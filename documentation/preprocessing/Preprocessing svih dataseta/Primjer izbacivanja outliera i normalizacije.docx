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CDC63" w14:textId="3337F99E" w:rsidR="00661F40" w:rsidRDefault="009C495F" w:rsidP="004F0283">
      <w:pPr>
        <w:pStyle w:val="Naslov1"/>
      </w:pPr>
      <w:r>
        <w:t>Primjer izbacivanja outliera i normalizacije za manji dataset</w:t>
      </w:r>
    </w:p>
    <w:p w14:paraId="2630838F" w14:textId="2E33CA1C" w:rsidR="0024041E" w:rsidRDefault="0024041E" w:rsidP="0024041E"/>
    <w:p w14:paraId="2ED571A7" w14:textId="5AD09E93" w:rsidR="0024041E" w:rsidRPr="002436D4" w:rsidRDefault="0024041E" w:rsidP="0024041E">
      <w:pPr>
        <w:rPr>
          <w:b/>
          <w:bCs/>
        </w:rPr>
      </w:pPr>
      <w:r w:rsidRPr="002436D4">
        <w:rPr>
          <w:b/>
          <w:bCs/>
        </w:rPr>
        <w:t xml:space="preserve">Za potencijalne outliere određenih emisija će se tražiti vrijednosti određenih značajki iznad ili ispod </w:t>
      </w:r>
      <w:r>
        <w:rPr>
          <w:b/>
          <w:bCs/>
        </w:rPr>
        <w:t>granica određenih pomoću IQR mjere. Za IQR vrijednost je uzeta razlika između 95. percentila i 5. percentil pojedine značajke pomnožena s koeficijentom 1.25</w:t>
      </w:r>
      <w:r w:rsidRPr="002436D4">
        <w:rPr>
          <w:b/>
          <w:bCs/>
        </w:rPr>
        <w:t>.</w:t>
      </w:r>
      <w:r>
        <w:rPr>
          <w:b/>
          <w:bCs/>
        </w:rPr>
        <w:t xml:space="preserve"> Zatim je određena gornja granica outliera kao IQR + 95. percentil te donja granica outliera kao IQR – 5. percentil. Navedene granice vidimo na slici označ</w:t>
      </w:r>
      <w:r w:rsidR="00EF1478">
        <w:rPr>
          <w:b/>
          <w:bCs/>
        </w:rPr>
        <w:t>ene kao crvene iscrtkane linije. Potencijalni outlieri</w:t>
      </w:r>
      <w:r>
        <w:rPr>
          <w:b/>
          <w:bCs/>
        </w:rPr>
        <w:t xml:space="preserve"> postaju pravi outlieri ako prepoznamo grešku kod odvajanja signala od šuma pomoću binarne omotnice ili ako prepoznamo da emisije unose previše šuma i nisu prava reprezentacija skupa podataka.</w:t>
      </w:r>
    </w:p>
    <w:p w14:paraId="13DD60C0" w14:textId="77777777" w:rsidR="0024041E" w:rsidRPr="0024041E" w:rsidRDefault="0024041E" w:rsidP="0024041E"/>
    <w:p w14:paraId="076F773E" w14:textId="77777777" w:rsidR="004F0283" w:rsidRDefault="004F0283" w:rsidP="004F0283">
      <w:pPr>
        <w:rPr>
          <w:rStyle w:val="Naglaeno"/>
        </w:rPr>
      </w:pPr>
      <w:r>
        <w:rPr>
          <w:rStyle w:val="Naglaeno"/>
        </w:rPr>
        <w:t>RISE_TIME:</w:t>
      </w:r>
    </w:p>
    <w:p w14:paraId="5A3E3E9E" w14:textId="77777777" w:rsidR="004F0283" w:rsidRDefault="009C495F" w:rsidP="004F0283">
      <w:pPr>
        <w:rPr>
          <w:rStyle w:val="Naglaeno"/>
        </w:rPr>
      </w:pPr>
      <w:r>
        <w:rPr>
          <w:rStyle w:val="Naglaeno"/>
          <w:b w:val="0"/>
          <w:bCs w:val="0"/>
          <w:noProof/>
        </w:rPr>
        <w:pict w14:anchorId="29E1C3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1" o:spid="_x0000_i1025" type="#_x0000_t75" style="width:320.2pt;height:239.45pt;visibility:visible">
            <v:imagedata r:id="rId4" o:title=""/>
          </v:shape>
        </w:pict>
      </w:r>
    </w:p>
    <w:p w14:paraId="2847D7CF" w14:textId="4863189F" w:rsidR="004F0283" w:rsidRDefault="009C495F">
      <w:pPr>
        <w:rPr>
          <w:rStyle w:val="Naglaeno"/>
        </w:rPr>
      </w:pPr>
      <w:r>
        <w:rPr>
          <w:rStyle w:val="Naglaeno"/>
          <w:b w:val="0"/>
          <w:bCs w:val="0"/>
          <w:noProof/>
        </w:rPr>
        <w:pict w14:anchorId="551A70E5">
          <v:shape id="Slika 2" o:spid="_x0000_i1026" type="#_x0000_t75" style="width:320.2pt;height:239.45pt;visibility:visible">
            <v:imagedata r:id="rId5" o:title=""/>
          </v:shape>
        </w:pict>
      </w:r>
    </w:p>
    <w:p w14:paraId="672EF072" w14:textId="1CB47111" w:rsidR="004F0283" w:rsidRDefault="004F0283" w:rsidP="004F0283">
      <w:pPr>
        <w:rPr>
          <w:rStyle w:val="Naglaeno"/>
        </w:rPr>
      </w:pPr>
      <w:r>
        <w:rPr>
          <w:rStyle w:val="Naglaeno"/>
        </w:rPr>
        <w:lastRenderedPageBreak/>
        <w:t>Potencijalni outlieri iznad 9.0875e-05 s i ispod -1.2375e-05 s RISE TIME:</w:t>
      </w:r>
    </w:p>
    <w:p w14:paraId="516262D4" w14:textId="439D76A2" w:rsidR="00EF1478" w:rsidRPr="00EF1478" w:rsidRDefault="00EF1478" w:rsidP="004F0283">
      <w:pPr>
        <w:rPr>
          <w:rStyle w:val="Naglaeno"/>
          <w:b w:val="0"/>
          <w:bCs w:val="0"/>
          <w:noProof/>
        </w:rPr>
      </w:pPr>
      <w:r>
        <w:rPr>
          <w:rStyle w:val="Naglaeno"/>
          <w:b w:val="0"/>
          <w:bCs w:val="0"/>
          <w:noProof/>
        </w:rPr>
        <w:t>To je više emisija neposredno jedna nakon druge pa je binarna omotnica uzela predugi dio signala kao emisiju.</w:t>
      </w:r>
    </w:p>
    <w:p w14:paraId="0ECB33DD" w14:textId="77777777" w:rsidR="004F0283" w:rsidRDefault="004F0283" w:rsidP="004F0283">
      <w:pPr>
        <w:rPr>
          <w:rStyle w:val="Naglaeno"/>
        </w:rPr>
      </w:pPr>
    </w:p>
    <w:p w14:paraId="24914EB9" w14:textId="77777777" w:rsidR="004F0283" w:rsidRDefault="009C495F" w:rsidP="004F0283">
      <w:pPr>
        <w:rPr>
          <w:rStyle w:val="Naglaeno"/>
        </w:rPr>
      </w:pPr>
      <w:r>
        <w:rPr>
          <w:rStyle w:val="Naglaeno"/>
          <w:b w:val="0"/>
          <w:bCs w:val="0"/>
          <w:noProof/>
        </w:rPr>
        <w:pict w14:anchorId="7269DBA1">
          <v:shape id="Slika 4" o:spid="_x0000_i1027" type="#_x0000_t75" style="width:183.25pt;height:137.45pt;visibility:visible">
            <v:imagedata r:id="rId6" o:title=""/>
          </v:shape>
        </w:pict>
      </w:r>
      <w:r>
        <w:rPr>
          <w:rStyle w:val="Naglaeno"/>
          <w:b w:val="0"/>
          <w:bCs w:val="0"/>
          <w:noProof/>
        </w:rPr>
        <w:pict w14:anchorId="621B928B">
          <v:shape id="Slika 5" o:spid="_x0000_i1028" type="#_x0000_t75" style="width:169.1pt;height:126pt;visibility:visible">
            <v:imagedata r:id="rId7" o:title=""/>
          </v:shape>
        </w:pict>
      </w:r>
    </w:p>
    <w:p w14:paraId="7585D3D7" w14:textId="77777777" w:rsidR="004F0283" w:rsidRDefault="009C495F" w:rsidP="004F0283">
      <w:pPr>
        <w:rPr>
          <w:rStyle w:val="Naglaeno"/>
        </w:rPr>
      </w:pPr>
      <w:r>
        <w:rPr>
          <w:rStyle w:val="Naglaeno"/>
          <w:b w:val="0"/>
          <w:bCs w:val="0"/>
          <w:noProof/>
        </w:rPr>
        <w:pict w14:anchorId="56D1BD6E">
          <v:shape id="Slika 6" o:spid="_x0000_i1029" type="#_x0000_t75" style="width:166.9pt;height:124.35pt;visibility:visible">
            <v:imagedata r:id="rId8" o:title=""/>
          </v:shape>
        </w:pict>
      </w:r>
      <w:r>
        <w:rPr>
          <w:rStyle w:val="Naglaeno"/>
          <w:b w:val="0"/>
          <w:bCs w:val="0"/>
          <w:noProof/>
        </w:rPr>
        <w:pict w14:anchorId="475D041F">
          <v:shape id="Slika 7" o:spid="_x0000_i1030" type="#_x0000_t75" style="width:184.9pt;height:138pt;visibility:visible">
            <v:imagedata r:id="rId9" o:title=""/>
          </v:shape>
        </w:pict>
      </w:r>
    </w:p>
    <w:p w14:paraId="2A1CC7A2" w14:textId="77777777" w:rsidR="004F0283" w:rsidRDefault="004F0283" w:rsidP="004F0283">
      <w:pPr>
        <w:rPr>
          <w:rStyle w:val="Naglaeno"/>
        </w:rPr>
      </w:pPr>
    </w:p>
    <w:p w14:paraId="2D235450" w14:textId="77777777" w:rsidR="004F0283" w:rsidRDefault="004F0283" w:rsidP="004F0283">
      <w:pPr>
        <w:rPr>
          <w:rStyle w:val="Naglaeno"/>
        </w:rPr>
      </w:pPr>
    </w:p>
    <w:p w14:paraId="3F665F53" w14:textId="77777777" w:rsidR="004F0283" w:rsidRDefault="004F0283" w:rsidP="004F0283">
      <w:pPr>
        <w:rPr>
          <w:rStyle w:val="Naglaeno"/>
        </w:rPr>
      </w:pPr>
    </w:p>
    <w:p w14:paraId="5563B9F5" w14:textId="77777777" w:rsidR="004F0283" w:rsidRDefault="004F0283" w:rsidP="004F0283">
      <w:pPr>
        <w:rPr>
          <w:rStyle w:val="Naglaeno"/>
        </w:rPr>
      </w:pPr>
    </w:p>
    <w:p w14:paraId="6DE1DECB" w14:textId="77777777" w:rsidR="004F0283" w:rsidRDefault="004F0283" w:rsidP="004F0283">
      <w:pPr>
        <w:rPr>
          <w:rStyle w:val="Naglaeno"/>
        </w:rPr>
      </w:pPr>
    </w:p>
    <w:p w14:paraId="0D2CF614" w14:textId="77777777" w:rsidR="004F0283" w:rsidRDefault="004F0283" w:rsidP="004F0283">
      <w:pPr>
        <w:rPr>
          <w:rStyle w:val="Naglaeno"/>
        </w:rPr>
      </w:pPr>
    </w:p>
    <w:p w14:paraId="10E91923" w14:textId="77777777" w:rsidR="004F0283" w:rsidRDefault="004F0283" w:rsidP="004F0283">
      <w:pPr>
        <w:rPr>
          <w:rStyle w:val="Naglaeno"/>
        </w:rPr>
      </w:pPr>
    </w:p>
    <w:p w14:paraId="59760C36" w14:textId="77777777" w:rsidR="004F0283" w:rsidRDefault="004F0283" w:rsidP="004F0283">
      <w:pPr>
        <w:rPr>
          <w:rStyle w:val="Naglaeno"/>
        </w:rPr>
      </w:pPr>
    </w:p>
    <w:p w14:paraId="20BF4BCF" w14:textId="77777777" w:rsidR="004F0283" w:rsidRDefault="004F0283" w:rsidP="004F0283">
      <w:pPr>
        <w:rPr>
          <w:rStyle w:val="Naglaeno"/>
        </w:rPr>
      </w:pPr>
    </w:p>
    <w:p w14:paraId="65CC1605" w14:textId="77777777" w:rsidR="004F0283" w:rsidRDefault="004F0283" w:rsidP="004F0283">
      <w:pPr>
        <w:rPr>
          <w:rStyle w:val="Naglaeno"/>
          <w:b w:val="0"/>
          <w:bCs w:val="0"/>
          <w:noProof/>
        </w:rPr>
      </w:pPr>
    </w:p>
    <w:p w14:paraId="6175A524" w14:textId="77777777" w:rsidR="00213677" w:rsidRDefault="00213677" w:rsidP="004F0283">
      <w:pPr>
        <w:rPr>
          <w:rStyle w:val="Naglaeno"/>
          <w:b w:val="0"/>
          <w:bCs w:val="0"/>
          <w:noProof/>
        </w:rPr>
      </w:pPr>
    </w:p>
    <w:p w14:paraId="794D426C" w14:textId="77777777" w:rsidR="00213677" w:rsidRDefault="00213677" w:rsidP="004F0283">
      <w:pPr>
        <w:rPr>
          <w:rStyle w:val="Naglaeno"/>
          <w:b w:val="0"/>
          <w:bCs w:val="0"/>
          <w:noProof/>
        </w:rPr>
      </w:pPr>
    </w:p>
    <w:p w14:paraId="23FA1C1A" w14:textId="77777777" w:rsidR="00213677" w:rsidRDefault="00213677" w:rsidP="004F0283">
      <w:pPr>
        <w:rPr>
          <w:rStyle w:val="Naglaeno"/>
          <w:b w:val="0"/>
          <w:bCs w:val="0"/>
          <w:noProof/>
        </w:rPr>
      </w:pPr>
    </w:p>
    <w:p w14:paraId="4D14D674" w14:textId="77777777" w:rsidR="00213677" w:rsidRDefault="00213677" w:rsidP="004F0283">
      <w:pPr>
        <w:rPr>
          <w:rStyle w:val="Naglaeno"/>
        </w:rPr>
      </w:pPr>
    </w:p>
    <w:p w14:paraId="33740525" w14:textId="77777777" w:rsidR="004F0283" w:rsidRDefault="004F0283" w:rsidP="004F0283">
      <w:pPr>
        <w:rPr>
          <w:rStyle w:val="Naglaeno"/>
        </w:rPr>
      </w:pPr>
      <w:r>
        <w:rPr>
          <w:rStyle w:val="Naglaeno"/>
        </w:rPr>
        <w:lastRenderedPageBreak/>
        <w:t>Nakon izbacivanja outlieri iznad 9.0875e-05 s i ispod -1.2375e-05 s RISE TIME dobivamo slijedeću distribuciju:</w:t>
      </w:r>
    </w:p>
    <w:p w14:paraId="04F63097" w14:textId="77777777" w:rsidR="004F0283" w:rsidRDefault="009C495F" w:rsidP="004F0283">
      <w:pPr>
        <w:rPr>
          <w:rStyle w:val="Naglaeno"/>
        </w:rPr>
      </w:pPr>
      <w:r>
        <w:rPr>
          <w:rStyle w:val="Naglaeno"/>
          <w:b w:val="0"/>
          <w:bCs w:val="0"/>
          <w:noProof/>
        </w:rPr>
        <w:pict w14:anchorId="5673E6F6">
          <v:shape id="Slika 19" o:spid="_x0000_i1031" type="#_x0000_t75" style="width:320.2pt;height:239.45pt;visibility:visible">
            <v:imagedata r:id="rId10" o:title=""/>
          </v:shape>
        </w:pict>
      </w:r>
    </w:p>
    <w:p w14:paraId="73B2C3A7" w14:textId="77777777" w:rsidR="004F0283" w:rsidRDefault="009C495F" w:rsidP="004F0283">
      <w:pPr>
        <w:rPr>
          <w:rStyle w:val="Naglaeno"/>
          <w:b w:val="0"/>
          <w:bCs w:val="0"/>
          <w:noProof/>
        </w:rPr>
      </w:pPr>
      <w:r>
        <w:rPr>
          <w:rStyle w:val="Naglaeno"/>
          <w:b w:val="0"/>
          <w:bCs w:val="0"/>
          <w:noProof/>
        </w:rPr>
        <w:pict w14:anchorId="37705312">
          <v:shape id="Slika 20" o:spid="_x0000_i1032" type="#_x0000_t75" style="width:320.2pt;height:239.45pt;visibility:visible">
            <v:imagedata r:id="rId11" o:title=""/>
          </v:shape>
        </w:pict>
      </w:r>
    </w:p>
    <w:p w14:paraId="2C08E3B7" w14:textId="77777777" w:rsidR="00213677" w:rsidRDefault="00213677" w:rsidP="004F0283">
      <w:pPr>
        <w:rPr>
          <w:rStyle w:val="Naglaeno"/>
          <w:b w:val="0"/>
          <w:bCs w:val="0"/>
          <w:noProof/>
        </w:rPr>
      </w:pPr>
    </w:p>
    <w:p w14:paraId="6C14BBAB" w14:textId="77777777" w:rsidR="00213677" w:rsidRDefault="00213677" w:rsidP="004F0283">
      <w:pPr>
        <w:rPr>
          <w:rStyle w:val="Naglaeno"/>
          <w:b w:val="0"/>
          <w:bCs w:val="0"/>
          <w:noProof/>
        </w:rPr>
      </w:pPr>
    </w:p>
    <w:p w14:paraId="7270874E" w14:textId="77777777" w:rsidR="00213677" w:rsidRDefault="00213677" w:rsidP="004F0283">
      <w:pPr>
        <w:rPr>
          <w:rStyle w:val="Naglaeno"/>
          <w:b w:val="0"/>
          <w:bCs w:val="0"/>
          <w:noProof/>
        </w:rPr>
      </w:pPr>
    </w:p>
    <w:p w14:paraId="6203A2A9" w14:textId="77777777" w:rsidR="00213677" w:rsidRDefault="00213677" w:rsidP="004F0283">
      <w:pPr>
        <w:rPr>
          <w:rStyle w:val="Naglaeno"/>
          <w:b w:val="0"/>
          <w:bCs w:val="0"/>
          <w:noProof/>
        </w:rPr>
      </w:pPr>
    </w:p>
    <w:p w14:paraId="408419D1" w14:textId="77777777" w:rsidR="00213677" w:rsidRPr="00213677" w:rsidRDefault="00213677" w:rsidP="00213677">
      <w:pPr>
        <w:rPr>
          <w:rStyle w:val="Naglaeno"/>
        </w:rPr>
      </w:pPr>
      <w:r w:rsidRPr="00213677">
        <w:rPr>
          <w:rStyle w:val="Naglaeno"/>
        </w:rPr>
        <w:t>RISE TIME outliers are emissions with value more than 9.0875e-05 [s]</w:t>
      </w:r>
    </w:p>
    <w:p w14:paraId="26DF3A66" w14:textId="77777777" w:rsidR="00213677" w:rsidRDefault="00213677" w:rsidP="00213677">
      <w:pPr>
        <w:rPr>
          <w:rStyle w:val="Naglaeno"/>
        </w:rPr>
      </w:pPr>
      <w:r w:rsidRPr="00213677">
        <w:rPr>
          <w:rStyle w:val="Naglaeno"/>
        </w:rPr>
        <w:t>Percentage of outliers for RISE TIME: 16/745 = 2.1477 %</w:t>
      </w:r>
    </w:p>
    <w:p w14:paraId="5CD01BDE" w14:textId="77777777" w:rsidR="00213677" w:rsidRDefault="00213677" w:rsidP="00213677">
      <w:pPr>
        <w:rPr>
          <w:rStyle w:val="Naglaeno"/>
        </w:rPr>
      </w:pPr>
    </w:p>
    <w:p w14:paraId="36C9F20F" w14:textId="77777777" w:rsidR="004F0283" w:rsidRDefault="004F0283" w:rsidP="004F0283">
      <w:pPr>
        <w:rPr>
          <w:rStyle w:val="Naglaeno"/>
        </w:rPr>
      </w:pPr>
      <w:r>
        <w:rPr>
          <w:rStyle w:val="Naglaeno"/>
        </w:rPr>
        <w:lastRenderedPageBreak/>
        <w:t>COUNTS_TO:</w:t>
      </w:r>
    </w:p>
    <w:p w14:paraId="7C57FE31" w14:textId="77777777" w:rsidR="004F0283" w:rsidRDefault="009C495F" w:rsidP="004F0283">
      <w:pPr>
        <w:rPr>
          <w:rStyle w:val="Naglaeno"/>
        </w:rPr>
      </w:pPr>
      <w:r>
        <w:rPr>
          <w:rStyle w:val="Naglaeno"/>
          <w:b w:val="0"/>
          <w:bCs w:val="0"/>
          <w:noProof/>
        </w:rPr>
        <w:pict w14:anchorId="6B2F9C00">
          <v:shape id="Slika 21" o:spid="_x0000_i1033" type="#_x0000_t75" style="width:320.2pt;height:239.45pt;visibility:visible">
            <v:imagedata r:id="rId12" o:title=""/>
          </v:shape>
        </w:pict>
      </w:r>
    </w:p>
    <w:p w14:paraId="56BF8859" w14:textId="77777777" w:rsidR="004F0283" w:rsidRDefault="009C495F" w:rsidP="004F0283">
      <w:pPr>
        <w:rPr>
          <w:rStyle w:val="Naglaeno"/>
        </w:rPr>
      </w:pPr>
      <w:r>
        <w:rPr>
          <w:rStyle w:val="Naglaeno"/>
          <w:b w:val="0"/>
          <w:bCs w:val="0"/>
          <w:noProof/>
        </w:rPr>
        <w:pict w14:anchorId="1C808A43">
          <v:shape id="Slika 22" o:spid="_x0000_i1034" type="#_x0000_t75" style="width:320.2pt;height:239.45pt;visibility:visible">
            <v:imagedata r:id="rId13" o:title=""/>
          </v:shape>
        </w:pict>
      </w:r>
    </w:p>
    <w:p w14:paraId="0CDEA390" w14:textId="77777777" w:rsidR="004F0283" w:rsidRDefault="004F0283" w:rsidP="004F0283">
      <w:pPr>
        <w:rPr>
          <w:rStyle w:val="Naglaeno"/>
        </w:rPr>
      </w:pPr>
    </w:p>
    <w:p w14:paraId="54358DFF" w14:textId="77777777" w:rsidR="004F0283" w:rsidRDefault="004F0283">
      <w:pPr>
        <w:rPr>
          <w:rStyle w:val="Naglaeno"/>
        </w:rPr>
      </w:pPr>
      <w:r>
        <w:rPr>
          <w:rStyle w:val="Naglaeno"/>
        </w:rPr>
        <w:br w:type="page"/>
      </w:r>
    </w:p>
    <w:p w14:paraId="259562CE" w14:textId="1802959D" w:rsidR="004F0283" w:rsidRDefault="004F0283" w:rsidP="004F0283">
      <w:pPr>
        <w:rPr>
          <w:rStyle w:val="Naglaeno"/>
        </w:rPr>
      </w:pPr>
      <w:r>
        <w:rPr>
          <w:rStyle w:val="Naglaeno"/>
        </w:rPr>
        <w:t>Potencijalni outlieri iznad 118 # i ispod -50 # COUNTS TO:</w:t>
      </w:r>
    </w:p>
    <w:p w14:paraId="363256F1" w14:textId="047140CB" w:rsidR="00EF1478" w:rsidRPr="004E6B97" w:rsidRDefault="00EF1478" w:rsidP="004F0283">
      <w:pPr>
        <w:rPr>
          <w:rStyle w:val="Naglaeno"/>
          <w:b w:val="0"/>
          <w:bCs w:val="0"/>
        </w:rPr>
      </w:pPr>
      <w:r w:rsidRPr="004E6B97">
        <w:rPr>
          <w:rStyle w:val="Naglaeno"/>
          <w:b w:val="0"/>
          <w:bCs w:val="0"/>
          <w:noProof/>
        </w:rPr>
        <w:t>Isti razlog i emisije kao kod RISE TIME.</w:t>
      </w:r>
    </w:p>
    <w:p w14:paraId="6EFC3347" w14:textId="77777777" w:rsidR="004F0283" w:rsidRDefault="009C495F" w:rsidP="004F0283">
      <w:pPr>
        <w:rPr>
          <w:rStyle w:val="Naglaeno"/>
        </w:rPr>
      </w:pPr>
      <w:r>
        <w:rPr>
          <w:rStyle w:val="Naglaeno"/>
          <w:b w:val="0"/>
          <w:bCs w:val="0"/>
          <w:noProof/>
        </w:rPr>
        <w:pict w14:anchorId="0A44F34D">
          <v:shape id="Slika 23" o:spid="_x0000_i1035" type="#_x0000_t75" style="width:151.65pt;height:113.45pt;visibility:visible">
            <v:imagedata r:id="rId14" o:title=""/>
          </v:shape>
        </w:pict>
      </w:r>
      <w:r>
        <w:rPr>
          <w:rStyle w:val="Naglaeno"/>
          <w:b w:val="0"/>
          <w:bCs w:val="0"/>
          <w:noProof/>
        </w:rPr>
        <w:pict w14:anchorId="123684FA">
          <v:shape id="Slika 25" o:spid="_x0000_i1036" type="#_x0000_t75" style="width:151.65pt;height:113.45pt;visibility:visible">
            <v:imagedata r:id="rId15" o:title=""/>
          </v:shape>
        </w:pict>
      </w:r>
    </w:p>
    <w:p w14:paraId="5C481EB5" w14:textId="77777777" w:rsidR="004F0283" w:rsidRDefault="009C495F" w:rsidP="004F0283">
      <w:pPr>
        <w:rPr>
          <w:rStyle w:val="Naglaeno"/>
        </w:rPr>
      </w:pPr>
      <w:r>
        <w:rPr>
          <w:rStyle w:val="Naglaeno"/>
          <w:b w:val="0"/>
          <w:bCs w:val="0"/>
          <w:noProof/>
        </w:rPr>
        <w:pict w14:anchorId="5098208B">
          <v:shape id="Slika 26" o:spid="_x0000_i1037" type="#_x0000_t75" style="width:147.8pt;height:110.75pt;visibility:visible">
            <v:imagedata r:id="rId16" o:title=""/>
          </v:shape>
        </w:pict>
      </w:r>
      <w:r>
        <w:rPr>
          <w:rStyle w:val="Naglaeno"/>
          <w:b w:val="0"/>
          <w:bCs w:val="0"/>
          <w:noProof/>
        </w:rPr>
        <w:pict w14:anchorId="77255766">
          <v:shape id="Slika 28" o:spid="_x0000_i1038" type="#_x0000_t75" style="width:160.35pt;height:120pt;visibility:visible">
            <v:imagedata r:id="rId17" o:title=""/>
          </v:shape>
        </w:pict>
      </w:r>
    </w:p>
    <w:p w14:paraId="55CEDF98" w14:textId="77777777" w:rsidR="004F0283" w:rsidRDefault="004F0283" w:rsidP="004F0283">
      <w:pPr>
        <w:rPr>
          <w:rStyle w:val="Naglaeno"/>
        </w:rPr>
      </w:pPr>
    </w:p>
    <w:p w14:paraId="7C649BE3" w14:textId="77777777" w:rsidR="004F0283" w:rsidRDefault="004F0283" w:rsidP="004F0283">
      <w:pPr>
        <w:rPr>
          <w:rStyle w:val="Naglaeno"/>
        </w:rPr>
      </w:pPr>
    </w:p>
    <w:p w14:paraId="3ABD5338" w14:textId="77777777" w:rsidR="004F0283" w:rsidRDefault="004F0283" w:rsidP="004F0283">
      <w:pPr>
        <w:rPr>
          <w:rStyle w:val="Naglaeno"/>
        </w:rPr>
      </w:pPr>
    </w:p>
    <w:p w14:paraId="0C2E59A6" w14:textId="77777777" w:rsidR="004F0283" w:rsidRDefault="004F0283" w:rsidP="004F0283">
      <w:pPr>
        <w:rPr>
          <w:rStyle w:val="Naglaeno"/>
        </w:rPr>
      </w:pPr>
    </w:p>
    <w:p w14:paraId="6931E1A9" w14:textId="77777777" w:rsidR="004F0283" w:rsidRDefault="004F0283" w:rsidP="004F0283">
      <w:pPr>
        <w:rPr>
          <w:rStyle w:val="Naglaeno"/>
        </w:rPr>
      </w:pPr>
    </w:p>
    <w:p w14:paraId="39AAFE9D" w14:textId="77777777" w:rsidR="00B12E9C" w:rsidRPr="00AA1B5A" w:rsidRDefault="00B12E9C" w:rsidP="00B12E9C">
      <w:pPr>
        <w:rPr>
          <w:rStyle w:val="Naglaeno"/>
        </w:rPr>
      </w:pPr>
      <w:r w:rsidRPr="00AA1B5A">
        <w:rPr>
          <w:rStyle w:val="Naglaeno"/>
        </w:rPr>
        <w:t>COUNTS TO outliers are emissions with value more than 118 [#]</w:t>
      </w:r>
    </w:p>
    <w:p w14:paraId="6FF6AE4A" w14:textId="77777777" w:rsidR="00B12E9C" w:rsidRPr="00AA1B5A" w:rsidRDefault="00B12E9C" w:rsidP="00B12E9C">
      <w:pPr>
        <w:rPr>
          <w:rStyle w:val="Naglaeno"/>
        </w:rPr>
      </w:pPr>
      <w:r w:rsidRPr="00AA1B5A">
        <w:rPr>
          <w:rStyle w:val="Naglaeno"/>
        </w:rPr>
        <w:t>Percentage of outliers for COUNTS TO: 13/745 = 1.745 %</w:t>
      </w:r>
    </w:p>
    <w:p w14:paraId="6589443E" w14:textId="77777777" w:rsidR="004F0283" w:rsidRDefault="004F0283" w:rsidP="004F0283">
      <w:pPr>
        <w:rPr>
          <w:rStyle w:val="Naglaeno"/>
        </w:rPr>
      </w:pPr>
    </w:p>
    <w:p w14:paraId="5E0BE5FF" w14:textId="77777777" w:rsidR="004F0283" w:rsidRDefault="004F0283" w:rsidP="004F0283">
      <w:pPr>
        <w:rPr>
          <w:rStyle w:val="Naglaeno"/>
          <w:b w:val="0"/>
          <w:bCs w:val="0"/>
          <w:noProof/>
        </w:rPr>
      </w:pPr>
    </w:p>
    <w:p w14:paraId="098361EC" w14:textId="77777777" w:rsidR="00213677" w:rsidRDefault="00213677" w:rsidP="004F0283">
      <w:pPr>
        <w:rPr>
          <w:rStyle w:val="Naglaeno"/>
          <w:b w:val="0"/>
          <w:bCs w:val="0"/>
          <w:noProof/>
        </w:rPr>
      </w:pPr>
    </w:p>
    <w:p w14:paraId="10505EFF" w14:textId="77777777" w:rsidR="00213677" w:rsidRDefault="00213677" w:rsidP="004F0283">
      <w:pPr>
        <w:rPr>
          <w:rStyle w:val="Naglaeno"/>
          <w:b w:val="0"/>
          <w:bCs w:val="0"/>
          <w:noProof/>
        </w:rPr>
      </w:pPr>
    </w:p>
    <w:p w14:paraId="76592251" w14:textId="77777777" w:rsidR="00213677" w:rsidRDefault="00213677" w:rsidP="004F0283">
      <w:pPr>
        <w:rPr>
          <w:rStyle w:val="Naglaeno"/>
          <w:b w:val="0"/>
          <w:bCs w:val="0"/>
          <w:noProof/>
        </w:rPr>
      </w:pPr>
    </w:p>
    <w:p w14:paraId="54867AC8" w14:textId="77777777" w:rsidR="00213677" w:rsidRDefault="00213677" w:rsidP="004F0283">
      <w:pPr>
        <w:rPr>
          <w:rStyle w:val="Naglaeno"/>
          <w:b w:val="0"/>
          <w:bCs w:val="0"/>
          <w:noProof/>
        </w:rPr>
      </w:pPr>
    </w:p>
    <w:p w14:paraId="46212026" w14:textId="77777777" w:rsidR="00213677" w:rsidRDefault="00213677" w:rsidP="004F0283">
      <w:pPr>
        <w:rPr>
          <w:rStyle w:val="Naglaeno"/>
          <w:b w:val="0"/>
          <w:bCs w:val="0"/>
          <w:noProof/>
        </w:rPr>
      </w:pPr>
    </w:p>
    <w:p w14:paraId="7FDB354E" w14:textId="77777777" w:rsidR="00213677" w:rsidRDefault="00213677" w:rsidP="004F0283">
      <w:pPr>
        <w:rPr>
          <w:rStyle w:val="Naglaeno"/>
          <w:b w:val="0"/>
          <w:bCs w:val="0"/>
          <w:noProof/>
        </w:rPr>
      </w:pPr>
    </w:p>
    <w:p w14:paraId="1798F9EF" w14:textId="77777777" w:rsidR="00213677" w:rsidRDefault="00213677" w:rsidP="004F0283">
      <w:pPr>
        <w:rPr>
          <w:rStyle w:val="Naglaeno"/>
          <w:b w:val="0"/>
          <w:bCs w:val="0"/>
          <w:noProof/>
        </w:rPr>
      </w:pPr>
    </w:p>
    <w:p w14:paraId="62B8FE65" w14:textId="77777777" w:rsidR="00213677" w:rsidRDefault="00213677" w:rsidP="004F0283">
      <w:pPr>
        <w:rPr>
          <w:rStyle w:val="Naglaeno"/>
          <w:b w:val="0"/>
          <w:bCs w:val="0"/>
          <w:noProof/>
        </w:rPr>
      </w:pPr>
    </w:p>
    <w:p w14:paraId="6E0447D9" w14:textId="77777777" w:rsidR="00213677" w:rsidRDefault="00213677" w:rsidP="004F0283">
      <w:pPr>
        <w:rPr>
          <w:rStyle w:val="Naglaeno"/>
          <w:b w:val="0"/>
          <w:bCs w:val="0"/>
          <w:noProof/>
        </w:rPr>
      </w:pPr>
    </w:p>
    <w:p w14:paraId="354543E6" w14:textId="77777777" w:rsidR="00213677" w:rsidRDefault="00213677" w:rsidP="004F0283">
      <w:pPr>
        <w:rPr>
          <w:rStyle w:val="Naglaeno"/>
          <w:b w:val="0"/>
          <w:bCs w:val="0"/>
          <w:noProof/>
        </w:rPr>
      </w:pPr>
    </w:p>
    <w:p w14:paraId="3D4A8FF8" w14:textId="77777777" w:rsidR="00213677" w:rsidRDefault="00213677" w:rsidP="004F0283">
      <w:pPr>
        <w:rPr>
          <w:rStyle w:val="Naglaeno"/>
        </w:rPr>
      </w:pPr>
    </w:p>
    <w:p w14:paraId="7081E685" w14:textId="77777777" w:rsidR="004F0283" w:rsidRDefault="004F0283" w:rsidP="004F0283">
      <w:pPr>
        <w:rPr>
          <w:rStyle w:val="Naglaeno"/>
        </w:rPr>
      </w:pPr>
      <w:r>
        <w:rPr>
          <w:rStyle w:val="Naglaeno"/>
        </w:rPr>
        <w:t>Nakon izbacivanja outlieri iznad 118 # i ispod -50 # COUNTS TO dobivamo slijedeću distribuciju:</w:t>
      </w:r>
    </w:p>
    <w:p w14:paraId="42757CD2" w14:textId="77777777" w:rsidR="004F0283" w:rsidRDefault="009C495F" w:rsidP="004F0283">
      <w:pPr>
        <w:rPr>
          <w:rStyle w:val="Naglaeno"/>
        </w:rPr>
      </w:pPr>
      <w:r>
        <w:rPr>
          <w:rStyle w:val="Naglaeno"/>
          <w:b w:val="0"/>
          <w:bCs w:val="0"/>
          <w:noProof/>
        </w:rPr>
        <w:pict w14:anchorId="6E96DB43">
          <v:shape id="Slika 36" o:spid="_x0000_i1039" type="#_x0000_t75" style="width:320.2pt;height:239.45pt;visibility:visible">
            <v:imagedata r:id="rId18" o:title=""/>
          </v:shape>
        </w:pict>
      </w:r>
    </w:p>
    <w:p w14:paraId="30424B8C" w14:textId="77777777" w:rsidR="004F0283" w:rsidRDefault="009C495F" w:rsidP="004F0283">
      <w:pPr>
        <w:rPr>
          <w:rStyle w:val="Naglaeno"/>
        </w:rPr>
      </w:pPr>
      <w:r>
        <w:rPr>
          <w:rStyle w:val="Naglaeno"/>
          <w:b w:val="0"/>
          <w:bCs w:val="0"/>
          <w:noProof/>
        </w:rPr>
        <w:pict w14:anchorId="2C66993E">
          <v:shape id="Slika 37" o:spid="_x0000_i1040" type="#_x0000_t75" style="width:320.2pt;height:239.45pt;visibility:visible">
            <v:imagedata r:id="rId19" o:title=""/>
          </v:shape>
        </w:pict>
      </w:r>
    </w:p>
    <w:p w14:paraId="7A5909BB" w14:textId="77777777" w:rsidR="00213677" w:rsidRDefault="00213677" w:rsidP="004F0283">
      <w:pPr>
        <w:rPr>
          <w:rStyle w:val="Naglaeno"/>
        </w:rPr>
      </w:pPr>
    </w:p>
    <w:p w14:paraId="44D73CE6" w14:textId="77777777" w:rsidR="00213677" w:rsidRDefault="00213677" w:rsidP="004F0283">
      <w:pPr>
        <w:rPr>
          <w:rStyle w:val="Naglaeno"/>
        </w:rPr>
      </w:pPr>
    </w:p>
    <w:p w14:paraId="737022E9" w14:textId="77777777" w:rsidR="004E6B97" w:rsidRDefault="004E6B97" w:rsidP="004E6B97">
      <w:pPr>
        <w:rPr>
          <w:rStyle w:val="Naglaeno"/>
        </w:rPr>
      </w:pPr>
    </w:p>
    <w:p w14:paraId="2FF83B42" w14:textId="77777777" w:rsidR="004E6B97" w:rsidRPr="00AA1B5A" w:rsidRDefault="004E6B97" w:rsidP="004E6B97">
      <w:pPr>
        <w:rPr>
          <w:rStyle w:val="Naglaeno"/>
        </w:rPr>
      </w:pPr>
      <w:r w:rsidRPr="00AA1B5A">
        <w:rPr>
          <w:rStyle w:val="Naglaeno"/>
        </w:rPr>
        <w:t>COUNTS TO outliers are emissions with value more than 118 [#]</w:t>
      </w:r>
    </w:p>
    <w:p w14:paraId="6E90EEA5" w14:textId="424BBE1E" w:rsidR="00213677" w:rsidRDefault="004E6B97" w:rsidP="004F0283">
      <w:pPr>
        <w:rPr>
          <w:rStyle w:val="Naglaeno"/>
        </w:rPr>
      </w:pPr>
      <w:r w:rsidRPr="00AA1B5A">
        <w:rPr>
          <w:rStyle w:val="Naglaeno"/>
        </w:rPr>
        <w:t>Percentage of outliers for COUNTS TO: 13/745 = 1.745 %</w:t>
      </w:r>
    </w:p>
    <w:p w14:paraId="735F67B3" w14:textId="77777777" w:rsidR="00213677" w:rsidRDefault="00213677" w:rsidP="004F0283">
      <w:pPr>
        <w:rPr>
          <w:rStyle w:val="Naglaeno"/>
        </w:rPr>
      </w:pPr>
    </w:p>
    <w:p w14:paraId="3E4860F9" w14:textId="77777777" w:rsidR="004F0283" w:rsidRDefault="004F0283" w:rsidP="004F0283">
      <w:pPr>
        <w:rPr>
          <w:rStyle w:val="Naglaeno"/>
        </w:rPr>
      </w:pPr>
      <w:r>
        <w:rPr>
          <w:rStyle w:val="Naglaeno"/>
        </w:rPr>
        <w:t>COUNTS_FROM:</w:t>
      </w:r>
    </w:p>
    <w:p w14:paraId="79BD0CEA" w14:textId="77777777" w:rsidR="004F0283" w:rsidRDefault="009C495F" w:rsidP="004F0283">
      <w:pPr>
        <w:rPr>
          <w:rStyle w:val="Naglaeno"/>
        </w:rPr>
      </w:pPr>
      <w:r>
        <w:rPr>
          <w:rStyle w:val="Naglaeno"/>
          <w:b w:val="0"/>
          <w:bCs w:val="0"/>
          <w:noProof/>
        </w:rPr>
        <w:pict w14:anchorId="7711BBC2">
          <v:shape id="Slika 38" o:spid="_x0000_i1041" type="#_x0000_t75" style="width:320.2pt;height:239.45pt;visibility:visible">
            <v:imagedata r:id="rId20" o:title=""/>
          </v:shape>
        </w:pict>
      </w:r>
    </w:p>
    <w:p w14:paraId="64A572C1" w14:textId="77777777" w:rsidR="004F0283" w:rsidRDefault="009C495F" w:rsidP="004F0283">
      <w:pPr>
        <w:rPr>
          <w:rStyle w:val="Naglaeno"/>
        </w:rPr>
      </w:pPr>
      <w:r>
        <w:rPr>
          <w:rStyle w:val="Naglaeno"/>
          <w:b w:val="0"/>
          <w:bCs w:val="0"/>
          <w:noProof/>
        </w:rPr>
        <w:pict w14:anchorId="7E5CF251">
          <v:shape id="Slika 39" o:spid="_x0000_i1042" type="#_x0000_t75" style="width:320.2pt;height:239.45pt;visibility:visible">
            <v:imagedata r:id="rId21" o:title=""/>
          </v:shape>
        </w:pict>
      </w:r>
    </w:p>
    <w:p w14:paraId="3A3038CB" w14:textId="77777777" w:rsidR="004F0283" w:rsidRDefault="004F0283" w:rsidP="004F0283">
      <w:pPr>
        <w:rPr>
          <w:rStyle w:val="Naglaeno"/>
        </w:rPr>
      </w:pPr>
    </w:p>
    <w:p w14:paraId="66FFA60D" w14:textId="77777777" w:rsidR="004F0283" w:rsidRDefault="004F0283">
      <w:pPr>
        <w:rPr>
          <w:rStyle w:val="Naglaeno"/>
        </w:rPr>
      </w:pPr>
      <w:r>
        <w:rPr>
          <w:rStyle w:val="Naglaeno"/>
        </w:rPr>
        <w:br w:type="page"/>
      </w:r>
    </w:p>
    <w:p w14:paraId="7892268C" w14:textId="77777777" w:rsidR="004F0283" w:rsidRDefault="004F0283" w:rsidP="004F0283">
      <w:pPr>
        <w:rPr>
          <w:rStyle w:val="Naglaeno"/>
        </w:rPr>
      </w:pPr>
      <w:r>
        <w:rPr>
          <w:rStyle w:val="Naglaeno"/>
        </w:rPr>
        <w:t>Potencijalni outlieri iznad 157 # i ispod -25 # COUNTS FROM</w:t>
      </w:r>
      <w:r w:rsidR="006E2250">
        <w:rPr>
          <w:rStyle w:val="Naglaeno"/>
        </w:rPr>
        <w:t>:</w:t>
      </w:r>
    </w:p>
    <w:p w14:paraId="19DDC34B" w14:textId="77777777" w:rsidR="006E2250" w:rsidRDefault="006E2250" w:rsidP="004F0283">
      <w:pPr>
        <w:rPr>
          <w:rStyle w:val="Naglaeno"/>
        </w:rPr>
      </w:pPr>
      <w:r>
        <w:rPr>
          <w:rStyle w:val="Naglaeno"/>
        </w:rPr>
        <w:t>Postoje validne emisije pa nisu pravi outlieri.</w:t>
      </w:r>
    </w:p>
    <w:p w14:paraId="6B99E697" w14:textId="77777777" w:rsidR="004F0283" w:rsidRDefault="009C495F" w:rsidP="004F0283">
      <w:pPr>
        <w:rPr>
          <w:rStyle w:val="Naglaeno"/>
        </w:rPr>
      </w:pPr>
      <w:r>
        <w:rPr>
          <w:rStyle w:val="Naglaeno"/>
          <w:b w:val="0"/>
          <w:bCs w:val="0"/>
          <w:noProof/>
        </w:rPr>
        <w:pict w14:anchorId="4EC8FC8B">
          <v:shape id="Slika 40" o:spid="_x0000_i1043" type="#_x0000_t75" style="width:195.25pt;height:145.65pt;visibility:visible">
            <v:imagedata r:id="rId22" o:title=""/>
          </v:shape>
        </w:pict>
      </w:r>
      <w:r>
        <w:rPr>
          <w:rStyle w:val="Naglaeno"/>
          <w:b w:val="0"/>
          <w:bCs w:val="0"/>
          <w:noProof/>
        </w:rPr>
        <w:pict w14:anchorId="0F8D48BA">
          <v:shape id="Slika 41" o:spid="_x0000_i1044" type="#_x0000_t75" style="width:185.45pt;height:138.55pt;visibility:visible">
            <v:imagedata r:id="rId23" o:title=""/>
          </v:shape>
        </w:pict>
      </w:r>
    </w:p>
    <w:p w14:paraId="0A30209A" w14:textId="77777777" w:rsidR="004F0283" w:rsidRDefault="004F0283" w:rsidP="004F0283">
      <w:pPr>
        <w:rPr>
          <w:rStyle w:val="Naglaeno"/>
        </w:rPr>
      </w:pPr>
    </w:p>
    <w:p w14:paraId="735F5D3A" w14:textId="77777777" w:rsidR="004F0283" w:rsidRDefault="004F0283" w:rsidP="004F0283">
      <w:pPr>
        <w:rPr>
          <w:rStyle w:val="Naglaeno"/>
        </w:rPr>
      </w:pPr>
    </w:p>
    <w:p w14:paraId="2C887D7F" w14:textId="77777777" w:rsidR="006E2250" w:rsidRDefault="006E2250" w:rsidP="004F0283">
      <w:pPr>
        <w:rPr>
          <w:rStyle w:val="Naglaeno"/>
        </w:rPr>
      </w:pPr>
    </w:p>
    <w:p w14:paraId="0B433BB2" w14:textId="77777777" w:rsidR="006E2250" w:rsidRDefault="006E2250" w:rsidP="004F0283">
      <w:pPr>
        <w:rPr>
          <w:rStyle w:val="Naglaeno"/>
        </w:rPr>
      </w:pPr>
    </w:p>
    <w:p w14:paraId="2D55C4E0" w14:textId="77777777" w:rsidR="006E2250" w:rsidRDefault="006E2250" w:rsidP="004F0283">
      <w:pPr>
        <w:rPr>
          <w:rStyle w:val="Naglaeno"/>
        </w:rPr>
      </w:pPr>
    </w:p>
    <w:p w14:paraId="4E6E9B78" w14:textId="77777777" w:rsidR="006E2250" w:rsidRDefault="006E2250" w:rsidP="004F0283">
      <w:pPr>
        <w:rPr>
          <w:rStyle w:val="Naglaeno"/>
        </w:rPr>
      </w:pPr>
    </w:p>
    <w:p w14:paraId="044F191F" w14:textId="77777777" w:rsidR="006E2250" w:rsidRDefault="006E2250" w:rsidP="004F0283">
      <w:pPr>
        <w:rPr>
          <w:rStyle w:val="Naglaeno"/>
        </w:rPr>
      </w:pPr>
    </w:p>
    <w:p w14:paraId="69837B86" w14:textId="77777777" w:rsidR="006E2250" w:rsidRDefault="006E2250" w:rsidP="004F0283">
      <w:pPr>
        <w:rPr>
          <w:rStyle w:val="Naglaeno"/>
        </w:rPr>
      </w:pPr>
    </w:p>
    <w:p w14:paraId="7426A588" w14:textId="77777777" w:rsidR="006E2250" w:rsidRDefault="006E2250" w:rsidP="004F0283">
      <w:pPr>
        <w:rPr>
          <w:rStyle w:val="Naglaeno"/>
        </w:rPr>
      </w:pPr>
    </w:p>
    <w:p w14:paraId="09A95B27" w14:textId="77777777" w:rsidR="006E2250" w:rsidRDefault="006E2250" w:rsidP="004F0283">
      <w:pPr>
        <w:rPr>
          <w:rStyle w:val="Naglaeno"/>
        </w:rPr>
      </w:pPr>
    </w:p>
    <w:p w14:paraId="411AADAD" w14:textId="77777777" w:rsidR="006E2250" w:rsidRDefault="006E2250" w:rsidP="004F0283">
      <w:pPr>
        <w:rPr>
          <w:rStyle w:val="Naglaeno"/>
        </w:rPr>
      </w:pPr>
    </w:p>
    <w:p w14:paraId="37859CC4" w14:textId="77777777" w:rsidR="006E2250" w:rsidRDefault="006E2250" w:rsidP="004F0283">
      <w:pPr>
        <w:rPr>
          <w:rStyle w:val="Naglaeno"/>
        </w:rPr>
      </w:pPr>
    </w:p>
    <w:p w14:paraId="1BDBD9A8" w14:textId="77777777" w:rsidR="006E2250" w:rsidRDefault="006E2250" w:rsidP="004F0283">
      <w:pPr>
        <w:rPr>
          <w:rStyle w:val="Naglaeno"/>
        </w:rPr>
      </w:pPr>
    </w:p>
    <w:p w14:paraId="5C39BC53" w14:textId="77777777" w:rsidR="006E2250" w:rsidRDefault="006E2250" w:rsidP="004F0283">
      <w:pPr>
        <w:rPr>
          <w:rStyle w:val="Naglaeno"/>
        </w:rPr>
      </w:pPr>
    </w:p>
    <w:p w14:paraId="2DFAA222" w14:textId="77777777" w:rsidR="006E2250" w:rsidRDefault="006E2250" w:rsidP="004F0283">
      <w:pPr>
        <w:rPr>
          <w:rStyle w:val="Naglaeno"/>
        </w:rPr>
      </w:pPr>
    </w:p>
    <w:p w14:paraId="032AAE00" w14:textId="77777777" w:rsidR="006E2250" w:rsidRDefault="006E2250" w:rsidP="004F0283">
      <w:pPr>
        <w:rPr>
          <w:rStyle w:val="Naglaeno"/>
        </w:rPr>
      </w:pPr>
    </w:p>
    <w:p w14:paraId="1761D998" w14:textId="77777777" w:rsidR="006E2250" w:rsidRDefault="006E2250" w:rsidP="004F0283">
      <w:pPr>
        <w:rPr>
          <w:rStyle w:val="Naglaeno"/>
        </w:rPr>
      </w:pPr>
    </w:p>
    <w:p w14:paraId="1FE55A6A" w14:textId="77777777" w:rsidR="006E2250" w:rsidRDefault="006E2250" w:rsidP="004F0283">
      <w:pPr>
        <w:rPr>
          <w:rStyle w:val="Naglaeno"/>
        </w:rPr>
      </w:pPr>
    </w:p>
    <w:p w14:paraId="3CCA55D9" w14:textId="77777777" w:rsidR="006E2250" w:rsidRDefault="006E2250" w:rsidP="004F0283">
      <w:pPr>
        <w:rPr>
          <w:rStyle w:val="Naglaeno"/>
        </w:rPr>
      </w:pPr>
    </w:p>
    <w:p w14:paraId="394C284B" w14:textId="77777777" w:rsidR="006E2250" w:rsidRDefault="006E2250" w:rsidP="004F0283">
      <w:pPr>
        <w:rPr>
          <w:rStyle w:val="Naglaeno"/>
        </w:rPr>
      </w:pPr>
    </w:p>
    <w:p w14:paraId="39B2A382" w14:textId="77777777" w:rsidR="006E2250" w:rsidRDefault="006E2250" w:rsidP="004F0283">
      <w:pPr>
        <w:rPr>
          <w:rStyle w:val="Naglaeno"/>
        </w:rPr>
      </w:pPr>
    </w:p>
    <w:p w14:paraId="15377909" w14:textId="77777777" w:rsidR="004F0283" w:rsidRDefault="004F0283" w:rsidP="004F0283">
      <w:pPr>
        <w:rPr>
          <w:rStyle w:val="Naglaeno"/>
        </w:rPr>
      </w:pPr>
      <w:r>
        <w:rPr>
          <w:rStyle w:val="Naglaeno"/>
        </w:rPr>
        <w:lastRenderedPageBreak/>
        <w:t>DURATION:</w:t>
      </w:r>
    </w:p>
    <w:p w14:paraId="0C2B1AB3" w14:textId="77777777" w:rsidR="004F0283" w:rsidRDefault="009C495F" w:rsidP="004F0283">
      <w:pPr>
        <w:rPr>
          <w:rStyle w:val="Naglaeno"/>
        </w:rPr>
      </w:pPr>
      <w:r>
        <w:rPr>
          <w:rStyle w:val="Naglaeno"/>
          <w:b w:val="0"/>
          <w:bCs w:val="0"/>
          <w:noProof/>
        </w:rPr>
        <w:pict w14:anchorId="3A2BAE16">
          <v:shape id="Slika 46" o:spid="_x0000_i1045" type="#_x0000_t75" style="width:320.2pt;height:239.45pt;visibility:visible">
            <v:imagedata r:id="rId24" o:title=""/>
          </v:shape>
        </w:pict>
      </w:r>
    </w:p>
    <w:p w14:paraId="6CAC02FE" w14:textId="77777777" w:rsidR="004F0283" w:rsidRDefault="009C495F" w:rsidP="004F0283">
      <w:pPr>
        <w:rPr>
          <w:rStyle w:val="Naglaeno"/>
        </w:rPr>
      </w:pPr>
      <w:r>
        <w:rPr>
          <w:rStyle w:val="Naglaeno"/>
          <w:b w:val="0"/>
          <w:bCs w:val="0"/>
          <w:noProof/>
        </w:rPr>
        <w:pict w14:anchorId="38C24368">
          <v:shape id="Slika 47" o:spid="_x0000_i1046" type="#_x0000_t75" style="width:320.2pt;height:239.45pt;visibility:visible">
            <v:imagedata r:id="rId25" o:title=""/>
          </v:shape>
        </w:pict>
      </w:r>
    </w:p>
    <w:p w14:paraId="1DFBAC6F" w14:textId="77777777" w:rsidR="004F0283" w:rsidRDefault="004F0283" w:rsidP="004F0283">
      <w:pPr>
        <w:rPr>
          <w:rStyle w:val="Naglaeno"/>
        </w:rPr>
      </w:pPr>
    </w:p>
    <w:p w14:paraId="5B12D000" w14:textId="77777777" w:rsidR="004F0283" w:rsidRDefault="004F0283">
      <w:pPr>
        <w:rPr>
          <w:rStyle w:val="Naglaeno"/>
        </w:rPr>
      </w:pPr>
      <w:r>
        <w:rPr>
          <w:rStyle w:val="Naglaeno"/>
        </w:rPr>
        <w:br w:type="page"/>
      </w:r>
    </w:p>
    <w:p w14:paraId="7BC27A3F" w14:textId="77777777" w:rsidR="004F0283" w:rsidRDefault="004F0283" w:rsidP="004F0283">
      <w:pPr>
        <w:rPr>
          <w:rStyle w:val="Naglaeno"/>
        </w:rPr>
      </w:pPr>
      <w:r>
        <w:rPr>
          <w:rStyle w:val="Naglaeno"/>
        </w:rPr>
        <w:t>Potencijalni outlieri iznad 0.00032163 s i ispod 0.00025687 s DURATION:</w:t>
      </w:r>
    </w:p>
    <w:p w14:paraId="6ED8B274" w14:textId="77777777" w:rsidR="004F0283" w:rsidRDefault="009C495F" w:rsidP="004F0283">
      <w:pPr>
        <w:rPr>
          <w:rStyle w:val="Naglaeno"/>
        </w:rPr>
      </w:pPr>
      <w:r>
        <w:rPr>
          <w:rStyle w:val="Naglaeno"/>
          <w:b w:val="0"/>
          <w:bCs w:val="0"/>
          <w:noProof/>
        </w:rPr>
        <w:pict w14:anchorId="0FA0B637">
          <v:shape id="Slika 48" o:spid="_x0000_i1047" type="#_x0000_t75" style="width:190.9pt;height:142.35pt;visibility:visible">
            <v:imagedata r:id="rId26" o:title=""/>
          </v:shape>
        </w:pict>
      </w:r>
      <w:r>
        <w:rPr>
          <w:rStyle w:val="Naglaeno"/>
          <w:b w:val="0"/>
          <w:bCs w:val="0"/>
          <w:noProof/>
        </w:rPr>
        <w:pict w14:anchorId="237B0FC2">
          <v:shape id="Slika 50" o:spid="_x0000_i1048" type="#_x0000_t75" style="width:171.8pt;height:128.75pt;visibility:visible">
            <v:imagedata r:id="rId27" o:title=""/>
          </v:shape>
        </w:pict>
      </w:r>
    </w:p>
    <w:p w14:paraId="0A42F7D1" w14:textId="77777777" w:rsidR="004F0283" w:rsidRDefault="009C495F" w:rsidP="004F0283">
      <w:pPr>
        <w:rPr>
          <w:rStyle w:val="Naglaeno"/>
        </w:rPr>
      </w:pPr>
      <w:r>
        <w:rPr>
          <w:rStyle w:val="Naglaeno"/>
          <w:b w:val="0"/>
          <w:bCs w:val="0"/>
          <w:noProof/>
        </w:rPr>
        <w:pict w14:anchorId="43184CA9">
          <v:shape id="Slika 51" o:spid="_x0000_i1049" type="#_x0000_t75" style="width:166.35pt;height:123.8pt;visibility:visible">
            <v:imagedata r:id="rId28" o:title=""/>
          </v:shape>
        </w:pict>
      </w:r>
      <w:r>
        <w:rPr>
          <w:rStyle w:val="Naglaeno"/>
          <w:b w:val="0"/>
          <w:bCs w:val="0"/>
          <w:noProof/>
        </w:rPr>
        <w:pict w14:anchorId="1641B84D">
          <v:shape id="Slika 57" o:spid="_x0000_i1050" type="#_x0000_t75" style="width:176.75pt;height:132pt;visibility:visible">
            <v:imagedata r:id="rId29" o:title=""/>
          </v:shape>
        </w:pict>
      </w:r>
    </w:p>
    <w:p w14:paraId="4629C127" w14:textId="77777777" w:rsidR="004F0283" w:rsidRDefault="004F0283" w:rsidP="004F0283">
      <w:pPr>
        <w:rPr>
          <w:rStyle w:val="Naglaeno"/>
        </w:rPr>
      </w:pPr>
    </w:p>
    <w:p w14:paraId="4AE3BFCC" w14:textId="77777777" w:rsidR="004F0283" w:rsidRDefault="004F0283" w:rsidP="004F0283">
      <w:pPr>
        <w:rPr>
          <w:rStyle w:val="Naglaeno"/>
        </w:rPr>
      </w:pPr>
    </w:p>
    <w:p w14:paraId="1E41CBA7" w14:textId="77777777" w:rsidR="004F0283" w:rsidRDefault="004F0283" w:rsidP="004F0283">
      <w:pPr>
        <w:rPr>
          <w:rStyle w:val="Naglaeno"/>
        </w:rPr>
      </w:pPr>
    </w:p>
    <w:p w14:paraId="5D2E97A3" w14:textId="77777777" w:rsidR="004F0283" w:rsidRDefault="004F0283" w:rsidP="004F0283">
      <w:pPr>
        <w:rPr>
          <w:rStyle w:val="Naglaeno"/>
        </w:rPr>
      </w:pPr>
    </w:p>
    <w:p w14:paraId="5F7C3D7A" w14:textId="77777777" w:rsidR="004F0283" w:rsidRDefault="004F0283" w:rsidP="004F0283">
      <w:pPr>
        <w:rPr>
          <w:rStyle w:val="Naglaeno"/>
        </w:rPr>
      </w:pPr>
    </w:p>
    <w:p w14:paraId="3C4F556D" w14:textId="77777777" w:rsidR="004F0283" w:rsidRDefault="004F0283" w:rsidP="004F0283">
      <w:pPr>
        <w:rPr>
          <w:rStyle w:val="Naglaeno"/>
        </w:rPr>
      </w:pPr>
    </w:p>
    <w:p w14:paraId="2B8E7425" w14:textId="77777777" w:rsidR="004F0283" w:rsidRDefault="004F0283" w:rsidP="004F0283">
      <w:pPr>
        <w:rPr>
          <w:rStyle w:val="Naglaeno"/>
        </w:rPr>
      </w:pPr>
    </w:p>
    <w:p w14:paraId="130A846A" w14:textId="77777777" w:rsidR="004F0283" w:rsidRDefault="004F0283" w:rsidP="004F0283">
      <w:pPr>
        <w:rPr>
          <w:rStyle w:val="Naglaeno"/>
        </w:rPr>
      </w:pPr>
    </w:p>
    <w:p w14:paraId="1586893D" w14:textId="77777777" w:rsidR="004F0283" w:rsidRDefault="004F0283" w:rsidP="004F0283">
      <w:pPr>
        <w:rPr>
          <w:rStyle w:val="Naglaeno"/>
        </w:rPr>
      </w:pPr>
    </w:p>
    <w:p w14:paraId="654B9B83" w14:textId="77777777" w:rsidR="004F0283" w:rsidRDefault="004F0283" w:rsidP="004F0283">
      <w:pPr>
        <w:rPr>
          <w:rStyle w:val="Naglaeno"/>
        </w:rPr>
      </w:pPr>
    </w:p>
    <w:p w14:paraId="2099CCD4" w14:textId="77777777" w:rsidR="004F0283" w:rsidRDefault="004F0283" w:rsidP="004F0283">
      <w:pPr>
        <w:rPr>
          <w:rStyle w:val="Naglaeno"/>
        </w:rPr>
      </w:pPr>
    </w:p>
    <w:p w14:paraId="4753AB7F" w14:textId="77777777" w:rsidR="004F0283" w:rsidRDefault="004F0283" w:rsidP="004F0283">
      <w:pPr>
        <w:rPr>
          <w:rStyle w:val="Naglaeno"/>
        </w:rPr>
      </w:pPr>
    </w:p>
    <w:p w14:paraId="6FE6EFBD" w14:textId="77777777" w:rsidR="004F0283" w:rsidRDefault="004F0283" w:rsidP="004F0283">
      <w:pPr>
        <w:rPr>
          <w:rStyle w:val="Naglaeno"/>
        </w:rPr>
      </w:pPr>
    </w:p>
    <w:p w14:paraId="0988263E" w14:textId="77777777" w:rsidR="004F0283" w:rsidRDefault="004F0283" w:rsidP="004F0283">
      <w:pPr>
        <w:rPr>
          <w:rStyle w:val="Naglaeno"/>
        </w:rPr>
      </w:pPr>
    </w:p>
    <w:p w14:paraId="472FC04F" w14:textId="77777777" w:rsidR="004F0283" w:rsidRDefault="004F0283" w:rsidP="004F0283">
      <w:pPr>
        <w:rPr>
          <w:rStyle w:val="Naglaeno"/>
        </w:rPr>
      </w:pPr>
    </w:p>
    <w:p w14:paraId="0DF181DA" w14:textId="77777777" w:rsidR="004F0283" w:rsidRDefault="004F0283" w:rsidP="004F0283">
      <w:pPr>
        <w:rPr>
          <w:rStyle w:val="Naglaeno"/>
        </w:rPr>
      </w:pPr>
      <w:r>
        <w:rPr>
          <w:rStyle w:val="Naglaeno"/>
        </w:rPr>
        <w:lastRenderedPageBreak/>
        <w:t>Nakon izbacivanja outlieri iznad 0.00032163 s i ispod 0.00025687 s DURATION dobivamo slijedeću distribuciju:</w:t>
      </w:r>
    </w:p>
    <w:p w14:paraId="050F31EF" w14:textId="77777777" w:rsidR="004F0283" w:rsidRDefault="009C495F" w:rsidP="004F0283">
      <w:pPr>
        <w:rPr>
          <w:rStyle w:val="Naglaeno"/>
        </w:rPr>
      </w:pPr>
      <w:r>
        <w:rPr>
          <w:rStyle w:val="Naglaeno"/>
          <w:b w:val="0"/>
          <w:bCs w:val="0"/>
          <w:noProof/>
        </w:rPr>
        <w:pict w14:anchorId="724831B2">
          <v:shape id="Slika 76" o:spid="_x0000_i1051" type="#_x0000_t75" style="width:320.2pt;height:239.45pt;visibility:visible">
            <v:imagedata r:id="rId30" o:title=""/>
          </v:shape>
        </w:pict>
      </w:r>
    </w:p>
    <w:p w14:paraId="32FB57F8" w14:textId="77777777" w:rsidR="004F0283" w:rsidRDefault="009C495F" w:rsidP="004F0283">
      <w:pPr>
        <w:rPr>
          <w:rStyle w:val="Naglaeno"/>
          <w:b w:val="0"/>
          <w:bCs w:val="0"/>
          <w:noProof/>
        </w:rPr>
      </w:pPr>
      <w:r>
        <w:rPr>
          <w:rStyle w:val="Naglaeno"/>
          <w:b w:val="0"/>
          <w:bCs w:val="0"/>
          <w:noProof/>
        </w:rPr>
        <w:pict w14:anchorId="56A75DB1">
          <v:shape id="Slika 77" o:spid="_x0000_i1052" type="#_x0000_t75" style="width:320.2pt;height:239.45pt;visibility:visible">
            <v:imagedata r:id="rId31" o:title=""/>
          </v:shape>
        </w:pict>
      </w:r>
    </w:p>
    <w:p w14:paraId="6F6A9D22" w14:textId="77777777" w:rsidR="006E2250" w:rsidRDefault="006E2250" w:rsidP="004F0283">
      <w:pPr>
        <w:rPr>
          <w:rStyle w:val="Naglaeno"/>
          <w:b w:val="0"/>
          <w:bCs w:val="0"/>
          <w:noProof/>
        </w:rPr>
      </w:pPr>
    </w:p>
    <w:p w14:paraId="681B0B99" w14:textId="77777777" w:rsidR="006E2250" w:rsidRDefault="006E2250" w:rsidP="004F0283">
      <w:pPr>
        <w:rPr>
          <w:rStyle w:val="Naglaeno"/>
          <w:b w:val="0"/>
          <w:bCs w:val="0"/>
          <w:noProof/>
        </w:rPr>
      </w:pPr>
    </w:p>
    <w:p w14:paraId="31CDA406" w14:textId="77777777" w:rsidR="00BF01C5" w:rsidRDefault="00BF01C5" w:rsidP="00BF01C5">
      <w:pPr>
        <w:rPr>
          <w:rStyle w:val="Naglaeno"/>
          <w:b w:val="0"/>
          <w:bCs w:val="0"/>
          <w:noProof/>
        </w:rPr>
      </w:pPr>
    </w:p>
    <w:p w14:paraId="391A49E7" w14:textId="77777777" w:rsidR="00BF01C5" w:rsidRPr="00AA1B5A" w:rsidRDefault="00BF01C5" w:rsidP="00BF01C5">
      <w:pPr>
        <w:rPr>
          <w:rStyle w:val="Naglaeno"/>
        </w:rPr>
      </w:pPr>
      <w:r w:rsidRPr="00AA1B5A">
        <w:rPr>
          <w:rStyle w:val="Naglaeno"/>
        </w:rPr>
        <w:t>DURATION outliers are emissions with value more than 0.00032163 [s]</w:t>
      </w:r>
    </w:p>
    <w:p w14:paraId="409206F3" w14:textId="77777777" w:rsidR="00BF01C5" w:rsidRPr="00AA1B5A" w:rsidRDefault="00BF01C5" w:rsidP="00BF01C5">
      <w:pPr>
        <w:rPr>
          <w:rStyle w:val="Naglaeno"/>
        </w:rPr>
      </w:pPr>
      <w:r w:rsidRPr="00AA1B5A">
        <w:rPr>
          <w:rStyle w:val="Naglaeno"/>
        </w:rPr>
        <w:t>Percentage of outliers for DURATION: 28/745 = 3.7584 %</w:t>
      </w:r>
    </w:p>
    <w:p w14:paraId="7098DC4C" w14:textId="77777777" w:rsidR="006E2250" w:rsidRDefault="006E2250" w:rsidP="004F0283">
      <w:pPr>
        <w:rPr>
          <w:rStyle w:val="Naglaeno"/>
          <w:b w:val="0"/>
          <w:bCs w:val="0"/>
          <w:noProof/>
        </w:rPr>
      </w:pPr>
    </w:p>
    <w:p w14:paraId="44357C53" w14:textId="77777777" w:rsidR="00BF01C5" w:rsidRDefault="00BF01C5" w:rsidP="004F0283">
      <w:pPr>
        <w:rPr>
          <w:rStyle w:val="Naglaeno"/>
          <w:b w:val="0"/>
          <w:bCs w:val="0"/>
          <w:noProof/>
        </w:rPr>
      </w:pPr>
    </w:p>
    <w:p w14:paraId="312DA7D1" w14:textId="3D215E90" w:rsidR="004F0283" w:rsidRDefault="004F0283" w:rsidP="004F0283">
      <w:pPr>
        <w:rPr>
          <w:rStyle w:val="Naglaeno"/>
        </w:rPr>
      </w:pPr>
      <w:r>
        <w:rPr>
          <w:rStyle w:val="Naglaeno"/>
        </w:rPr>
        <w:lastRenderedPageBreak/>
        <w:t>PEAK_AMPLITUDE:</w:t>
      </w:r>
    </w:p>
    <w:p w14:paraId="3F8BD86A" w14:textId="77777777" w:rsidR="004F0283" w:rsidRDefault="009C495F" w:rsidP="004F0283">
      <w:pPr>
        <w:rPr>
          <w:rStyle w:val="Naglaeno"/>
        </w:rPr>
      </w:pPr>
      <w:r>
        <w:rPr>
          <w:rStyle w:val="Naglaeno"/>
          <w:b w:val="0"/>
          <w:bCs w:val="0"/>
          <w:noProof/>
        </w:rPr>
        <w:pict w14:anchorId="6DC23C05">
          <v:shape id="Slika 78" o:spid="_x0000_i1053" type="#_x0000_t75" style="width:320.2pt;height:239.45pt;visibility:visible">
            <v:imagedata r:id="rId32" o:title=""/>
          </v:shape>
        </w:pict>
      </w:r>
    </w:p>
    <w:p w14:paraId="72FA2C07" w14:textId="77777777" w:rsidR="004F0283" w:rsidRDefault="009C495F" w:rsidP="004F0283">
      <w:pPr>
        <w:rPr>
          <w:rStyle w:val="Naglaeno"/>
        </w:rPr>
      </w:pPr>
      <w:r>
        <w:rPr>
          <w:rStyle w:val="Naglaeno"/>
          <w:b w:val="0"/>
          <w:bCs w:val="0"/>
          <w:noProof/>
        </w:rPr>
        <w:pict w14:anchorId="4F857B29">
          <v:shape id="Slika 79" o:spid="_x0000_i1054" type="#_x0000_t75" style="width:320.2pt;height:239.45pt;visibility:visible">
            <v:imagedata r:id="rId33" o:title=""/>
          </v:shape>
        </w:pict>
      </w:r>
    </w:p>
    <w:p w14:paraId="0277FA5D" w14:textId="77777777" w:rsidR="004F0283" w:rsidRDefault="004F0283" w:rsidP="004F0283">
      <w:pPr>
        <w:rPr>
          <w:rStyle w:val="Naglaeno"/>
        </w:rPr>
      </w:pPr>
    </w:p>
    <w:p w14:paraId="63426C32" w14:textId="77777777" w:rsidR="00BF01C5" w:rsidRDefault="00BF01C5" w:rsidP="004F0283">
      <w:pPr>
        <w:rPr>
          <w:rStyle w:val="Naglaeno"/>
        </w:rPr>
      </w:pPr>
    </w:p>
    <w:p w14:paraId="05EA7EF1" w14:textId="77777777" w:rsidR="00BF01C5" w:rsidRDefault="00BF01C5" w:rsidP="004F0283">
      <w:pPr>
        <w:rPr>
          <w:rStyle w:val="Naglaeno"/>
        </w:rPr>
      </w:pPr>
    </w:p>
    <w:p w14:paraId="7FE7653D" w14:textId="77777777" w:rsidR="00BF01C5" w:rsidRDefault="00BF01C5" w:rsidP="004F0283">
      <w:pPr>
        <w:rPr>
          <w:rStyle w:val="Naglaeno"/>
        </w:rPr>
      </w:pPr>
    </w:p>
    <w:p w14:paraId="589D83E1" w14:textId="77777777" w:rsidR="00BF01C5" w:rsidRDefault="00BF01C5" w:rsidP="004F0283">
      <w:pPr>
        <w:rPr>
          <w:rStyle w:val="Naglaeno"/>
        </w:rPr>
      </w:pPr>
    </w:p>
    <w:p w14:paraId="7FF37C0E" w14:textId="77777777" w:rsidR="00BF01C5" w:rsidRDefault="00BF01C5" w:rsidP="004F0283">
      <w:pPr>
        <w:rPr>
          <w:rStyle w:val="Naglaeno"/>
        </w:rPr>
      </w:pPr>
    </w:p>
    <w:p w14:paraId="67563868" w14:textId="77777777" w:rsidR="00BF01C5" w:rsidRDefault="00BF01C5" w:rsidP="004F0283">
      <w:pPr>
        <w:rPr>
          <w:rStyle w:val="Naglaeno"/>
        </w:rPr>
      </w:pPr>
    </w:p>
    <w:p w14:paraId="43389FAE" w14:textId="77777777" w:rsidR="00BF01C5" w:rsidRDefault="00BF01C5" w:rsidP="004F0283">
      <w:pPr>
        <w:rPr>
          <w:rStyle w:val="Naglaeno"/>
        </w:rPr>
      </w:pPr>
    </w:p>
    <w:p w14:paraId="713CE2B4" w14:textId="71BEE3DE" w:rsidR="004F0283" w:rsidRDefault="004F0283" w:rsidP="004F0283">
      <w:pPr>
        <w:rPr>
          <w:rStyle w:val="Naglaeno"/>
        </w:rPr>
      </w:pPr>
      <w:r>
        <w:rPr>
          <w:rStyle w:val="Naglaeno"/>
        </w:rPr>
        <w:lastRenderedPageBreak/>
        <w:t>Potencijalni outlieri iznad 0.040515 V i ispod -0.021705 V PEAK AMPLITUDE:</w:t>
      </w:r>
    </w:p>
    <w:p w14:paraId="47D1F94B" w14:textId="77777777" w:rsidR="006E2250" w:rsidRDefault="006E2250" w:rsidP="004F0283">
      <w:pPr>
        <w:rPr>
          <w:rStyle w:val="Naglaeno"/>
        </w:rPr>
      </w:pPr>
      <w:r>
        <w:rPr>
          <w:rStyle w:val="Naglaeno"/>
        </w:rPr>
        <w:t>Postoje validne emisije pa nisu pravi outlieri.</w:t>
      </w:r>
    </w:p>
    <w:p w14:paraId="5D558D48" w14:textId="77777777" w:rsidR="004F0283" w:rsidRDefault="009C495F" w:rsidP="004F0283">
      <w:pPr>
        <w:rPr>
          <w:rStyle w:val="Naglaeno"/>
        </w:rPr>
      </w:pPr>
      <w:r>
        <w:rPr>
          <w:rStyle w:val="Naglaeno"/>
          <w:b w:val="0"/>
          <w:bCs w:val="0"/>
          <w:noProof/>
        </w:rPr>
        <w:pict w14:anchorId="4ED2AABC">
          <v:shape id="Slika 80" o:spid="_x0000_i1055" type="#_x0000_t75" style="width:217.1pt;height:162.55pt;visibility:visible">
            <v:imagedata r:id="rId34" o:title=""/>
          </v:shape>
        </w:pict>
      </w:r>
      <w:r>
        <w:rPr>
          <w:rStyle w:val="Naglaeno"/>
          <w:b w:val="0"/>
          <w:bCs w:val="0"/>
          <w:noProof/>
        </w:rPr>
        <w:pict w14:anchorId="02ECDC25">
          <v:shape id="Slika 81" o:spid="_x0000_i1056" type="#_x0000_t75" style="width:202.9pt;height:151.1pt;visibility:visible">
            <v:imagedata r:id="rId35" o:title=""/>
          </v:shape>
        </w:pict>
      </w:r>
    </w:p>
    <w:p w14:paraId="3619F799" w14:textId="77777777" w:rsidR="004F0283" w:rsidRDefault="009C495F" w:rsidP="004F0283">
      <w:pPr>
        <w:rPr>
          <w:rStyle w:val="Naglaeno"/>
        </w:rPr>
      </w:pPr>
      <w:r>
        <w:rPr>
          <w:rStyle w:val="Naglaeno"/>
          <w:b w:val="0"/>
          <w:bCs w:val="0"/>
          <w:noProof/>
        </w:rPr>
        <w:pict w14:anchorId="53C635DB">
          <v:shape id="Slika 82" o:spid="_x0000_i1057" type="#_x0000_t75" style="width:204pt;height:152.75pt;visibility:visible">
            <v:imagedata r:id="rId36" o:title=""/>
          </v:shape>
        </w:pict>
      </w:r>
      <w:r>
        <w:rPr>
          <w:rStyle w:val="Naglaeno"/>
          <w:b w:val="0"/>
          <w:bCs w:val="0"/>
          <w:noProof/>
        </w:rPr>
        <w:pict w14:anchorId="760CF829">
          <v:shape id="Slika 83" o:spid="_x0000_i1058" type="#_x0000_t75" style="width:193.1pt;height:144.55pt;visibility:visible">
            <v:imagedata r:id="rId37" o:title=""/>
          </v:shape>
        </w:pict>
      </w:r>
    </w:p>
    <w:p w14:paraId="1D3C6666" w14:textId="77777777" w:rsidR="004F0283" w:rsidRDefault="004F0283" w:rsidP="004F0283">
      <w:pPr>
        <w:rPr>
          <w:rStyle w:val="Naglaeno"/>
        </w:rPr>
      </w:pPr>
    </w:p>
    <w:p w14:paraId="31312B46" w14:textId="77777777" w:rsidR="004F0283" w:rsidRDefault="004F0283" w:rsidP="004F0283">
      <w:pPr>
        <w:rPr>
          <w:rStyle w:val="Naglaeno"/>
        </w:rPr>
      </w:pPr>
    </w:p>
    <w:p w14:paraId="4655FC90" w14:textId="77777777" w:rsidR="004F0283" w:rsidRDefault="004F0283" w:rsidP="004F0283">
      <w:pPr>
        <w:rPr>
          <w:rStyle w:val="Naglaeno"/>
        </w:rPr>
      </w:pPr>
    </w:p>
    <w:p w14:paraId="6BC6FBDF" w14:textId="77777777" w:rsidR="004F0283" w:rsidRDefault="004F0283" w:rsidP="004F0283">
      <w:pPr>
        <w:rPr>
          <w:rStyle w:val="Naglaeno"/>
        </w:rPr>
      </w:pPr>
    </w:p>
    <w:p w14:paraId="4BB998DD" w14:textId="77777777" w:rsidR="004F0283" w:rsidRDefault="004F0283" w:rsidP="004F0283">
      <w:pPr>
        <w:rPr>
          <w:rStyle w:val="Naglaeno"/>
        </w:rPr>
      </w:pPr>
    </w:p>
    <w:p w14:paraId="2A2A440F" w14:textId="77777777" w:rsidR="004F0283" w:rsidRDefault="004F0283" w:rsidP="004F0283">
      <w:pPr>
        <w:rPr>
          <w:rStyle w:val="Naglaeno"/>
        </w:rPr>
      </w:pPr>
    </w:p>
    <w:p w14:paraId="3281AAE6" w14:textId="77777777" w:rsidR="004F0283" w:rsidRDefault="004F0283" w:rsidP="004F0283">
      <w:pPr>
        <w:rPr>
          <w:rStyle w:val="Naglaeno"/>
        </w:rPr>
      </w:pPr>
    </w:p>
    <w:p w14:paraId="3385FCEB" w14:textId="77777777" w:rsidR="004F0283" w:rsidRDefault="004F0283" w:rsidP="004F0283">
      <w:pPr>
        <w:rPr>
          <w:rStyle w:val="Naglaeno"/>
        </w:rPr>
      </w:pPr>
    </w:p>
    <w:p w14:paraId="36448229" w14:textId="77777777" w:rsidR="004F0283" w:rsidRDefault="004F0283" w:rsidP="004F0283">
      <w:pPr>
        <w:rPr>
          <w:rStyle w:val="Naglaeno"/>
        </w:rPr>
      </w:pPr>
    </w:p>
    <w:p w14:paraId="7D4240F9" w14:textId="77777777" w:rsidR="004F0283" w:rsidRDefault="004F0283" w:rsidP="004F0283">
      <w:pPr>
        <w:rPr>
          <w:rStyle w:val="Naglaeno"/>
        </w:rPr>
      </w:pPr>
    </w:p>
    <w:p w14:paraId="71C387BD" w14:textId="77777777" w:rsidR="004F0283" w:rsidRDefault="004F0283" w:rsidP="004F0283">
      <w:pPr>
        <w:rPr>
          <w:rStyle w:val="Naglaeno"/>
        </w:rPr>
      </w:pPr>
    </w:p>
    <w:p w14:paraId="753B6474" w14:textId="77777777" w:rsidR="004F0283" w:rsidRDefault="004F0283" w:rsidP="004F0283">
      <w:pPr>
        <w:rPr>
          <w:rStyle w:val="Naglaeno"/>
        </w:rPr>
      </w:pPr>
    </w:p>
    <w:p w14:paraId="0289ADA8" w14:textId="77777777" w:rsidR="006E2250" w:rsidRDefault="006E2250" w:rsidP="004F0283">
      <w:pPr>
        <w:rPr>
          <w:rStyle w:val="Naglaeno"/>
        </w:rPr>
      </w:pPr>
    </w:p>
    <w:p w14:paraId="724D5604" w14:textId="77777777" w:rsidR="00BF01C5" w:rsidRDefault="00BF01C5" w:rsidP="004F0283">
      <w:pPr>
        <w:rPr>
          <w:rStyle w:val="Naglaeno"/>
        </w:rPr>
      </w:pPr>
    </w:p>
    <w:p w14:paraId="76D7AEB7" w14:textId="6E529C91" w:rsidR="004F0283" w:rsidRDefault="004F0283" w:rsidP="004F0283">
      <w:pPr>
        <w:rPr>
          <w:rStyle w:val="Naglaeno"/>
        </w:rPr>
      </w:pPr>
      <w:r>
        <w:rPr>
          <w:rStyle w:val="Naglaeno"/>
        </w:rPr>
        <w:lastRenderedPageBreak/>
        <w:t>AVERAGE_FREQUENCY:</w:t>
      </w:r>
    </w:p>
    <w:p w14:paraId="4B569486" w14:textId="77777777" w:rsidR="004F0283" w:rsidRDefault="009C495F" w:rsidP="004F0283">
      <w:pPr>
        <w:rPr>
          <w:rStyle w:val="Naglaeno"/>
        </w:rPr>
      </w:pPr>
      <w:r>
        <w:rPr>
          <w:rStyle w:val="Naglaeno"/>
          <w:b w:val="0"/>
          <w:bCs w:val="0"/>
          <w:noProof/>
        </w:rPr>
        <w:pict w14:anchorId="6A99396C">
          <v:shape id="Slika 108" o:spid="_x0000_i1059" type="#_x0000_t75" style="width:320.2pt;height:239.45pt;visibility:visible">
            <v:imagedata r:id="rId38" o:title=""/>
          </v:shape>
        </w:pict>
      </w:r>
    </w:p>
    <w:p w14:paraId="538CB4C4" w14:textId="77777777" w:rsidR="004F0283" w:rsidRDefault="009C495F">
      <w:pPr>
        <w:rPr>
          <w:rStyle w:val="Naglaeno"/>
        </w:rPr>
      </w:pPr>
      <w:r>
        <w:rPr>
          <w:rStyle w:val="Naglaeno"/>
          <w:b w:val="0"/>
          <w:bCs w:val="0"/>
          <w:noProof/>
        </w:rPr>
        <w:pict w14:anchorId="133CE03E">
          <v:shape id="Slika 109" o:spid="_x0000_i1060" type="#_x0000_t75" style="width:320.2pt;height:239.45pt;visibility:visible">
            <v:imagedata r:id="rId39" o:title=""/>
          </v:shape>
        </w:pict>
      </w:r>
    </w:p>
    <w:p w14:paraId="57FFA61B" w14:textId="77777777" w:rsidR="004F0283" w:rsidRDefault="004F0283" w:rsidP="004F0283">
      <w:pPr>
        <w:rPr>
          <w:rStyle w:val="Naglaeno"/>
        </w:rPr>
      </w:pPr>
      <w:r>
        <w:rPr>
          <w:rStyle w:val="Naglaeno"/>
        </w:rPr>
        <w:t>Potencijalni outlieri iznad 655223.5793 Hz i ispod 51170.7882 Hz AVERAGE FREQUENCY:</w:t>
      </w:r>
    </w:p>
    <w:p w14:paraId="05945106" w14:textId="77777777" w:rsidR="004F0283" w:rsidRDefault="009C495F" w:rsidP="004F0283">
      <w:pPr>
        <w:rPr>
          <w:rStyle w:val="Naglaeno"/>
        </w:rPr>
      </w:pPr>
      <w:r>
        <w:rPr>
          <w:rStyle w:val="Naglaeno"/>
          <w:b w:val="0"/>
          <w:bCs w:val="0"/>
          <w:noProof/>
        </w:rPr>
        <w:pict w14:anchorId="2173759B">
          <v:shape id="Slika 110" o:spid="_x0000_i1061" type="#_x0000_t75" style="width:177.25pt;height:132.55pt;visibility:visible">
            <v:imagedata r:id="rId40" o:title=""/>
          </v:shape>
        </w:pict>
      </w:r>
      <w:r>
        <w:rPr>
          <w:rStyle w:val="Naglaeno"/>
          <w:b w:val="0"/>
          <w:bCs w:val="0"/>
          <w:noProof/>
        </w:rPr>
        <w:pict w14:anchorId="65736EEF">
          <v:shape id="Slika 111" o:spid="_x0000_i1062" type="#_x0000_t75" style="width:162pt;height:121.1pt;visibility:visible">
            <v:imagedata r:id="rId41" o:title=""/>
          </v:shape>
        </w:pict>
      </w:r>
    </w:p>
    <w:p w14:paraId="25F50648" w14:textId="77777777" w:rsidR="004F0283" w:rsidRDefault="009C495F" w:rsidP="004F0283">
      <w:pPr>
        <w:rPr>
          <w:rStyle w:val="Naglaeno"/>
          <w:b w:val="0"/>
          <w:bCs w:val="0"/>
          <w:noProof/>
        </w:rPr>
      </w:pPr>
      <w:r>
        <w:rPr>
          <w:rStyle w:val="Naglaeno"/>
          <w:b w:val="0"/>
          <w:bCs w:val="0"/>
          <w:noProof/>
        </w:rPr>
        <w:lastRenderedPageBreak/>
        <w:pict w14:anchorId="1873A66F">
          <v:shape id="Slika 112" o:spid="_x0000_i1063" type="#_x0000_t75" style="width:174.55pt;height:130.35pt;visibility:visible">
            <v:imagedata r:id="rId42" o:title=""/>
          </v:shape>
        </w:pict>
      </w:r>
      <w:r>
        <w:rPr>
          <w:rStyle w:val="Naglaeno"/>
          <w:b w:val="0"/>
          <w:bCs w:val="0"/>
          <w:noProof/>
        </w:rPr>
        <w:pict w14:anchorId="27C4C179">
          <v:shape id="Slika 113" o:spid="_x0000_i1064" type="#_x0000_t75" style="width:164.2pt;height:122.75pt;visibility:visible">
            <v:imagedata r:id="rId43" o:title=""/>
          </v:shape>
        </w:pict>
      </w:r>
    </w:p>
    <w:p w14:paraId="43FECD5A" w14:textId="77777777" w:rsidR="006E2250" w:rsidRDefault="006E2250" w:rsidP="004F0283">
      <w:pPr>
        <w:rPr>
          <w:rStyle w:val="Naglaeno"/>
        </w:rPr>
      </w:pPr>
    </w:p>
    <w:p w14:paraId="2118BD54" w14:textId="77777777" w:rsidR="004F0283" w:rsidRDefault="004F0283" w:rsidP="004F0283">
      <w:pPr>
        <w:rPr>
          <w:rStyle w:val="Naglaeno"/>
        </w:rPr>
      </w:pPr>
      <w:r>
        <w:rPr>
          <w:rStyle w:val="Naglaeno"/>
        </w:rPr>
        <w:t>Nakon izbacivanja outlieri iznad 655223.5793 Hz i ispod 51170.7882 Hz AVERAGE FREQUENCY dobivamo slijedeću distribuciju:</w:t>
      </w:r>
    </w:p>
    <w:p w14:paraId="4D240BDE" w14:textId="77777777" w:rsidR="004F0283" w:rsidRDefault="009C495F" w:rsidP="004F0283">
      <w:pPr>
        <w:rPr>
          <w:rStyle w:val="Naglaeno"/>
        </w:rPr>
      </w:pPr>
      <w:r>
        <w:rPr>
          <w:rStyle w:val="Naglaeno"/>
          <w:b w:val="0"/>
          <w:bCs w:val="0"/>
          <w:noProof/>
        </w:rPr>
        <w:pict w14:anchorId="423F0DEF">
          <v:shape id="Slika 114" o:spid="_x0000_i1065" type="#_x0000_t75" style="width:320.2pt;height:239.45pt;visibility:visible">
            <v:imagedata r:id="rId44" o:title=""/>
          </v:shape>
        </w:pict>
      </w:r>
    </w:p>
    <w:p w14:paraId="7AE82101" w14:textId="77777777" w:rsidR="004F0283" w:rsidRDefault="009C495F" w:rsidP="004F0283">
      <w:pPr>
        <w:rPr>
          <w:rStyle w:val="Naglaeno"/>
          <w:b w:val="0"/>
          <w:bCs w:val="0"/>
          <w:noProof/>
        </w:rPr>
      </w:pPr>
      <w:r>
        <w:rPr>
          <w:rStyle w:val="Naglaeno"/>
          <w:b w:val="0"/>
          <w:bCs w:val="0"/>
          <w:noProof/>
        </w:rPr>
        <w:pict w14:anchorId="08064E8A">
          <v:shape id="Slika 115" o:spid="_x0000_i1066" type="#_x0000_t75" style="width:211.65pt;height:157.65pt;visibility:visible">
            <v:imagedata r:id="rId45" o:title=""/>
          </v:shape>
        </w:pict>
      </w:r>
    </w:p>
    <w:p w14:paraId="36473001" w14:textId="77777777" w:rsidR="00AA1B5A" w:rsidRPr="00AA1B5A" w:rsidRDefault="00AA1B5A" w:rsidP="00AA1B5A">
      <w:pPr>
        <w:rPr>
          <w:rStyle w:val="Naglaeno"/>
        </w:rPr>
      </w:pPr>
      <w:r w:rsidRPr="00AA1B5A">
        <w:rPr>
          <w:rStyle w:val="Naglaeno"/>
        </w:rPr>
        <w:t>AVERAGE FREQUENCY outliers are emissions with value more than 655223.5793 [Hz]</w:t>
      </w:r>
    </w:p>
    <w:p w14:paraId="64096DF4" w14:textId="77777777" w:rsidR="00AA1B5A" w:rsidRPr="00AA1B5A" w:rsidRDefault="00AA1B5A" w:rsidP="00AA1B5A">
      <w:pPr>
        <w:rPr>
          <w:rStyle w:val="Naglaeno"/>
        </w:rPr>
      </w:pPr>
      <w:r w:rsidRPr="00AA1B5A">
        <w:rPr>
          <w:rStyle w:val="Naglaeno"/>
        </w:rPr>
        <w:t>Percentage of outliers for AVERAGE FREQUENCY: 4/745 = 0.53691 %</w:t>
      </w:r>
    </w:p>
    <w:p w14:paraId="58CC1071" w14:textId="77777777" w:rsidR="00AA1B5A" w:rsidRDefault="00AA1B5A" w:rsidP="004F0283">
      <w:pPr>
        <w:rPr>
          <w:rStyle w:val="Naglaeno"/>
        </w:rPr>
      </w:pPr>
    </w:p>
    <w:p w14:paraId="279FA0FC" w14:textId="77777777" w:rsidR="00B12E9C" w:rsidRDefault="00B12E9C" w:rsidP="004F0283">
      <w:pPr>
        <w:rPr>
          <w:rStyle w:val="Naglaeno"/>
        </w:rPr>
      </w:pPr>
    </w:p>
    <w:p w14:paraId="31EFA689" w14:textId="77777777" w:rsidR="004F0283" w:rsidRDefault="004F0283" w:rsidP="004F0283">
      <w:pPr>
        <w:rPr>
          <w:rStyle w:val="Naglaeno"/>
        </w:rPr>
      </w:pPr>
      <w:r>
        <w:rPr>
          <w:rStyle w:val="Naglaeno"/>
        </w:rPr>
        <w:lastRenderedPageBreak/>
        <w:t>RMS:</w:t>
      </w:r>
    </w:p>
    <w:p w14:paraId="51D49815" w14:textId="77777777" w:rsidR="004F0283" w:rsidRDefault="009C495F" w:rsidP="004F0283">
      <w:pPr>
        <w:rPr>
          <w:rStyle w:val="Naglaeno"/>
        </w:rPr>
      </w:pPr>
      <w:r>
        <w:rPr>
          <w:rStyle w:val="Naglaeno"/>
          <w:b w:val="0"/>
          <w:bCs w:val="0"/>
          <w:noProof/>
        </w:rPr>
        <w:pict w14:anchorId="74FFA6E6">
          <v:shape id="Slika 116" o:spid="_x0000_i1067" type="#_x0000_t75" style="width:320.2pt;height:239.45pt;visibility:visible">
            <v:imagedata r:id="rId46" o:title=""/>
          </v:shape>
        </w:pict>
      </w:r>
    </w:p>
    <w:p w14:paraId="63DB2DF3" w14:textId="77777777" w:rsidR="004F0283" w:rsidRDefault="009C495F" w:rsidP="004F0283">
      <w:pPr>
        <w:rPr>
          <w:rStyle w:val="Naglaeno"/>
        </w:rPr>
      </w:pPr>
      <w:r>
        <w:rPr>
          <w:rStyle w:val="Naglaeno"/>
          <w:b w:val="0"/>
          <w:bCs w:val="0"/>
          <w:noProof/>
        </w:rPr>
        <w:pict w14:anchorId="0EB2AA30">
          <v:shape id="Slika 117" o:spid="_x0000_i1068" type="#_x0000_t75" style="width:320.2pt;height:239.45pt;visibility:visible">
            <v:imagedata r:id="rId47" o:title=""/>
          </v:shape>
        </w:pict>
      </w:r>
    </w:p>
    <w:p w14:paraId="6A7EB8B0" w14:textId="77777777" w:rsidR="004F0283" w:rsidRDefault="004F0283" w:rsidP="004F0283">
      <w:pPr>
        <w:rPr>
          <w:rStyle w:val="Naglaeno"/>
        </w:rPr>
      </w:pPr>
    </w:p>
    <w:p w14:paraId="1A8029FB" w14:textId="77777777" w:rsidR="004F0283" w:rsidRDefault="004F0283">
      <w:pPr>
        <w:rPr>
          <w:rStyle w:val="Naglaeno"/>
        </w:rPr>
      </w:pPr>
      <w:r>
        <w:rPr>
          <w:rStyle w:val="Naglaeno"/>
        </w:rPr>
        <w:br w:type="page"/>
      </w:r>
    </w:p>
    <w:p w14:paraId="41D74731" w14:textId="77777777" w:rsidR="004F0283" w:rsidRDefault="004F0283" w:rsidP="004F0283">
      <w:pPr>
        <w:rPr>
          <w:rStyle w:val="Naglaeno"/>
        </w:rPr>
      </w:pPr>
      <w:r>
        <w:rPr>
          <w:rStyle w:val="Naglaeno"/>
        </w:rPr>
        <w:t>Potencijalni outlieri iznad 0.0065775 V i ispod -0.0035187 V RMS:</w:t>
      </w:r>
    </w:p>
    <w:p w14:paraId="7AD307CD" w14:textId="77777777" w:rsidR="006E2250" w:rsidRDefault="006E2250" w:rsidP="004F0283">
      <w:pPr>
        <w:rPr>
          <w:rStyle w:val="Naglaeno"/>
        </w:rPr>
      </w:pPr>
      <w:r>
        <w:rPr>
          <w:rStyle w:val="Naglaeno"/>
        </w:rPr>
        <w:t>Postoje validne emisije pa nisu pravi outlieri.</w:t>
      </w:r>
    </w:p>
    <w:p w14:paraId="0CDF3DFC" w14:textId="77777777" w:rsidR="004F0283" w:rsidRDefault="009C495F" w:rsidP="004F0283">
      <w:pPr>
        <w:rPr>
          <w:rStyle w:val="Naglaeno"/>
        </w:rPr>
      </w:pPr>
      <w:r>
        <w:rPr>
          <w:rStyle w:val="Naglaeno"/>
          <w:b w:val="0"/>
          <w:bCs w:val="0"/>
          <w:noProof/>
        </w:rPr>
        <w:pict w14:anchorId="7737A4D0">
          <v:shape id="Slika 118" o:spid="_x0000_i1069" type="#_x0000_t75" style="width:196.9pt;height:147.25pt;visibility:visible">
            <v:imagedata r:id="rId48" o:title=""/>
          </v:shape>
        </w:pict>
      </w:r>
      <w:r>
        <w:rPr>
          <w:rStyle w:val="Naglaeno"/>
          <w:b w:val="0"/>
          <w:bCs w:val="0"/>
          <w:noProof/>
        </w:rPr>
        <w:pict w14:anchorId="2CBAB44D">
          <v:shape id="Slika 119" o:spid="_x0000_i1070" type="#_x0000_t75" style="width:182.2pt;height:135.8pt;visibility:visible">
            <v:imagedata r:id="rId49" o:title=""/>
          </v:shape>
        </w:pict>
      </w:r>
    </w:p>
    <w:p w14:paraId="6B599F6C" w14:textId="77777777" w:rsidR="004F0283" w:rsidRDefault="009C495F" w:rsidP="004F0283">
      <w:pPr>
        <w:rPr>
          <w:rStyle w:val="Naglaeno"/>
        </w:rPr>
      </w:pPr>
      <w:r>
        <w:rPr>
          <w:rStyle w:val="Naglaeno"/>
          <w:b w:val="0"/>
          <w:bCs w:val="0"/>
          <w:noProof/>
        </w:rPr>
        <w:pict w14:anchorId="11A3C7D1">
          <v:shape id="Slika 120" o:spid="_x0000_i1071" type="#_x0000_t75" style="width:183.8pt;height:137.45pt;visibility:visible">
            <v:imagedata r:id="rId50" o:title=""/>
          </v:shape>
        </w:pict>
      </w:r>
      <w:r>
        <w:rPr>
          <w:rStyle w:val="Naglaeno"/>
          <w:b w:val="0"/>
          <w:bCs w:val="0"/>
          <w:noProof/>
        </w:rPr>
        <w:pict w14:anchorId="5335483C">
          <v:shape id="Slika 121" o:spid="_x0000_i1072" type="#_x0000_t75" style="width:181.1pt;height:135.25pt;visibility:visible">
            <v:imagedata r:id="rId51" o:title=""/>
          </v:shape>
        </w:pict>
      </w:r>
    </w:p>
    <w:p w14:paraId="6845D8E2" w14:textId="77777777" w:rsidR="004F0283" w:rsidRDefault="004F0283" w:rsidP="004F0283">
      <w:pPr>
        <w:rPr>
          <w:rStyle w:val="Naglaeno"/>
        </w:rPr>
      </w:pPr>
    </w:p>
    <w:p w14:paraId="5A9E509C" w14:textId="77777777" w:rsidR="006E2250" w:rsidRDefault="006E2250" w:rsidP="004F0283">
      <w:pPr>
        <w:rPr>
          <w:rStyle w:val="Naglaeno"/>
        </w:rPr>
      </w:pPr>
    </w:p>
    <w:p w14:paraId="068749D7" w14:textId="77777777" w:rsidR="006E2250" w:rsidRDefault="006E2250" w:rsidP="004F0283">
      <w:pPr>
        <w:rPr>
          <w:rStyle w:val="Naglaeno"/>
        </w:rPr>
      </w:pPr>
    </w:p>
    <w:p w14:paraId="0F28766E" w14:textId="77777777" w:rsidR="006E2250" w:rsidRDefault="006E2250" w:rsidP="004F0283">
      <w:pPr>
        <w:rPr>
          <w:rStyle w:val="Naglaeno"/>
        </w:rPr>
      </w:pPr>
    </w:p>
    <w:p w14:paraId="1E540BB7" w14:textId="77777777" w:rsidR="006E2250" w:rsidRDefault="006E2250" w:rsidP="004F0283">
      <w:pPr>
        <w:rPr>
          <w:rStyle w:val="Naglaeno"/>
        </w:rPr>
      </w:pPr>
    </w:p>
    <w:p w14:paraId="19523656" w14:textId="77777777" w:rsidR="006E2250" w:rsidRDefault="006E2250" w:rsidP="004F0283">
      <w:pPr>
        <w:rPr>
          <w:rStyle w:val="Naglaeno"/>
        </w:rPr>
      </w:pPr>
    </w:p>
    <w:p w14:paraId="01FB4655" w14:textId="77777777" w:rsidR="006E2250" w:rsidRDefault="006E2250" w:rsidP="004F0283">
      <w:pPr>
        <w:rPr>
          <w:rStyle w:val="Naglaeno"/>
        </w:rPr>
      </w:pPr>
    </w:p>
    <w:p w14:paraId="1FC5CA20" w14:textId="77777777" w:rsidR="006E2250" w:rsidRDefault="006E2250" w:rsidP="004F0283">
      <w:pPr>
        <w:rPr>
          <w:rStyle w:val="Naglaeno"/>
        </w:rPr>
      </w:pPr>
    </w:p>
    <w:p w14:paraId="01E7FDA8" w14:textId="77777777" w:rsidR="006E2250" w:rsidRDefault="006E2250" w:rsidP="004F0283">
      <w:pPr>
        <w:rPr>
          <w:rStyle w:val="Naglaeno"/>
        </w:rPr>
      </w:pPr>
    </w:p>
    <w:p w14:paraId="3BFAB9D9" w14:textId="77777777" w:rsidR="006E2250" w:rsidRDefault="006E2250" w:rsidP="004F0283">
      <w:pPr>
        <w:rPr>
          <w:rStyle w:val="Naglaeno"/>
        </w:rPr>
      </w:pPr>
    </w:p>
    <w:p w14:paraId="1CB88CEF" w14:textId="77777777" w:rsidR="006E2250" w:rsidRDefault="006E2250" w:rsidP="004F0283">
      <w:pPr>
        <w:rPr>
          <w:rStyle w:val="Naglaeno"/>
        </w:rPr>
      </w:pPr>
    </w:p>
    <w:p w14:paraId="6F0361CC" w14:textId="77777777" w:rsidR="006E2250" w:rsidRDefault="006E2250" w:rsidP="004F0283">
      <w:pPr>
        <w:rPr>
          <w:rStyle w:val="Naglaeno"/>
        </w:rPr>
      </w:pPr>
    </w:p>
    <w:p w14:paraId="6FCBB90E" w14:textId="77777777" w:rsidR="006E2250" w:rsidRDefault="006E2250" w:rsidP="004F0283">
      <w:pPr>
        <w:rPr>
          <w:rStyle w:val="Naglaeno"/>
        </w:rPr>
      </w:pPr>
    </w:p>
    <w:p w14:paraId="7587484B" w14:textId="77777777" w:rsidR="006E2250" w:rsidRDefault="006E2250" w:rsidP="004F0283">
      <w:pPr>
        <w:rPr>
          <w:rStyle w:val="Naglaeno"/>
        </w:rPr>
      </w:pPr>
    </w:p>
    <w:p w14:paraId="61ED48F9" w14:textId="77777777" w:rsidR="006E2250" w:rsidRDefault="006E2250" w:rsidP="004F0283">
      <w:pPr>
        <w:rPr>
          <w:rStyle w:val="Naglaeno"/>
        </w:rPr>
      </w:pPr>
    </w:p>
    <w:p w14:paraId="67156FAA" w14:textId="77777777" w:rsidR="004F0283" w:rsidRDefault="004F0283" w:rsidP="004F0283">
      <w:pPr>
        <w:rPr>
          <w:rStyle w:val="Naglaeno"/>
        </w:rPr>
      </w:pPr>
      <w:r>
        <w:rPr>
          <w:rStyle w:val="Naglaeno"/>
        </w:rPr>
        <w:lastRenderedPageBreak/>
        <w:t>ASL:</w:t>
      </w:r>
    </w:p>
    <w:p w14:paraId="3C69CC96" w14:textId="77777777" w:rsidR="004F0283" w:rsidRDefault="009C495F" w:rsidP="004F0283">
      <w:pPr>
        <w:rPr>
          <w:rStyle w:val="Naglaeno"/>
        </w:rPr>
      </w:pPr>
      <w:r>
        <w:rPr>
          <w:rStyle w:val="Naglaeno"/>
          <w:b w:val="0"/>
          <w:bCs w:val="0"/>
          <w:noProof/>
        </w:rPr>
        <w:pict w14:anchorId="3E20FF30">
          <v:shape id="Slika 143" o:spid="_x0000_i1073" type="#_x0000_t75" style="width:320.2pt;height:239.45pt;visibility:visible">
            <v:imagedata r:id="rId52" o:title=""/>
          </v:shape>
        </w:pict>
      </w:r>
    </w:p>
    <w:p w14:paraId="41DA6BB0" w14:textId="77777777" w:rsidR="004F0283" w:rsidRDefault="009C495F" w:rsidP="004F0283">
      <w:pPr>
        <w:rPr>
          <w:rStyle w:val="Naglaeno"/>
        </w:rPr>
      </w:pPr>
      <w:r>
        <w:rPr>
          <w:rStyle w:val="Naglaeno"/>
          <w:b w:val="0"/>
          <w:bCs w:val="0"/>
          <w:noProof/>
        </w:rPr>
        <w:pict w14:anchorId="12EAA2AA">
          <v:shape id="Slika 144" o:spid="_x0000_i1074" type="#_x0000_t75" style="width:320.2pt;height:239.45pt;visibility:visible">
            <v:imagedata r:id="rId53" o:title=""/>
          </v:shape>
        </w:pict>
      </w:r>
    </w:p>
    <w:p w14:paraId="73620691" w14:textId="77777777" w:rsidR="004F0283" w:rsidRDefault="004F0283" w:rsidP="004F0283">
      <w:pPr>
        <w:rPr>
          <w:rStyle w:val="Naglaeno"/>
        </w:rPr>
      </w:pPr>
    </w:p>
    <w:p w14:paraId="12A2DB65" w14:textId="77777777" w:rsidR="004F0283" w:rsidRDefault="006E2250" w:rsidP="004F0283">
      <w:pPr>
        <w:rPr>
          <w:rStyle w:val="Naglaeno"/>
        </w:rPr>
      </w:pPr>
      <w:r>
        <w:rPr>
          <w:rStyle w:val="Naglaeno"/>
        </w:rPr>
        <w:t>Ne postoje p</w:t>
      </w:r>
      <w:r w:rsidR="004F0283">
        <w:rPr>
          <w:rStyle w:val="Naglaeno"/>
        </w:rPr>
        <w:t>otencijalni outlieri iznad -1.1797e-05 dB i ispod -4.07e-05 dB ASL</w:t>
      </w:r>
      <w:r>
        <w:rPr>
          <w:rStyle w:val="Naglaeno"/>
        </w:rPr>
        <w:t>.</w:t>
      </w:r>
    </w:p>
    <w:p w14:paraId="0CC768C4" w14:textId="77777777" w:rsidR="004F0283" w:rsidRDefault="004F0283" w:rsidP="004F0283">
      <w:pPr>
        <w:rPr>
          <w:rStyle w:val="Naglaeno"/>
        </w:rPr>
      </w:pPr>
    </w:p>
    <w:p w14:paraId="590AEE16" w14:textId="77777777" w:rsidR="006E2250" w:rsidRDefault="006E2250" w:rsidP="004F0283">
      <w:pPr>
        <w:rPr>
          <w:rStyle w:val="Naglaeno"/>
        </w:rPr>
      </w:pPr>
    </w:p>
    <w:p w14:paraId="135C9564" w14:textId="77777777" w:rsidR="006E2250" w:rsidRDefault="006E2250" w:rsidP="004F0283">
      <w:pPr>
        <w:rPr>
          <w:rStyle w:val="Naglaeno"/>
        </w:rPr>
      </w:pPr>
    </w:p>
    <w:p w14:paraId="61DBD72C" w14:textId="77777777" w:rsidR="006E2250" w:rsidRDefault="006E2250" w:rsidP="004F0283">
      <w:pPr>
        <w:rPr>
          <w:rStyle w:val="Naglaeno"/>
        </w:rPr>
      </w:pPr>
    </w:p>
    <w:p w14:paraId="49DA9584" w14:textId="77777777" w:rsidR="006E2250" w:rsidRDefault="006E2250" w:rsidP="004F0283">
      <w:pPr>
        <w:rPr>
          <w:rStyle w:val="Naglaeno"/>
        </w:rPr>
      </w:pPr>
    </w:p>
    <w:p w14:paraId="61A6BD52" w14:textId="77777777" w:rsidR="006E2250" w:rsidRDefault="006E2250" w:rsidP="004F0283">
      <w:pPr>
        <w:rPr>
          <w:rStyle w:val="Naglaeno"/>
        </w:rPr>
      </w:pPr>
    </w:p>
    <w:p w14:paraId="54B9E0DC" w14:textId="77777777" w:rsidR="004F0283" w:rsidRDefault="004F0283" w:rsidP="004F0283">
      <w:pPr>
        <w:rPr>
          <w:rStyle w:val="Naglaeno"/>
        </w:rPr>
      </w:pPr>
      <w:r>
        <w:rPr>
          <w:rStyle w:val="Naglaeno"/>
        </w:rPr>
        <w:lastRenderedPageBreak/>
        <w:t>REVERBATION_FREQUENCY:</w:t>
      </w:r>
    </w:p>
    <w:p w14:paraId="79F42B3D" w14:textId="77777777" w:rsidR="004F0283" w:rsidRDefault="009C495F" w:rsidP="004F0283">
      <w:pPr>
        <w:rPr>
          <w:rStyle w:val="Naglaeno"/>
        </w:rPr>
      </w:pPr>
      <w:r>
        <w:rPr>
          <w:rStyle w:val="Naglaeno"/>
          <w:b w:val="0"/>
          <w:bCs w:val="0"/>
          <w:noProof/>
        </w:rPr>
        <w:pict w14:anchorId="4E6F1F82">
          <v:shape id="Slika 147" o:spid="_x0000_i1075" type="#_x0000_t75" style="width:261.25pt;height:195.25pt;visibility:visible">
            <v:imagedata r:id="rId54" o:title=""/>
          </v:shape>
        </w:pict>
      </w:r>
    </w:p>
    <w:p w14:paraId="272BC2C4" w14:textId="77777777" w:rsidR="004F0283" w:rsidRDefault="009C495F" w:rsidP="004F0283">
      <w:pPr>
        <w:rPr>
          <w:rStyle w:val="Naglaeno"/>
        </w:rPr>
      </w:pPr>
      <w:r>
        <w:rPr>
          <w:rStyle w:val="Naglaeno"/>
          <w:b w:val="0"/>
          <w:bCs w:val="0"/>
          <w:noProof/>
        </w:rPr>
        <w:pict w14:anchorId="1818B092">
          <v:shape id="Slika 148" o:spid="_x0000_i1076" type="#_x0000_t75" style="width:249.25pt;height:186.55pt;visibility:visible">
            <v:imagedata r:id="rId55" o:title=""/>
          </v:shape>
        </w:pict>
      </w:r>
    </w:p>
    <w:p w14:paraId="54DB9991" w14:textId="77777777" w:rsidR="004F0283" w:rsidRDefault="004F0283" w:rsidP="004F0283">
      <w:pPr>
        <w:rPr>
          <w:rStyle w:val="Naglaeno"/>
        </w:rPr>
      </w:pPr>
    </w:p>
    <w:p w14:paraId="079F2AA4" w14:textId="77777777" w:rsidR="004F0283" w:rsidRDefault="006E2250" w:rsidP="004F0283">
      <w:pPr>
        <w:rPr>
          <w:rStyle w:val="Naglaeno"/>
        </w:rPr>
      </w:pPr>
      <w:r>
        <w:rPr>
          <w:rStyle w:val="Naglaeno"/>
        </w:rPr>
        <w:t>Ne postoje p</w:t>
      </w:r>
      <w:r w:rsidR="004F0283">
        <w:rPr>
          <w:rStyle w:val="Naglaeno"/>
        </w:rPr>
        <w:t>otencijalni outlieri iznad 627606.7078 Hz i ispod -90982.3947 Hz REVERBATION FREQUENCY</w:t>
      </w:r>
      <w:r w:rsidR="001074D7">
        <w:rPr>
          <w:rStyle w:val="Naglaeno"/>
        </w:rPr>
        <w:t>.</w:t>
      </w:r>
    </w:p>
    <w:p w14:paraId="00339CB0" w14:textId="77777777" w:rsidR="006E2250" w:rsidRDefault="006E2250" w:rsidP="004F0283">
      <w:pPr>
        <w:rPr>
          <w:rStyle w:val="Naglaeno"/>
        </w:rPr>
      </w:pPr>
    </w:p>
    <w:p w14:paraId="570ECDE0" w14:textId="77777777" w:rsidR="006E2250" w:rsidRDefault="006E2250" w:rsidP="004F0283">
      <w:pPr>
        <w:rPr>
          <w:rStyle w:val="Naglaeno"/>
        </w:rPr>
      </w:pPr>
    </w:p>
    <w:p w14:paraId="6DFCDE38" w14:textId="77777777" w:rsidR="006E2250" w:rsidRDefault="006E2250" w:rsidP="004F0283">
      <w:pPr>
        <w:rPr>
          <w:rStyle w:val="Naglaeno"/>
        </w:rPr>
      </w:pPr>
    </w:p>
    <w:p w14:paraId="18E5FC63" w14:textId="77777777" w:rsidR="006E2250" w:rsidRDefault="006E2250" w:rsidP="004F0283">
      <w:pPr>
        <w:rPr>
          <w:rStyle w:val="Naglaeno"/>
        </w:rPr>
      </w:pPr>
    </w:p>
    <w:p w14:paraId="4A102720" w14:textId="77777777" w:rsidR="006E2250" w:rsidRDefault="006E2250" w:rsidP="004F0283">
      <w:pPr>
        <w:rPr>
          <w:rStyle w:val="Naglaeno"/>
        </w:rPr>
      </w:pPr>
    </w:p>
    <w:p w14:paraId="68B9C333" w14:textId="77777777" w:rsidR="006E2250" w:rsidRDefault="006E2250" w:rsidP="004F0283">
      <w:pPr>
        <w:rPr>
          <w:rStyle w:val="Naglaeno"/>
        </w:rPr>
      </w:pPr>
    </w:p>
    <w:p w14:paraId="39826DCB" w14:textId="77777777" w:rsidR="006E2250" w:rsidRDefault="006E2250" w:rsidP="004F0283">
      <w:pPr>
        <w:rPr>
          <w:rStyle w:val="Naglaeno"/>
        </w:rPr>
      </w:pPr>
    </w:p>
    <w:p w14:paraId="5BBADEA9" w14:textId="77777777" w:rsidR="006E2250" w:rsidRDefault="006E2250" w:rsidP="004F0283">
      <w:pPr>
        <w:rPr>
          <w:rStyle w:val="Naglaeno"/>
        </w:rPr>
      </w:pPr>
    </w:p>
    <w:p w14:paraId="2AFCD209" w14:textId="77777777" w:rsidR="006E2250" w:rsidRDefault="006E2250" w:rsidP="004F0283">
      <w:pPr>
        <w:rPr>
          <w:rStyle w:val="Naglaeno"/>
        </w:rPr>
      </w:pPr>
    </w:p>
    <w:p w14:paraId="4012788A" w14:textId="77777777" w:rsidR="006E2250" w:rsidRDefault="006E2250" w:rsidP="004F0283">
      <w:pPr>
        <w:rPr>
          <w:rStyle w:val="Naglaeno"/>
        </w:rPr>
      </w:pPr>
    </w:p>
    <w:p w14:paraId="1FA714BC" w14:textId="77777777" w:rsidR="004F0283" w:rsidRDefault="004F0283" w:rsidP="004F0283">
      <w:pPr>
        <w:rPr>
          <w:rStyle w:val="Naglaeno"/>
        </w:rPr>
      </w:pPr>
      <w:r>
        <w:rPr>
          <w:rStyle w:val="Naglaeno"/>
        </w:rPr>
        <w:lastRenderedPageBreak/>
        <w:t>INITIAL_FREQUENCY:</w:t>
      </w:r>
    </w:p>
    <w:p w14:paraId="67D33887" w14:textId="77777777" w:rsidR="004F0283" w:rsidRDefault="009C495F" w:rsidP="004F0283">
      <w:pPr>
        <w:rPr>
          <w:rStyle w:val="Naglaeno"/>
        </w:rPr>
      </w:pPr>
      <w:r>
        <w:rPr>
          <w:rStyle w:val="Naglaeno"/>
          <w:b w:val="0"/>
          <w:bCs w:val="0"/>
          <w:noProof/>
        </w:rPr>
        <w:pict w14:anchorId="063A8B90">
          <v:shape id="Slika 151" o:spid="_x0000_i1077" type="#_x0000_t75" style="width:320.2pt;height:239.45pt;visibility:visible">
            <v:imagedata r:id="rId56" o:title=""/>
          </v:shape>
        </w:pict>
      </w:r>
    </w:p>
    <w:p w14:paraId="2D2C70C8" w14:textId="77777777" w:rsidR="004F0283" w:rsidRDefault="009C495F" w:rsidP="004F0283">
      <w:pPr>
        <w:rPr>
          <w:rStyle w:val="Naglaeno"/>
        </w:rPr>
      </w:pPr>
      <w:r>
        <w:rPr>
          <w:rStyle w:val="Naglaeno"/>
          <w:b w:val="0"/>
          <w:bCs w:val="0"/>
          <w:noProof/>
        </w:rPr>
        <w:pict w14:anchorId="0F08C179">
          <v:shape id="Slika 152" o:spid="_x0000_i1078" type="#_x0000_t75" style="width:255.25pt;height:190.9pt;visibility:visible">
            <v:imagedata r:id="rId57" o:title=""/>
          </v:shape>
        </w:pict>
      </w:r>
    </w:p>
    <w:p w14:paraId="1CEF650D" w14:textId="77777777" w:rsidR="004F0283" w:rsidRDefault="006E2250" w:rsidP="004F0283">
      <w:pPr>
        <w:rPr>
          <w:rStyle w:val="Naglaeno"/>
        </w:rPr>
      </w:pPr>
      <w:r>
        <w:rPr>
          <w:rStyle w:val="Naglaeno"/>
        </w:rPr>
        <w:t>Ne postoje p</w:t>
      </w:r>
      <w:r w:rsidR="004F0283">
        <w:rPr>
          <w:rStyle w:val="Naglaeno"/>
        </w:rPr>
        <w:t>otencijalni outlieri iznad 2922424.4062 Hz i ispod -1096262 Hz INITIATION FREQUENCY</w:t>
      </w:r>
      <w:r w:rsidR="001074D7">
        <w:rPr>
          <w:rStyle w:val="Naglaeno"/>
        </w:rPr>
        <w:t>.</w:t>
      </w:r>
    </w:p>
    <w:p w14:paraId="270466A3" w14:textId="77777777" w:rsidR="001074D7" w:rsidRDefault="001074D7" w:rsidP="004F0283">
      <w:pPr>
        <w:rPr>
          <w:rStyle w:val="Naglaeno"/>
        </w:rPr>
      </w:pPr>
    </w:p>
    <w:p w14:paraId="6EE2368E" w14:textId="77777777" w:rsidR="001074D7" w:rsidRDefault="001074D7" w:rsidP="004F0283">
      <w:pPr>
        <w:rPr>
          <w:rStyle w:val="Naglaeno"/>
        </w:rPr>
      </w:pPr>
    </w:p>
    <w:p w14:paraId="7753E064" w14:textId="77777777" w:rsidR="001074D7" w:rsidRDefault="001074D7" w:rsidP="004F0283">
      <w:pPr>
        <w:rPr>
          <w:rStyle w:val="Naglaeno"/>
        </w:rPr>
      </w:pPr>
    </w:p>
    <w:p w14:paraId="67D45170" w14:textId="77777777" w:rsidR="001074D7" w:rsidRDefault="001074D7" w:rsidP="004F0283">
      <w:pPr>
        <w:rPr>
          <w:rStyle w:val="Naglaeno"/>
        </w:rPr>
      </w:pPr>
    </w:p>
    <w:p w14:paraId="5745324B" w14:textId="77777777" w:rsidR="001074D7" w:rsidRDefault="001074D7" w:rsidP="004F0283">
      <w:pPr>
        <w:rPr>
          <w:rStyle w:val="Naglaeno"/>
        </w:rPr>
      </w:pPr>
    </w:p>
    <w:p w14:paraId="14A743B6" w14:textId="77777777" w:rsidR="001074D7" w:rsidRDefault="001074D7" w:rsidP="004F0283">
      <w:pPr>
        <w:rPr>
          <w:rStyle w:val="Naglaeno"/>
        </w:rPr>
      </w:pPr>
    </w:p>
    <w:p w14:paraId="6FDD5623" w14:textId="77777777" w:rsidR="001074D7" w:rsidRDefault="001074D7" w:rsidP="004F0283">
      <w:pPr>
        <w:rPr>
          <w:rStyle w:val="Naglaeno"/>
        </w:rPr>
      </w:pPr>
    </w:p>
    <w:p w14:paraId="193E5F53" w14:textId="77777777" w:rsidR="001074D7" w:rsidRDefault="001074D7" w:rsidP="004F0283">
      <w:pPr>
        <w:rPr>
          <w:rStyle w:val="Naglaeno"/>
        </w:rPr>
      </w:pPr>
    </w:p>
    <w:p w14:paraId="08DBA821" w14:textId="77777777" w:rsidR="004F0283" w:rsidRDefault="004F0283" w:rsidP="004F0283">
      <w:pPr>
        <w:rPr>
          <w:rStyle w:val="Naglaeno"/>
        </w:rPr>
      </w:pPr>
      <w:r>
        <w:rPr>
          <w:rStyle w:val="Naglaeno"/>
        </w:rPr>
        <w:lastRenderedPageBreak/>
        <w:t>SIGNAL_STRENGTH:</w:t>
      </w:r>
    </w:p>
    <w:p w14:paraId="6DCDBD92" w14:textId="77777777" w:rsidR="004F0283" w:rsidRDefault="009C495F" w:rsidP="004F0283">
      <w:pPr>
        <w:rPr>
          <w:rStyle w:val="Naglaeno"/>
        </w:rPr>
      </w:pPr>
      <w:r>
        <w:rPr>
          <w:rStyle w:val="Naglaeno"/>
          <w:b w:val="0"/>
          <w:bCs w:val="0"/>
          <w:noProof/>
        </w:rPr>
        <w:pict w14:anchorId="5DF2EE3C">
          <v:shape id="Slika 155" o:spid="_x0000_i1079" type="#_x0000_t75" style="width:320.2pt;height:239.45pt;visibility:visible">
            <v:imagedata r:id="rId58" o:title=""/>
          </v:shape>
        </w:pict>
      </w:r>
    </w:p>
    <w:p w14:paraId="08EE841A" w14:textId="77777777" w:rsidR="004F0283" w:rsidRDefault="009C495F" w:rsidP="004F0283">
      <w:pPr>
        <w:rPr>
          <w:rStyle w:val="Naglaeno"/>
        </w:rPr>
      </w:pPr>
      <w:r>
        <w:rPr>
          <w:rStyle w:val="Naglaeno"/>
          <w:b w:val="0"/>
          <w:bCs w:val="0"/>
          <w:noProof/>
        </w:rPr>
        <w:pict w14:anchorId="4BAA653D">
          <v:shape id="Slika 156" o:spid="_x0000_i1080" type="#_x0000_t75" style="width:320.2pt;height:239.45pt;visibility:visible">
            <v:imagedata r:id="rId59" o:title=""/>
          </v:shape>
        </w:pict>
      </w:r>
    </w:p>
    <w:p w14:paraId="414E88E0" w14:textId="77777777" w:rsidR="004F0283" w:rsidRDefault="004F0283" w:rsidP="004F0283">
      <w:pPr>
        <w:rPr>
          <w:rStyle w:val="Naglaeno"/>
        </w:rPr>
      </w:pPr>
    </w:p>
    <w:p w14:paraId="7CE5D263" w14:textId="77777777" w:rsidR="004F0283" w:rsidRDefault="004F0283">
      <w:pPr>
        <w:rPr>
          <w:rStyle w:val="Naglaeno"/>
        </w:rPr>
      </w:pPr>
      <w:r>
        <w:rPr>
          <w:rStyle w:val="Naglaeno"/>
        </w:rPr>
        <w:br w:type="page"/>
      </w:r>
    </w:p>
    <w:p w14:paraId="17C51814" w14:textId="77777777" w:rsidR="004F0283" w:rsidRDefault="004F0283" w:rsidP="004F0283">
      <w:pPr>
        <w:rPr>
          <w:rStyle w:val="Naglaeno"/>
        </w:rPr>
      </w:pPr>
      <w:r>
        <w:rPr>
          <w:rStyle w:val="Naglaeno"/>
        </w:rPr>
        <w:t>Potencijalni outlieri iznad 7.8909e-07 Vs i ispod -4.2325e-07 Vs SIGNAL STRENGTH:</w:t>
      </w:r>
    </w:p>
    <w:p w14:paraId="7F397155" w14:textId="77777777" w:rsidR="001074D7" w:rsidRDefault="001074D7" w:rsidP="004F0283">
      <w:pPr>
        <w:rPr>
          <w:rStyle w:val="Naglaeno"/>
        </w:rPr>
      </w:pPr>
      <w:r>
        <w:rPr>
          <w:rStyle w:val="Naglaeno"/>
        </w:rPr>
        <w:t>Postoje validne emisije pa nisu pravi outlieri.</w:t>
      </w:r>
    </w:p>
    <w:p w14:paraId="59BDC150" w14:textId="77777777" w:rsidR="004F0283" w:rsidRDefault="009C495F" w:rsidP="004F0283">
      <w:pPr>
        <w:rPr>
          <w:rStyle w:val="Naglaeno"/>
        </w:rPr>
      </w:pPr>
      <w:r>
        <w:rPr>
          <w:rStyle w:val="Naglaeno"/>
          <w:b w:val="0"/>
          <w:bCs w:val="0"/>
          <w:noProof/>
        </w:rPr>
        <w:pict w14:anchorId="62FAAF26">
          <v:shape id="Slika 157" o:spid="_x0000_i1081" type="#_x0000_t75" style="width:199.65pt;height:149.45pt;visibility:visible">
            <v:imagedata r:id="rId60" o:title=""/>
          </v:shape>
        </w:pict>
      </w:r>
      <w:r>
        <w:rPr>
          <w:rStyle w:val="Naglaeno"/>
          <w:b w:val="0"/>
          <w:bCs w:val="0"/>
          <w:noProof/>
        </w:rPr>
        <w:pict w14:anchorId="461E246A">
          <v:shape id="Slika 158" o:spid="_x0000_i1082" type="#_x0000_t75" style="width:180pt;height:134.75pt;visibility:visible">
            <v:imagedata r:id="rId61" o:title=""/>
          </v:shape>
        </w:pict>
      </w:r>
    </w:p>
    <w:p w14:paraId="5FAE0895" w14:textId="77777777" w:rsidR="004F0283" w:rsidRDefault="009C495F" w:rsidP="004F0283">
      <w:pPr>
        <w:rPr>
          <w:rStyle w:val="Naglaeno"/>
        </w:rPr>
      </w:pPr>
      <w:r>
        <w:rPr>
          <w:rStyle w:val="Naglaeno"/>
          <w:b w:val="0"/>
          <w:bCs w:val="0"/>
          <w:noProof/>
        </w:rPr>
        <w:pict w14:anchorId="0D67C7A9">
          <v:shape id="Slika 159" o:spid="_x0000_i1083" type="#_x0000_t75" style="width:180pt;height:134.75pt;visibility:visible">
            <v:imagedata r:id="rId62" o:title=""/>
          </v:shape>
        </w:pict>
      </w:r>
      <w:r>
        <w:rPr>
          <w:rStyle w:val="Naglaeno"/>
          <w:b w:val="0"/>
          <w:bCs w:val="0"/>
          <w:noProof/>
        </w:rPr>
        <w:pict w14:anchorId="61634701">
          <v:shape id="Slika 160" o:spid="_x0000_i1084" type="#_x0000_t75" style="width:181.1pt;height:135.25pt;visibility:visible">
            <v:imagedata r:id="rId63" o:title=""/>
          </v:shape>
        </w:pict>
      </w:r>
    </w:p>
    <w:p w14:paraId="328C12E6" w14:textId="77777777" w:rsidR="004F0283" w:rsidRDefault="004F0283" w:rsidP="004F0283">
      <w:pPr>
        <w:rPr>
          <w:rStyle w:val="Naglaeno"/>
        </w:rPr>
      </w:pPr>
    </w:p>
    <w:p w14:paraId="42BDC211" w14:textId="77777777" w:rsidR="004F0283" w:rsidRDefault="004F0283" w:rsidP="004F0283">
      <w:pPr>
        <w:rPr>
          <w:rStyle w:val="Naglaeno"/>
        </w:rPr>
      </w:pPr>
    </w:p>
    <w:p w14:paraId="04CAEF14" w14:textId="77777777" w:rsidR="004F0283" w:rsidRDefault="004F0283" w:rsidP="004F0283">
      <w:pPr>
        <w:rPr>
          <w:rStyle w:val="Naglaeno"/>
        </w:rPr>
      </w:pPr>
    </w:p>
    <w:p w14:paraId="78429121" w14:textId="77777777" w:rsidR="001074D7" w:rsidRDefault="001074D7" w:rsidP="004F0283">
      <w:pPr>
        <w:rPr>
          <w:rStyle w:val="Naglaeno"/>
        </w:rPr>
      </w:pPr>
    </w:p>
    <w:p w14:paraId="2CC6880A" w14:textId="77777777" w:rsidR="001074D7" w:rsidRDefault="001074D7" w:rsidP="004F0283">
      <w:pPr>
        <w:rPr>
          <w:rStyle w:val="Naglaeno"/>
        </w:rPr>
      </w:pPr>
    </w:p>
    <w:p w14:paraId="575DB495" w14:textId="77777777" w:rsidR="001074D7" w:rsidRDefault="001074D7" w:rsidP="004F0283">
      <w:pPr>
        <w:rPr>
          <w:rStyle w:val="Naglaeno"/>
        </w:rPr>
      </w:pPr>
    </w:p>
    <w:p w14:paraId="40E5A6E0" w14:textId="77777777" w:rsidR="001074D7" w:rsidRDefault="001074D7" w:rsidP="004F0283">
      <w:pPr>
        <w:rPr>
          <w:rStyle w:val="Naglaeno"/>
        </w:rPr>
      </w:pPr>
    </w:p>
    <w:p w14:paraId="453FA4AF" w14:textId="77777777" w:rsidR="001074D7" w:rsidRDefault="001074D7" w:rsidP="004F0283">
      <w:pPr>
        <w:rPr>
          <w:rStyle w:val="Naglaeno"/>
        </w:rPr>
      </w:pPr>
    </w:p>
    <w:p w14:paraId="359DA817" w14:textId="77777777" w:rsidR="001074D7" w:rsidRDefault="001074D7" w:rsidP="004F0283">
      <w:pPr>
        <w:rPr>
          <w:rStyle w:val="Naglaeno"/>
        </w:rPr>
      </w:pPr>
    </w:p>
    <w:p w14:paraId="7C463E03" w14:textId="77777777" w:rsidR="001074D7" w:rsidRDefault="001074D7" w:rsidP="004F0283">
      <w:pPr>
        <w:rPr>
          <w:rStyle w:val="Naglaeno"/>
        </w:rPr>
      </w:pPr>
    </w:p>
    <w:p w14:paraId="2DC5FA1E" w14:textId="77777777" w:rsidR="001074D7" w:rsidRDefault="001074D7" w:rsidP="004F0283">
      <w:pPr>
        <w:rPr>
          <w:rStyle w:val="Naglaeno"/>
        </w:rPr>
      </w:pPr>
    </w:p>
    <w:p w14:paraId="1F1922A6" w14:textId="77777777" w:rsidR="001074D7" w:rsidRDefault="001074D7" w:rsidP="004F0283">
      <w:pPr>
        <w:rPr>
          <w:rStyle w:val="Naglaeno"/>
        </w:rPr>
      </w:pPr>
    </w:p>
    <w:p w14:paraId="2252F44D" w14:textId="77777777" w:rsidR="001074D7" w:rsidRDefault="001074D7" w:rsidP="004F0283">
      <w:pPr>
        <w:rPr>
          <w:rStyle w:val="Naglaeno"/>
        </w:rPr>
      </w:pPr>
    </w:p>
    <w:p w14:paraId="6372F813" w14:textId="77777777" w:rsidR="001074D7" w:rsidRDefault="001074D7" w:rsidP="004F0283">
      <w:pPr>
        <w:rPr>
          <w:rStyle w:val="Naglaeno"/>
        </w:rPr>
      </w:pPr>
    </w:p>
    <w:p w14:paraId="4CA3E364" w14:textId="77777777" w:rsidR="001074D7" w:rsidRDefault="001074D7" w:rsidP="004F0283">
      <w:pPr>
        <w:rPr>
          <w:rStyle w:val="Naglaeno"/>
        </w:rPr>
      </w:pPr>
    </w:p>
    <w:p w14:paraId="46576226" w14:textId="77777777" w:rsidR="004F0283" w:rsidRDefault="004F0283" w:rsidP="004F0283">
      <w:pPr>
        <w:rPr>
          <w:rStyle w:val="Naglaeno"/>
        </w:rPr>
      </w:pPr>
      <w:r>
        <w:rPr>
          <w:rStyle w:val="Naglaeno"/>
        </w:rPr>
        <w:lastRenderedPageBreak/>
        <w:t>ABSOLUTE_ENERGY:</w:t>
      </w:r>
    </w:p>
    <w:p w14:paraId="215D1815" w14:textId="77777777" w:rsidR="004F0283" w:rsidRDefault="009C495F" w:rsidP="004F0283">
      <w:pPr>
        <w:rPr>
          <w:rStyle w:val="Naglaeno"/>
        </w:rPr>
      </w:pPr>
      <w:r>
        <w:rPr>
          <w:rStyle w:val="Naglaeno"/>
          <w:b w:val="0"/>
          <w:bCs w:val="0"/>
          <w:noProof/>
        </w:rPr>
        <w:pict w14:anchorId="38A7DC70">
          <v:shape id="Slika 180" o:spid="_x0000_i1085" type="#_x0000_t75" style="width:320.2pt;height:239.45pt;visibility:visible">
            <v:imagedata r:id="rId64" o:title=""/>
          </v:shape>
        </w:pict>
      </w:r>
    </w:p>
    <w:p w14:paraId="0B71B406" w14:textId="77777777" w:rsidR="004F0283" w:rsidRDefault="009C495F" w:rsidP="004F0283">
      <w:pPr>
        <w:rPr>
          <w:rStyle w:val="Naglaeno"/>
        </w:rPr>
      </w:pPr>
      <w:r>
        <w:rPr>
          <w:rStyle w:val="Naglaeno"/>
          <w:b w:val="0"/>
          <w:bCs w:val="0"/>
          <w:noProof/>
        </w:rPr>
        <w:pict w14:anchorId="1AC07DD2">
          <v:shape id="Slika 181" o:spid="_x0000_i1086" type="#_x0000_t75" style="width:320.2pt;height:239.45pt;visibility:visible">
            <v:imagedata r:id="rId65" o:title=""/>
          </v:shape>
        </w:pict>
      </w:r>
    </w:p>
    <w:p w14:paraId="24140E37" w14:textId="77777777" w:rsidR="004F0283" w:rsidRDefault="004F0283" w:rsidP="004F0283">
      <w:pPr>
        <w:rPr>
          <w:rStyle w:val="Naglaeno"/>
        </w:rPr>
      </w:pPr>
    </w:p>
    <w:p w14:paraId="30722B20" w14:textId="77777777" w:rsidR="004F0283" w:rsidRDefault="004F0283">
      <w:pPr>
        <w:rPr>
          <w:rStyle w:val="Naglaeno"/>
        </w:rPr>
      </w:pPr>
      <w:r>
        <w:rPr>
          <w:rStyle w:val="Naglaeno"/>
        </w:rPr>
        <w:br w:type="page"/>
      </w:r>
    </w:p>
    <w:p w14:paraId="26ED279E" w14:textId="77777777" w:rsidR="004F0283" w:rsidRDefault="004F0283" w:rsidP="004F0283">
      <w:pPr>
        <w:rPr>
          <w:rStyle w:val="Naglaeno"/>
        </w:rPr>
      </w:pPr>
      <w:r>
        <w:rPr>
          <w:rStyle w:val="Naglaeno"/>
        </w:rPr>
        <w:t>Potencijalni outlieri iznad 5.8204e-13 aJ i ispod -3.2302e-13 aJ ABSOLUTE ENERGY:</w:t>
      </w:r>
    </w:p>
    <w:p w14:paraId="7315ACB1" w14:textId="77777777" w:rsidR="003A74E7" w:rsidRDefault="003A74E7" w:rsidP="004F0283">
      <w:pPr>
        <w:rPr>
          <w:rStyle w:val="Naglaeno"/>
        </w:rPr>
      </w:pPr>
      <w:r>
        <w:rPr>
          <w:rStyle w:val="Naglaeno"/>
        </w:rPr>
        <w:t>Postoje validne emisije pa nisu pravi outlieri.</w:t>
      </w:r>
    </w:p>
    <w:p w14:paraId="218EE967" w14:textId="77777777" w:rsidR="004F0283" w:rsidRDefault="009C495F" w:rsidP="004F0283">
      <w:pPr>
        <w:rPr>
          <w:rStyle w:val="Naglaeno"/>
        </w:rPr>
      </w:pPr>
      <w:r>
        <w:rPr>
          <w:rStyle w:val="Naglaeno"/>
          <w:b w:val="0"/>
          <w:bCs w:val="0"/>
          <w:noProof/>
        </w:rPr>
        <w:pict w14:anchorId="65A79F8D">
          <v:shape id="Slika 182" o:spid="_x0000_i1087" type="#_x0000_t75" style="width:193.1pt;height:2in;visibility:visible">
            <v:imagedata r:id="rId66" o:title=""/>
          </v:shape>
        </w:pict>
      </w:r>
      <w:r>
        <w:rPr>
          <w:rStyle w:val="Naglaeno"/>
          <w:b w:val="0"/>
          <w:bCs w:val="0"/>
          <w:noProof/>
        </w:rPr>
        <w:pict w14:anchorId="6AA0E240">
          <v:shape id="Slika 183" o:spid="_x0000_i1088" type="#_x0000_t75" style="width:180pt;height:134.75pt;visibility:visible">
            <v:imagedata r:id="rId67" o:title=""/>
          </v:shape>
        </w:pict>
      </w:r>
    </w:p>
    <w:p w14:paraId="029CEBDD" w14:textId="77777777" w:rsidR="004F0283" w:rsidRDefault="009C495F" w:rsidP="004F0283">
      <w:pPr>
        <w:rPr>
          <w:rStyle w:val="Naglaeno"/>
        </w:rPr>
      </w:pPr>
      <w:r>
        <w:rPr>
          <w:rStyle w:val="Naglaeno"/>
          <w:b w:val="0"/>
          <w:bCs w:val="0"/>
          <w:noProof/>
        </w:rPr>
        <w:pict w14:anchorId="39149F05">
          <v:shape id="Slika 184" o:spid="_x0000_i1089" type="#_x0000_t75" style="width:185.45pt;height:138.55pt;visibility:visible">
            <v:imagedata r:id="rId68" o:title=""/>
          </v:shape>
        </w:pict>
      </w:r>
      <w:r>
        <w:rPr>
          <w:rStyle w:val="Naglaeno"/>
          <w:b w:val="0"/>
          <w:bCs w:val="0"/>
          <w:noProof/>
        </w:rPr>
        <w:pict w14:anchorId="672560A0">
          <v:shape id="Slika 185" o:spid="_x0000_i1090" type="#_x0000_t75" style="width:181.1pt;height:135.25pt;visibility:visible">
            <v:imagedata r:id="rId69" o:title=""/>
          </v:shape>
        </w:pict>
      </w:r>
    </w:p>
    <w:p w14:paraId="59112FC9" w14:textId="77777777" w:rsidR="004F0283" w:rsidRDefault="004F0283" w:rsidP="004F0283">
      <w:pPr>
        <w:rPr>
          <w:rStyle w:val="Naglaeno"/>
        </w:rPr>
      </w:pPr>
    </w:p>
    <w:p w14:paraId="03631C33" w14:textId="77777777" w:rsidR="004F0283" w:rsidRDefault="004F0283" w:rsidP="004F0283">
      <w:pPr>
        <w:rPr>
          <w:rStyle w:val="Naglaeno"/>
        </w:rPr>
      </w:pPr>
    </w:p>
    <w:p w14:paraId="0C3D8368" w14:textId="77777777" w:rsidR="004F0283" w:rsidRDefault="004F0283" w:rsidP="004F0283">
      <w:pPr>
        <w:rPr>
          <w:rStyle w:val="Naglaeno"/>
        </w:rPr>
      </w:pPr>
    </w:p>
    <w:p w14:paraId="2EE6ED12" w14:textId="77777777" w:rsidR="004F0283" w:rsidRDefault="004F0283" w:rsidP="004F0283">
      <w:pPr>
        <w:rPr>
          <w:rStyle w:val="Naglaeno"/>
        </w:rPr>
      </w:pPr>
    </w:p>
    <w:p w14:paraId="6C219F88" w14:textId="77777777" w:rsidR="004F0283" w:rsidRDefault="004F0283" w:rsidP="004F0283">
      <w:pPr>
        <w:rPr>
          <w:rStyle w:val="Naglaeno"/>
        </w:rPr>
      </w:pPr>
    </w:p>
    <w:p w14:paraId="60F215FF" w14:textId="77777777" w:rsidR="004F0283" w:rsidRDefault="004F0283" w:rsidP="004F0283">
      <w:pPr>
        <w:rPr>
          <w:rStyle w:val="Naglaeno"/>
        </w:rPr>
      </w:pPr>
    </w:p>
    <w:p w14:paraId="4242BF90" w14:textId="77777777" w:rsidR="004F0283" w:rsidRDefault="004F0283" w:rsidP="004F0283">
      <w:pPr>
        <w:rPr>
          <w:rStyle w:val="Naglaeno"/>
        </w:rPr>
      </w:pPr>
    </w:p>
    <w:p w14:paraId="15BBCEAF" w14:textId="77777777" w:rsidR="004F0283" w:rsidRDefault="004F0283" w:rsidP="004F0283">
      <w:pPr>
        <w:rPr>
          <w:rStyle w:val="Naglaeno"/>
        </w:rPr>
      </w:pPr>
    </w:p>
    <w:p w14:paraId="60F4BB1B" w14:textId="77777777" w:rsidR="004F0283" w:rsidRDefault="004F0283" w:rsidP="004F0283">
      <w:pPr>
        <w:rPr>
          <w:rStyle w:val="Naglaeno"/>
        </w:rPr>
      </w:pPr>
    </w:p>
    <w:p w14:paraId="27BAE91B" w14:textId="77777777" w:rsidR="004F0283" w:rsidRDefault="004F0283" w:rsidP="004F0283">
      <w:pPr>
        <w:rPr>
          <w:rStyle w:val="Naglaeno"/>
        </w:rPr>
      </w:pPr>
    </w:p>
    <w:p w14:paraId="488D72AC" w14:textId="77777777" w:rsidR="004F0283" w:rsidRDefault="004F0283" w:rsidP="004F0283">
      <w:pPr>
        <w:rPr>
          <w:rStyle w:val="Naglaeno"/>
        </w:rPr>
      </w:pPr>
    </w:p>
    <w:p w14:paraId="7574FD5C" w14:textId="77777777" w:rsidR="004F0283" w:rsidRDefault="004F0283" w:rsidP="004F0283">
      <w:pPr>
        <w:rPr>
          <w:rStyle w:val="Naglaeno"/>
        </w:rPr>
      </w:pPr>
    </w:p>
    <w:p w14:paraId="24289A33" w14:textId="77777777" w:rsidR="004F0283" w:rsidRDefault="004F0283" w:rsidP="004F0283">
      <w:pPr>
        <w:rPr>
          <w:rStyle w:val="Naglaeno"/>
        </w:rPr>
      </w:pPr>
    </w:p>
    <w:p w14:paraId="44B06008" w14:textId="77777777" w:rsidR="004F0283" w:rsidRDefault="004F0283" w:rsidP="004F0283">
      <w:pPr>
        <w:rPr>
          <w:rStyle w:val="Naglaeno"/>
        </w:rPr>
      </w:pPr>
    </w:p>
    <w:p w14:paraId="3D60F404" w14:textId="77777777" w:rsidR="004F0283" w:rsidRDefault="004F0283" w:rsidP="004F0283">
      <w:pPr>
        <w:rPr>
          <w:rStyle w:val="Naglaeno"/>
        </w:rPr>
      </w:pPr>
    </w:p>
    <w:p w14:paraId="4B7E0083" w14:textId="77777777" w:rsidR="004F0283" w:rsidRDefault="004F0283" w:rsidP="004F0283">
      <w:pPr>
        <w:rPr>
          <w:rStyle w:val="Naglaeno"/>
        </w:rPr>
      </w:pPr>
      <w:r>
        <w:rPr>
          <w:rStyle w:val="Naglaeno"/>
        </w:rPr>
        <w:lastRenderedPageBreak/>
        <w:t>PP1:</w:t>
      </w:r>
    </w:p>
    <w:p w14:paraId="3BE6913C" w14:textId="77777777" w:rsidR="004F0283" w:rsidRDefault="009C495F" w:rsidP="004F0283">
      <w:pPr>
        <w:rPr>
          <w:rStyle w:val="Naglaeno"/>
        </w:rPr>
      </w:pPr>
      <w:r>
        <w:rPr>
          <w:rStyle w:val="Naglaeno"/>
          <w:b w:val="0"/>
          <w:bCs w:val="0"/>
          <w:noProof/>
        </w:rPr>
        <w:pict w14:anchorId="1FF8C3DA">
          <v:shape id="Slika 227" o:spid="_x0000_i1091" type="#_x0000_t75" style="width:320.2pt;height:239.45pt;visibility:visible">
            <v:imagedata r:id="rId70" o:title=""/>
          </v:shape>
        </w:pict>
      </w:r>
    </w:p>
    <w:p w14:paraId="175E7700" w14:textId="77777777" w:rsidR="004F0283" w:rsidRDefault="009C495F" w:rsidP="004F0283">
      <w:pPr>
        <w:rPr>
          <w:rStyle w:val="Naglaeno"/>
        </w:rPr>
      </w:pPr>
      <w:r>
        <w:rPr>
          <w:rStyle w:val="Naglaeno"/>
          <w:b w:val="0"/>
          <w:bCs w:val="0"/>
          <w:noProof/>
        </w:rPr>
        <w:pict w14:anchorId="257E40FD">
          <v:shape id="Slika 228" o:spid="_x0000_i1092" type="#_x0000_t75" style="width:320.2pt;height:239.45pt;visibility:visible">
            <v:imagedata r:id="rId71" o:title=""/>
          </v:shape>
        </w:pict>
      </w:r>
    </w:p>
    <w:p w14:paraId="1E080A6D" w14:textId="77777777" w:rsidR="004F0283" w:rsidRDefault="004F0283" w:rsidP="004F0283">
      <w:pPr>
        <w:rPr>
          <w:rStyle w:val="Naglaeno"/>
        </w:rPr>
      </w:pPr>
    </w:p>
    <w:p w14:paraId="3584BFC1" w14:textId="77777777" w:rsidR="004F0283" w:rsidRDefault="004F0283">
      <w:pPr>
        <w:rPr>
          <w:rStyle w:val="Naglaeno"/>
        </w:rPr>
      </w:pPr>
      <w:r>
        <w:rPr>
          <w:rStyle w:val="Naglaeno"/>
        </w:rPr>
        <w:br w:type="page"/>
      </w:r>
    </w:p>
    <w:p w14:paraId="40BD25E1" w14:textId="77777777" w:rsidR="004F0283" w:rsidRDefault="004F0283" w:rsidP="004F0283">
      <w:pPr>
        <w:rPr>
          <w:rStyle w:val="Naglaeno"/>
        </w:rPr>
      </w:pPr>
      <w:r>
        <w:rPr>
          <w:rStyle w:val="Naglaeno"/>
        </w:rPr>
        <w:t>Potencijalni outlieri iznad 0.0035767 % i ispod -0.0019751 % PP1:</w:t>
      </w:r>
    </w:p>
    <w:p w14:paraId="33630F9E" w14:textId="77777777" w:rsidR="004F0283" w:rsidRDefault="004F0283" w:rsidP="004F0283">
      <w:pPr>
        <w:rPr>
          <w:rStyle w:val="Naglaeno"/>
        </w:rPr>
      </w:pPr>
    </w:p>
    <w:p w14:paraId="7A5AE2EE" w14:textId="77777777" w:rsidR="004F0283" w:rsidRDefault="009C495F" w:rsidP="004F0283">
      <w:pPr>
        <w:rPr>
          <w:rStyle w:val="Naglaeno"/>
        </w:rPr>
      </w:pPr>
      <w:r>
        <w:rPr>
          <w:rStyle w:val="Naglaeno"/>
          <w:b w:val="0"/>
          <w:bCs w:val="0"/>
          <w:noProof/>
        </w:rPr>
        <w:pict w14:anchorId="778FE5A0">
          <v:shape id="Slika 230" o:spid="_x0000_i1093" type="#_x0000_t75" style="width:182.75pt;height:136.35pt;visibility:visible">
            <v:imagedata r:id="rId72" o:title=""/>
          </v:shape>
        </w:pict>
      </w:r>
      <w:r>
        <w:rPr>
          <w:rStyle w:val="Naglaeno"/>
          <w:b w:val="0"/>
          <w:bCs w:val="0"/>
          <w:noProof/>
        </w:rPr>
        <w:pict w14:anchorId="66692269">
          <v:shape id="Slika 231" o:spid="_x0000_i1094" type="#_x0000_t75" style="width:190.35pt;height:141.8pt;visibility:visible">
            <v:imagedata r:id="rId73" o:title=""/>
          </v:shape>
        </w:pict>
      </w:r>
    </w:p>
    <w:p w14:paraId="0BC0D00E" w14:textId="77777777" w:rsidR="004F0283" w:rsidRDefault="009C495F" w:rsidP="004F0283">
      <w:pPr>
        <w:rPr>
          <w:rStyle w:val="Naglaeno"/>
        </w:rPr>
      </w:pPr>
      <w:r>
        <w:rPr>
          <w:rStyle w:val="Naglaeno"/>
          <w:b w:val="0"/>
          <w:bCs w:val="0"/>
          <w:noProof/>
        </w:rPr>
        <w:pict w14:anchorId="6A59F693">
          <v:shape id="Slika 232" o:spid="_x0000_i1095" type="#_x0000_t75" style="width:198.55pt;height:148.35pt;visibility:visible">
            <v:imagedata r:id="rId74" o:title=""/>
          </v:shape>
        </w:pict>
      </w:r>
      <w:r>
        <w:rPr>
          <w:rStyle w:val="Naglaeno"/>
          <w:b w:val="0"/>
          <w:bCs w:val="0"/>
          <w:noProof/>
        </w:rPr>
        <w:pict w14:anchorId="18555CD7">
          <v:shape id="Slika 236" o:spid="_x0000_i1096" type="#_x0000_t75" style="width:193.1pt;height:144.55pt;visibility:visible">
            <v:imagedata r:id="rId75" o:title=""/>
          </v:shape>
        </w:pict>
      </w:r>
    </w:p>
    <w:p w14:paraId="7EFA6BD8" w14:textId="77777777" w:rsidR="004F0283" w:rsidRDefault="004F0283" w:rsidP="004F0283">
      <w:pPr>
        <w:rPr>
          <w:rStyle w:val="Naglaeno"/>
          <w:b w:val="0"/>
          <w:bCs w:val="0"/>
          <w:noProof/>
        </w:rPr>
      </w:pPr>
    </w:p>
    <w:p w14:paraId="6808379A" w14:textId="77777777" w:rsidR="003A74E7" w:rsidRDefault="003A74E7" w:rsidP="004F0283">
      <w:pPr>
        <w:rPr>
          <w:rStyle w:val="Naglaeno"/>
          <w:b w:val="0"/>
          <w:bCs w:val="0"/>
          <w:noProof/>
        </w:rPr>
      </w:pPr>
    </w:p>
    <w:p w14:paraId="1E49EBC9" w14:textId="77777777" w:rsidR="003A74E7" w:rsidRDefault="003A74E7" w:rsidP="004F0283">
      <w:pPr>
        <w:rPr>
          <w:rStyle w:val="Naglaeno"/>
          <w:b w:val="0"/>
          <w:bCs w:val="0"/>
          <w:noProof/>
        </w:rPr>
      </w:pPr>
    </w:p>
    <w:p w14:paraId="14E73385" w14:textId="77777777" w:rsidR="003A74E7" w:rsidRDefault="003A74E7" w:rsidP="004F0283">
      <w:pPr>
        <w:rPr>
          <w:rStyle w:val="Naglaeno"/>
          <w:b w:val="0"/>
          <w:bCs w:val="0"/>
          <w:noProof/>
        </w:rPr>
      </w:pPr>
    </w:p>
    <w:p w14:paraId="4054876B" w14:textId="1C0B93D0" w:rsidR="003A74E7" w:rsidRDefault="003A74E7" w:rsidP="004F0283">
      <w:pPr>
        <w:rPr>
          <w:rStyle w:val="Naglaeno"/>
        </w:rPr>
      </w:pPr>
    </w:p>
    <w:p w14:paraId="0332600B" w14:textId="77777777" w:rsidR="00BF01C5" w:rsidRDefault="00BF01C5" w:rsidP="004F0283">
      <w:pPr>
        <w:rPr>
          <w:rStyle w:val="Naglaeno"/>
          <w:b w:val="0"/>
          <w:bCs w:val="0"/>
          <w:noProof/>
        </w:rPr>
      </w:pPr>
    </w:p>
    <w:p w14:paraId="05DBFA01" w14:textId="77777777" w:rsidR="003A74E7" w:rsidRDefault="003A74E7" w:rsidP="004F0283">
      <w:pPr>
        <w:rPr>
          <w:rStyle w:val="Naglaeno"/>
          <w:b w:val="0"/>
          <w:bCs w:val="0"/>
          <w:noProof/>
        </w:rPr>
      </w:pPr>
    </w:p>
    <w:p w14:paraId="63129B94" w14:textId="77777777" w:rsidR="003A74E7" w:rsidRDefault="003A74E7" w:rsidP="004F0283">
      <w:pPr>
        <w:rPr>
          <w:rStyle w:val="Naglaeno"/>
          <w:b w:val="0"/>
          <w:bCs w:val="0"/>
          <w:noProof/>
        </w:rPr>
      </w:pPr>
    </w:p>
    <w:p w14:paraId="5BE764D7" w14:textId="77777777" w:rsidR="003A74E7" w:rsidRDefault="003A74E7" w:rsidP="004F0283">
      <w:pPr>
        <w:rPr>
          <w:rStyle w:val="Naglaeno"/>
          <w:b w:val="0"/>
          <w:bCs w:val="0"/>
          <w:noProof/>
        </w:rPr>
      </w:pPr>
    </w:p>
    <w:p w14:paraId="57147168" w14:textId="77777777" w:rsidR="003A74E7" w:rsidRDefault="003A74E7" w:rsidP="004F0283">
      <w:pPr>
        <w:rPr>
          <w:rStyle w:val="Naglaeno"/>
          <w:b w:val="0"/>
          <w:bCs w:val="0"/>
          <w:noProof/>
        </w:rPr>
      </w:pPr>
    </w:p>
    <w:p w14:paraId="464F92CD" w14:textId="77777777" w:rsidR="003A74E7" w:rsidRDefault="003A74E7" w:rsidP="004F0283">
      <w:pPr>
        <w:rPr>
          <w:rStyle w:val="Naglaeno"/>
          <w:b w:val="0"/>
          <w:bCs w:val="0"/>
          <w:noProof/>
        </w:rPr>
      </w:pPr>
    </w:p>
    <w:p w14:paraId="75BF8B26" w14:textId="77777777" w:rsidR="003A74E7" w:rsidRDefault="003A74E7" w:rsidP="004F0283">
      <w:pPr>
        <w:rPr>
          <w:rStyle w:val="Naglaeno"/>
          <w:b w:val="0"/>
          <w:bCs w:val="0"/>
          <w:noProof/>
        </w:rPr>
      </w:pPr>
    </w:p>
    <w:p w14:paraId="504A3859" w14:textId="77777777" w:rsidR="003A74E7" w:rsidRDefault="003A74E7" w:rsidP="004F0283">
      <w:pPr>
        <w:rPr>
          <w:rStyle w:val="Naglaeno"/>
          <w:b w:val="0"/>
          <w:bCs w:val="0"/>
          <w:noProof/>
        </w:rPr>
      </w:pPr>
    </w:p>
    <w:p w14:paraId="4A609ECD" w14:textId="77777777" w:rsidR="003A74E7" w:rsidRDefault="003A74E7" w:rsidP="004F0283">
      <w:pPr>
        <w:rPr>
          <w:rStyle w:val="Naglaeno"/>
        </w:rPr>
      </w:pPr>
    </w:p>
    <w:p w14:paraId="77B8EA99" w14:textId="77777777" w:rsidR="004F0283" w:rsidRDefault="004F0283" w:rsidP="004F0283">
      <w:pPr>
        <w:rPr>
          <w:rStyle w:val="Naglaeno"/>
        </w:rPr>
      </w:pPr>
      <w:r>
        <w:rPr>
          <w:rStyle w:val="Naglaeno"/>
        </w:rPr>
        <w:lastRenderedPageBreak/>
        <w:t>Nakon izbacivanja outlieri iznad 0.0035767 % i ispod -0.0019751 % PP1 dobivamo slijedeću distribuciju:</w:t>
      </w:r>
    </w:p>
    <w:p w14:paraId="0C0CDE68" w14:textId="77777777" w:rsidR="004F0283" w:rsidRDefault="009C495F" w:rsidP="004F0283">
      <w:pPr>
        <w:rPr>
          <w:rStyle w:val="Naglaeno"/>
        </w:rPr>
      </w:pPr>
      <w:r>
        <w:rPr>
          <w:rStyle w:val="Naglaeno"/>
          <w:b w:val="0"/>
          <w:bCs w:val="0"/>
          <w:noProof/>
        </w:rPr>
        <w:pict w14:anchorId="1DD76C1D">
          <v:shape id="Slika 238" o:spid="_x0000_i1097" type="#_x0000_t75" style="width:320.2pt;height:239.45pt;visibility:visible">
            <v:imagedata r:id="rId76" o:title=""/>
          </v:shape>
        </w:pict>
      </w:r>
    </w:p>
    <w:p w14:paraId="64BCE1C5" w14:textId="77777777" w:rsidR="004F0283" w:rsidRDefault="009C495F" w:rsidP="004F0283">
      <w:pPr>
        <w:rPr>
          <w:rStyle w:val="Naglaeno"/>
        </w:rPr>
      </w:pPr>
      <w:r>
        <w:rPr>
          <w:rStyle w:val="Naglaeno"/>
          <w:b w:val="0"/>
          <w:bCs w:val="0"/>
          <w:noProof/>
        </w:rPr>
        <w:pict w14:anchorId="6C5B5D5D">
          <v:shape id="Slika 239" o:spid="_x0000_i1098" type="#_x0000_t75" style="width:320.2pt;height:239.45pt;visibility:visible">
            <v:imagedata r:id="rId77" o:title=""/>
          </v:shape>
        </w:pict>
      </w:r>
    </w:p>
    <w:p w14:paraId="3D2E1FED" w14:textId="77777777" w:rsidR="003A74E7" w:rsidRDefault="003A74E7" w:rsidP="004F0283">
      <w:pPr>
        <w:rPr>
          <w:rStyle w:val="Naglaeno"/>
        </w:rPr>
      </w:pPr>
    </w:p>
    <w:p w14:paraId="2D8BAD60" w14:textId="77777777" w:rsidR="003A74E7" w:rsidRDefault="003A74E7" w:rsidP="004F0283">
      <w:pPr>
        <w:rPr>
          <w:rStyle w:val="Naglaeno"/>
        </w:rPr>
      </w:pPr>
    </w:p>
    <w:p w14:paraId="3E9B326E" w14:textId="77777777" w:rsidR="00BF01C5" w:rsidRDefault="00BF01C5" w:rsidP="00BF01C5">
      <w:pPr>
        <w:rPr>
          <w:rStyle w:val="Naglaeno"/>
          <w:b w:val="0"/>
          <w:bCs w:val="0"/>
          <w:noProof/>
        </w:rPr>
      </w:pPr>
    </w:p>
    <w:p w14:paraId="62EA74C9" w14:textId="77777777" w:rsidR="00BF01C5" w:rsidRPr="00AA1B5A" w:rsidRDefault="00BF01C5" w:rsidP="00BF01C5">
      <w:pPr>
        <w:rPr>
          <w:rStyle w:val="Naglaeno"/>
        </w:rPr>
      </w:pPr>
      <w:r w:rsidRPr="00AA1B5A">
        <w:rPr>
          <w:rStyle w:val="Naglaeno"/>
        </w:rPr>
        <w:t>PP1 outliers are emissions with value more than 0.0035767 [%]</w:t>
      </w:r>
    </w:p>
    <w:p w14:paraId="578F3728" w14:textId="77777777" w:rsidR="00BF01C5" w:rsidRPr="00AA1B5A" w:rsidRDefault="00BF01C5" w:rsidP="00BF01C5">
      <w:pPr>
        <w:rPr>
          <w:rStyle w:val="Naglaeno"/>
        </w:rPr>
      </w:pPr>
      <w:r w:rsidRPr="00AA1B5A">
        <w:rPr>
          <w:rStyle w:val="Naglaeno"/>
        </w:rPr>
        <w:t>Percentage of outliers for PP1: 9/745 = 1.2081 %</w:t>
      </w:r>
    </w:p>
    <w:p w14:paraId="62871364" w14:textId="77777777" w:rsidR="003A74E7" w:rsidRDefault="003A74E7" w:rsidP="004F0283">
      <w:pPr>
        <w:rPr>
          <w:rStyle w:val="Naglaeno"/>
        </w:rPr>
      </w:pPr>
    </w:p>
    <w:p w14:paraId="5F5EEA09" w14:textId="77777777" w:rsidR="003A74E7" w:rsidRDefault="003A74E7" w:rsidP="004F0283">
      <w:pPr>
        <w:rPr>
          <w:rStyle w:val="Naglaeno"/>
        </w:rPr>
      </w:pPr>
    </w:p>
    <w:p w14:paraId="57455567" w14:textId="77777777" w:rsidR="003A74E7" w:rsidRDefault="003A74E7" w:rsidP="004F0283">
      <w:pPr>
        <w:rPr>
          <w:rStyle w:val="Naglaeno"/>
        </w:rPr>
      </w:pPr>
    </w:p>
    <w:p w14:paraId="19EA2D1B" w14:textId="77777777" w:rsidR="004F0283" w:rsidRDefault="004F0283" w:rsidP="004F0283">
      <w:pPr>
        <w:rPr>
          <w:rStyle w:val="Naglaeno"/>
        </w:rPr>
      </w:pPr>
      <w:r>
        <w:rPr>
          <w:rStyle w:val="Naglaeno"/>
        </w:rPr>
        <w:t>PP2:</w:t>
      </w:r>
    </w:p>
    <w:p w14:paraId="47D132BC" w14:textId="77777777" w:rsidR="004F0283" w:rsidRDefault="009C495F" w:rsidP="004F0283">
      <w:pPr>
        <w:rPr>
          <w:rStyle w:val="Naglaeno"/>
        </w:rPr>
      </w:pPr>
      <w:r>
        <w:rPr>
          <w:rStyle w:val="Naglaeno"/>
          <w:b w:val="0"/>
          <w:bCs w:val="0"/>
          <w:noProof/>
        </w:rPr>
        <w:pict w14:anchorId="0819A7E8">
          <v:shape id="Slika 240" o:spid="_x0000_i1099" type="#_x0000_t75" style="width:320.2pt;height:239.45pt;visibility:visible">
            <v:imagedata r:id="rId78" o:title=""/>
          </v:shape>
        </w:pict>
      </w:r>
    </w:p>
    <w:p w14:paraId="3F942C8A" w14:textId="77777777" w:rsidR="004F0283" w:rsidRDefault="009C495F" w:rsidP="004F0283">
      <w:pPr>
        <w:rPr>
          <w:rStyle w:val="Naglaeno"/>
        </w:rPr>
      </w:pPr>
      <w:r>
        <w:rPr>
          <w:rStyle w:val="Naglaeno"/>
          <w:b w:val="0"/>
          <w:bCs w:val="0"/>
          <w:noProof/>
        </w:rPr>
        <w:pict w14:anchorId="5B4B3124">
          <v:shape id="Slika 241" o:spid="_x0000_i1100" type="#_x0000_t75" style="width:320.2pt;height:239.45pt;visibility:visible">
            <v:imagedata r:id="rId79" o:title=""/>
          </v:shape>
        </w:pict>
      </w:r>
    </w:p>
    <w:p w14:paraId="327D8698" w14:textId="77777777" w:rsidR="004F0283" w:rsidRDefault="004F0283" w:rsidP="004F0283">
      <w:pPr>
        <w:rPr>
          <w:rStyle w:val="Naglaeno"/>
        </w:rPr>
      </w:pPr>
    </w:p>
    <w:p w14:paraId="14A1549B" w14:textId="77777777" w:rsidR="004F0283" w:rsidRDefault="003A74E7" w:rsidP="004F0283">
      <w:pPr>
        <w:rPr>
          <w:rStyle w:val="Naglaeno"/>
        </w:rPr>
      </w:pPr>
      <w:r>
        <w:rPr>
          <w:rStyle w:val="Naglaeno"/>
        </w:rPr>
        <w:t>Nema p</w:t>
      </w:r>
      <w:r w:rsidR="004F0283">
        <w:rPr>
          <w:rStyle w:val="Naglaeno"/>
        </w:rPr>
        <w:t>otencijalni outlieri iznad 1.594 % i ispod -0.22369 % PP2:</w:t>
      </w:r>
    </w:p>
    <w:p w14:paraId="0C377A8E" w14:textId="77777777" w:rsidR="004F0283" w:rsidRDefault="004F0283" w:rsidP="004F0283">
      <w:pPr>
        <w:rPr>
          <w:rStyle w:val="Naglaeno"/>
        </w:rPr>
      </w:pPr>
    </w:p>
    <w:p w14:paraId="47654E8F" w14:textId="77777777" w:rsidR="003A74E7" w:rsidRDefault="003A74E7" w:rsidP="004F0283">
      <w:pPr>
        <w:rPr>
          <w:rStyle w:val="Naglaeno"/>
        </w:rPr>
      </w:pPr>
    </w:p>
    <w:p w14:paraId="1483ADE7" w14:textId="77777777" w:rsidR="003A74E7" w:rsidRDefault="003A74E7" w:rsidP="004F0283">
      <w:pPr>
        <w:rPr>
          <w:rStyle w:val="Naglaeno"/>
        </w:rPr>
      </w:pPr>
    </w:p>
    <w:p w14:paraId="1AB32441" w14:textId="77777777" w:rsidR="003A74E7" w:rsidRDefault="003A74E7" w:rsidP="004F0283">
      <w:pPr>
        <w:rPr>
          <w:rStyle w:val="Naglaeno"/>
        </w:rPr>
      </w:pPr>
    </w:p>
    <w:p w14:paraId="658280F7" w14:textId="77777777" w:rsidR="003A74E7" w:rsidRDefault="003A74E7" w:rsidP="004F0283">
      <w:pPr>
        <w:rPr>
          <w:rStyle w:val="Naglaeno"/>
        </w:rPr>
      </w:pPr>
    </w:p>
    <w:p w14:paraId="5A9A7C24" w14:textId="77777777" w:rsidR="003A74E7" w:rsidRDefault="003A74E7" w:rsidP="004F0283">
      <w:pPr>
        <w:rPr>
          <w:rStyle w:val="Naglaeno"/>
        </w:rPr>
      </w:pPr>
    </w:p>
    <w:p w14:paraId="739946F1" w14:textId="77777777" w:rsidR="004F0283" w:rsidRDefault="004F0283" w:rsidP="004F0283">
      <w:pPr>
        <w:rPr>
          <w:rStyle w:val="Naglaeno"/>
        </w:rPr>
      </w:pPr>
      <w:r>
        <w:rPr>
          <w:rStyle w:val="Naglaeno"/>
        </w:rPr>
        <w:t>PP3:</w:t>
      </w:r>
    </w:p>
    <w:p w14:paraId="5A4391E5" w14:textId="77777777" w:rsidR="004F0283" w:rsidRDefault="009C495F" w:rsidP="004F0283">
      <w:pPr>
        <w:rPr>
          <w:rStyle w:val="Naglaeno"/>
        </w:rPr>
      </w:pPr>
      <w:r>
        <w:rPr>
          <w:rStyle w:val="Naglaeno"/>
          <w:b w:val="0"/>
          <w:bCs w:val="0"/>
          <w:noProof/>
        </w:rPr>
        <w:pict w14:anchorId="6EA92551">
          <v:shape id="Slika 244" o:spid="_x0000_i1101" type="#_x0000_t75" style="width:320.2pt;height:239.45pt;visibility:visible">
            <v:imagedata r:id="rId80" o:title=""/>
          </v:shape>
        </w:pict>
      </w:r>
    </w:p>
    <w:p w14:paraId="6D40F241" w14:textId="77777777" w:rsidR="004F0283" w:rsidRDefault="009C495F" w:rsidP="004F0283">
      <w:pPr>
        <w:rPr>
          <w:rStyle w:val="Naglaeno"/>
        </w:rPr>
      </w:pPr>
      <w:r>
        <w:rPr>
          <w:rStyle w:val="Naglaeno"/>
          <w:b w:val="0"/>
          <w:bCs w:val="0"/>
          <w:noProof/>
        </w:rPr>
        <w:pict w14:anchorId="6A097C33">
          <v:shape id="Slika 245" o:spid="_x0000_i1102" type="#_x0000_t75" style="width:320.2pt;height:239.45pt;visibility:visible">
            <v:imagedata r:id="rId81" o:title=""/>
          </v:shape>
        </w:pict>
      </w:r>
    </w:p>
    <w:p w14:paraId="6F9A8F50" w14:textId="77777777" w:rsidR="004F0283" w:rsidRDefault="004F0283" w:rsidP="004F0283">
      <w:pPr>
        <w:rPr>
          <w:rStyle w:val="Naglaeno"/>
        </w:rPr>
      </w:pPr>
    </w:p>
    <w:p w14:paraId="1778D8E4" w14:textId="77777777" w:rsidR="004F0283" w:rsidRDefault="003A74E7" w:rsidP="004F0283">
      <w:pPr>
        <w:rPr>
          <w:rStyle w:val="Naglaeno"/>
        </w:rPr>
      </w:pPr>
      <w:r>
        <w:rPr>
          <w:rStyle w:val="Naglaeno"/>
        </w:rPr>
        <w:t>Nema p</w:t>
      </w:r>
      <w:r w:rsidR="004F0283">
        <w:rPr>
          <w:rStyle w:val="Naglaeno"/>
        </w:rPr>
        <w:t>otencijalni</w:t>
      </w:r>
      <w:r>
        <w:rPr>
          <w:rStyle w:val="Naglaeno"/>
        </w:rPr>
        <w:t>h</w:t>
      </w:r>
      <w:r w:rsidR="004F0283">
        <w:rPr>
          <w:rStyle w:val="Naglaeno"/>
        </w:rPr>
        <w:t xml:space="preserve"> outlieri iznad 1.036 % i ispod -0.50514 % PP3:</w:t>
      </w:r>
    </w:p>
    <w:p w14:paraId="12255ACD" w14:textId="77777777" w:rsidR="003A74E7" w:rsidRDefault="003A74E7" w:rsidP="004F0283">
      <w:pPr>
        <w:rPr>
          <w:rStyle w:val="Naglaeno"/>
        </w:rPr>
      </w:pPr>
    </w:p>
    <w:p w14:paraId="3E193840" w14:textId="77777777" w:rsidR="003A74E7" w:rsidRDefault="003A74E7" w:rsidP="004F0283">
      <w:pPr>
        <w:rPr>
          <w:rStyle w:val="Naglaeno"/>
        </w:rPr>
      </w:pPr>
    </w:p>
    <w:p w14:paraId="688FB78E" w14:textId="77777777" w:rsidR="003A74E7" w:rsidRDefault="003A74E7" w:rsidP="004F0283">
      <w:pPr>
        <w:rPr>
          <w:rStyle w:val="Naglaeno"/>
        </w:rPr>
      </w:pPr>
    </w:p>
    <w:p w14:paraId="6C81A74A" w14:textId="77777777" w:rsidR="003A74E7" w:rsidRDefault="003A74E7" w:rsidP="004F0283">
      <w:pPr>
        <w:rPr>
          <w:rStyle w:val="Naglaeno"/>
        </w:rPr>
      </w:pPr>
    </w:p>
    <w:p w14:paraId="44FBA084" w14:textId="77777777" w:rsidR="003A74E7" w:rsidRDefault="003A74E7" w:rsidP="004F0283">
      <w:pPr>
        <w:rPr>
          <w:rStyle w:val="Naglaeno"/>
        </w:rPr>
      </w:pPr>
    </w:p>
    <w:p w14:paraId="0449D1AE" w14:textId="77777777" w:rsidR="003A74E7" w:rsidRDefault="003A74E7" w:rsidP="004F0283">
      <w:pPr>
        <w:rPr>
          <w:rStyle w:val="Naglaeno"/>
        </w:rPr>
      </w:pPr>
    </w:p>
    <w:p w14:paraId="1EFDBF01" w14:textId="77777777" w:rsidR="004F0283" w:rsidRDefault="004F0283" w:rsidP="004F0283">
      <w:pPr>
        <w:rPr>
          <w:rStyle w:val="Naglaeno"/>
        </w:rPr>
      </w:pPr>
      <w:r>
        <w:rPr>
          <w:rStyle w:val="Naglaeno"/>
        </w:rPr>
        <w:t>PP4:</w:t>
      </w:r>
    </w:p>
    <w:p w14:paraId="07954516" w14:textId="77777777" w:rsidR="004F0283" w:rsidRDefault="009C495F" w:rsidP="004F0283">
      <w:pPr>
        <w:rPr>
          <w:rStyle w:val="Naglaeno"/>
        </w:rPr>
      </w:pPr>
      <w:r>
        <w:rPr>
          <w:rStyle w:val="Naglaeno"/>
          <w:b w:val="0"/>
          <w:bCs w:val="0"/>
          <w:noProof/>
        </w:rPr>
        <w:pict w14:anchorId="08EEA066">
          <v:shape id="Slika 248" o:spid="_x0000_i1103" type="#_x0000_t75" style="width:320.2pt;height:239.45pt;visibility:visible">
            <v:imagedata r:id="rId82" o:title=""/>
          </v:shape>
        </w:pict>
      </w:r>
    </w:p>
    <w:p w14:paraId="0488078E" w14:textId="77777777" w:rsidR="004F0283" w:rsidRDefault="009C495F" w:rsidP="004F0283">
      <w:pPr>
        <w:rPr>
          <w:rStyle w:val="Naglaeno"/>
        </w:rPr>
      </w:pPr>
      <w:r>
        <w:rPr>
          <w:rStyle w:val="Naglaeno"/>
          <w:b w:val="0"/>
          <w:bCs w:val="0"/>
          <w:noProof/>
        </w:rPr>
        <w:pict w14:anchorId="458C23CC">
          <v:shape id="Slika 249" o:spid="_x0000_i1104" type="#_x0000_t75" style="width:320.2pt;height:239.45pt;visibility:visible">
            <v:imagedata r:id="rId83" o:title=""/>
          </v:shape>
        </w:pict>
      </w:r>
    </w:p>
    <w:p w14:paraId="71968CA7" w14:textId="77777777" w:rsidR="004F0283" w:rsidRDefault="004F0283" w:rsidP="004F0283">
      <w:pPr>
        <w:rPr>
          <w:rStyle w:val="Naglaeno"/>
        </w:rPr>
      </w:pPr>
    </w:p>
    <w:p w14:paraId="379EDA1B" w14:textId="77777777" w:rsidR="004F0283" w:rsidRDefault="004F0283">
      <w:pPr>
        <w:rPr>
          <w:rStyle w:val="Naglaeno"/>
        </w:rPr>
      </w:pPr>
      <w:r>
        <w:rPr>
          <w:rStyle w:val="Naglaeno"/>
        </w:rPr>
        <w:br w:type="page"/>
      </w:r>
    </w:p>
    <w:p w14:paraId="642205F6" w14:textId="77777777" w:rsidR="004F0283" w:rsidRDefault="004F0283" w:rsidP="004F0283">
      <w:pPr>
        <w:rPr>
          <w:rStyle w:val="Naglaeno"/>
        </w:rPr>
      </w:pPr>
      <w:r>
        <w:rPr>
          <w:rStyle w:val="Naglaeno"/>
        </w:rPr>
        <w:t>Potencijalni outlieri iznad 0.32093 % i ispod -0.17753 % PP4:</w:t>
      </w:r>
    </w:p>
    <w:p w14:paraId="084BAB80" w14:textId="77777777" w:rsidR="003A74E7" w:rsidRDefault="003A74E7" w:rsidP="003A74E7">
      <w:pPr>
        <w:rPr>
          <w:rStyle w:val="Naglaeno"/>
        </w:rPr>
      </w:pPr>
      <w:r>
        <w:rPr>
          <w:rStyle w:val="Naglaeno"/>
        </w:rPr>
        <w:t>Vidimo da ima ispravnih i neispravnih podataka pa emisije nisu pravi outlieri.</w:t>
      </w:r>
    </w:p>
    <w:p w14:paraId="59FF0E03" w14:textId="77777777" w:rsidR="003A74E7" w:rsidRDefault="003A74E7" w:rsidP="004F0283">
      <w:pPr>
        <w:rPr>
          <w:rStyle w:val="Naglaeno"/>
        </w:rPr>
      </w:pPr>
    </w:p>
    <w:p w14:paraId="28C971FE" w14:textId="77777777" w:rsidR="004F0283" w:rsidRDefault="009C495F" w:rsidP="004F0283">
      <w:pPr>
        <w:rPr>
          <w:rStyle w:val="Naglaeno"/>
        </w:rPr>
      </w:pPr>
      <w:r>
        <w:rPr>
          <w:rStyle w:val="Naglaeno"/>
          <w:b w:val="0"/>
          <w:bCs w:val="0"/>
          <w:noProof/>
        </w:rPr>
        <w:pict w14:anchorId="2C463289">
          <v:shape id="Slika 250" o:spid="_x0000_i1105" type="#_x0000_t75" style="width:156.55pt;height:117.25pt;visibility:visible">
            <v:imagedata r:id="rId84" o:title=""/>
          </v:shape>
        </w:pict>
      </w:r>
      <w:r>
        <w:rPr>
          <w:rStyle w:val="Naglaeno"/>
          <w:b w:val="0"/>
          <w:bCs w:val="0"/>
          <w:noProof/>
        </w:rPr>
        <w:pict w14:anchorId="1C0D7B0D">
          <v:shape id="Slika 251" o:spid="_x0000_i1106" type="#_x0000_t75" style="width:156.55pt;height:117.25pt;visibility:visible">
            <v:imagedata r:id="rId85" o:title=""/>
          </v:shape>
        </w:pict>
      </w:r>
    </w:p>
    <w:p w14:paraId="5326DC23" w14:textId="77777777" w:rsidR="004F0283" w:rsidRDefault="009C495F" w:rsidP="004F0283">
      <w:pPr>
        <w:rPr>
          <w:rStyle w:val="Naglaeno"/>
        </w:rPr>
      </w:pPr>
      <w:r>
        <w:rPr>
          <w:rStyle w:val="Naglaeno"/>
          <w:b w:val="0"/>
          <w:bCs w:val="0"/>
          <w:noProof/>
        </w:rPr>
        <w:pict w14:anchorId="4C366DED">
          <v:shape id="Slika 252" o:spid="_x0000_i1107" type="#_x0000_t75" style="width:168pt;height:125.45pt;visibility:visible">
            <v:imagedata r:id="rId86" o:title=""/>
          </v:shape>
        </w:pict>
      </w:r>
      <w:r>
        <w:rPr>
          <w:rStyle w:val="Naglaeno"/>
          <w:b w:val="0"/>
          <w:bCs w:val="0"/>
          <w:noProof/>
        </w:rPr>
        <w:pict w14:anchorId="5F23EC85">
          <v:shape id="Slika 253" o:spid="_x0000_i1108" type="#_x0000_t75" style="width:166.9pt;height:124.35pt;visibility:visible">
            <v:imagedata r:id="rId87" o:title=""/>
          </v:shape>
        </w:pict>
      </w:r>
    </w:p>
    <w:p w14:paraId="14D813C4" w14:textId="77777777" w:rsidR="004F0283" w:rsidRDefault="004F0283" w:rsidP="004F0283">
      <w:pPr>
        <w:rPr>
          <w:rStyle w:val="Naglaeno"/>
        </w:rPr>
      </w:pPr>
    </w:p>
    <w:p w14:paraId="407B1301" w14:textId="77777777" w:rsidR="004F0283" w:rsidRDefault="009C495F" w:rsidP="004F0283">
      <w:pPr>
        <w:rPr>
          <w:rStyle w:val="Naglaeno"/>
        </w:rPr>
      </w:pPr>
      <w:r>
        <w:rPr>
          <w:rStyle w:val="Naglaeno"/>
          <w:b w:val="0"/>
          <w:bCs w:val="0"/>
          <w:noProof/>
        </w:rPr>
        <w:pict w14:anchorId="003598D7">
          <v:shape id="Slika 255" o:spid="_x0000_i1109" type="#_x0000_t75" style="width:152.2pt;height:114pt;visibility:visible">
            <v:imagedata r:id="rId88" o:title=""/>
          </v:shape>
        </w:pict>
      </w:r>
      <w:r>
        <w:rPr>
          <w:rStyle w:val="Naglaeno"/>
          <w:b w:val="0"/>
          <w:bCs w:val="0"/>
          <w:noProof/>
        </w:rPr>
        <w:pict w14:anchorId="23352083">
          <v:shape id="Slika 256" o:spid="_x0000_i1110" type="#_x0000_t75" style="width:168pt;height:125.45pt;visibility:visible">
            <v:imagedata r:id="rId89" o:title=""/>
          </v:shape>
        </w:pict>
      </w:r>
    </w:p>
    <w:p w14:paraId="4C94EE2C" w14:textId="77777777" w:rsidR="004F0283" w:rsidRDefault="004F0283" w:rsidP="004F0283">
      <w:pPr>
        <w:rPr>
          <w:rStyle w:val="Naglaeno"/>
        </w:rPr>
      </w:pPr>
    </w:p>
    <w:p w14:paraId="0881DB8A" w14:textId="77777777" w:rsidR="004F0283" w:rsidRDefault="004F0283" w:rsidP="004F0283">
      <w:pPr>
        <w:rPr>
          <w:rStyle w:val="Naglaeno"/>
        </w:rPr>
      </w:pPr>
    </w:p>
    <w:p w14:paraId="78CFF088" w14:textId="77777777" w:rsidR="004F0283" w:rsidRDefault="004F0283" w:rsidP="004F0283">
      <w:pPr>
        <w:rPr>
          <w:rStyle w:val="Naglaeno"/>
        </w:rPr>
      </w:pPr>
    </w:p>
    <w:p w14:paraId="5C4B8279" w14:textId="77777777" w:rsidR="004F0283" w:rsidRDefault="004F0283" w:rsidP="004F0283">
      <w:pPr>
        <w:rPr>
          <w:rStyle w:val="Naglaeno"/>
        </w:rPr>
      </w:pPr>
    </w:p>
    <w:p w14:paraId="57D9398B" w14:textId="77777777" w:rsidR="004F0283" w:rsidRDefault="004F0283" w:rsidP="004F0283">
      <w:pPr>
        <w:rPr>
          <w:rStyle w:val="Naglaeno"/>
        </w:rPr>
      </w:pPr>
    </w:p>
    <w:p w14:paraId="43815E51" w14:textId="77777777" w:rsidR="004F0283" w:rsidRDefault="004F0283" w:rsidP="004F0283">
      <w:pPr>
        <w:rPr>
          <w:rStyle w:val="Naglaeno"/>
        </w:rPr>
      </w:pPr>
    </w:p>
    <w:p w14:paraId="550C1494" w14:textId="77777777" w:rsidR="004F0283" w:rsidRDefault="004F0283" w:rsidP="004F0283">
      <w:pPr>
        <w:rPr>
          <w:rStyle w:val="Naglaeno"/>
        </w:rPr>
      </w:pPr>
    </w:p>
    <w:p w14:paraId="48385EB2" w14:textId="77777777" w:rsidR="004F0283" w:rsidRDefault="004F0283" w:rsidP="004F0283">
      <w:pPr>
        <w:rPr>
          <w:rStyle w:val="Naglaeno"/>
        </w:rPr>
      </w:pPr>
    </w:p>
    <w:p w14:paraId="3595A430" w14:textId="77777777" w:rsidR="004F0283" w:rsidRDefault="004F0283" w:rsidP="004F0283">
      <w:pPr>
        <w:rPr>
          <w:rStyle w:val="Naglaeno"/>
        </w:rPr>
      </w:pPr>
      <w:r>
        <w:rPr>
          <w:rStyle w:val="Naglaeno"/>
        </w:rPr>
        <w:lastRenderedPageBreak/>
        <w:t>CENTROID_FREQUENCY:</w:t>
      </w:r>
    </w:p>
    <w:p w14:paraId="48C890E4" w14:textId="77777777" w:rsidR="004F0283" w:rsidRDefault="009C495F" w:rsidP="004F0283">
      <w:pPr>
        <w:rPr>
          <w:rStyle w:val="Naglaeno"/>
        </w:rPr>
      </w:pPr>
      <w:r>
        <w:rPr>
          <w:rStyle w:val="Naglaeno"/>
          <w:b w:val="0"/>
          <w:bCs w:val="0"/>
          <w:noProof/>
        </w:rPr>
        <w:pict w14:anchorId="482D021B">
          <v:shape id="Slika 269" o:spid="_x0000_i1111" type="#_x0000_t75" style="width:320.2pt;height:239.45pt;visibility:visible">
            <v:imagedata r:id="rId90" o:title=""/>
          </v:shape>
        </w:pict>
      </w:r>
    </w:p>
    <w:p w14:paraId="516B514B" w14:textId="77777777" w:rsidR="004F0283" w:rsidRDefault="009C495F" w:rsidP="004F0283">
      <w:pPr>
        <w:rPr>
          <w:rStyle w:val="Naglaeno"/>
        </w:rPr>
      </w:pPr>
      <w:r>
        <w:rPr>
          <w:rStyle w:val="Naglaeno"/>
          <w:b w:val="0"/>
          <w:bCs w:val="0"/>
          <w:noProof/>
        </w:rPr>
        <w:pict w14:anchorId="01B696BC">
          <v:shape id="Slika 270" o:spid="_x0000_i1112" type="#_x0000_t75" style="width:320.2pt;height:239.45pt;visibility:visible">
            <v:imagedata r:id="rId91" o:title=""/>
          </v:shape>
        </w:pict>
      </w:r>
    </w:p>
    <w:p w14:paraId="1D1A9B9D" w14:textId="77777777" w:rsidR="004F0283" w:rsidRDefault="004F0283" w:rsidP="004F0283">
      <w:pPr>
        <w:rPr>
          <w:rStyle w:val="Naglaeno"/>
        </w:rPr>
      </w:pPr>
    </w:p>
    <w:p w14:paraId="20D0A90F" w14:textId="77777777" w:rsidR="004F0283" w:rsidRDefault="00E003C0" w:rsidP="004F0283">
      <w:pPr>
        <w:rPr>
          <w:rStyle w:val="Naglaeno"/>
        </w:rPr>
      </w:pPr>
      <w:r>
        <w:rPr>
          <w:rStyle w:val="Naglaeno"/>
        </w:rPr>
        <w:t>Nema p</w:t>
      </w:r>
      <w:r w:rsidR="004F0283">
        <w:rPr>
          <w:rStyle w:val="Naglaeno"/>
        </w:rPr>
        <w:t>otencijalni</w:t>
      </w:r>
      <w:r>
        <w:rPr>
          <w:rStyle w:val="Naglaeno"/>
        </w:rPr>
        <w:t>h</w:t>
      </w:r>
      <w:r w:rsidR="004F0283">
        <w:rPr>
          <w:rStyle w:val="Naglaeno"/>
        </w:rPr>
        <w:t xml:space="preserve"> outlieri iznad 509051.678 Hz i ispod 76230.3606 Hz CENTROID FREQUENCY:</w:t>
      </w:r>
    </w:p>
    <w:p w14:paraId="7FF261D0" w14:textId="77777777" w:rsidR="004F0283" w:rsidRDefault="004F0283" w:rsidP="004F0283">
      <w:pPr>
        <w:rPr>
          <w:rStyle w:val="Naglaeno"/>
        </w:rPr>
      </w:pPr>
    </w:p>
    <w:p w14:paraId="109F5FB4" w14:textId="77777777" w:rsidR="00E003C0" w:rsidRDefault="00E003C0" w:rsidP="004F0283">
      <w:pPr>
        <w:rPr>
          <w:rStyle w:val="Naglaeno"/>
        </w:rPr>
      </w:pPr>
    </w:p>
    <w:p w14:paraId="4D2728AC" w14:textId="77777777" w:rsidR="00E003C0" w:rsidRDefault="00E003C0" w:rsidP="004F0283">
      <w:pPr>
        <w:rPr>
          <w:rStyle w:val="Naglaeno"/>
        </w:rPr>
      </w:pPr>
    </w:p>
    <w:p w14:paraId="725035BC" w14:textId="77777777" w:rsidR="00E003C0" w:rsidRDefault="00E003C0" w:rsidP="004F0283">
      <w:pPr>
        <w:rPr>
          <w:rStyle w:val="Naglaeno"/>
        </w:rPr>
      </w:pPr>
    </w:p>
    <w:p w14:paraId="0A2A52AE" w14:textId="018165E9" w:rsidR="00E003C0" w:rsidRDefault="00E003C0" w:rsidP="004F0283">
      <w:pPr>
        <w:rPr>
          <w:rStyle w:val="Naglaeno"/>
        </w:rPr>
      </w:pPr>
    </w:p>
    <w:p w14:paraId="5C2F5B68" w14:textId="77777777" w:rsidR="007970CD" w:rsidRDefault="007970CD" w:rsidP="004F0283">
      <w:pPr>
        <w:rPr>
          <w:rStyle w:val="Naglaeno"/>
        </w:rPr>
      </w:pPr>
    </w:p>
    <w:p w14:paraId="14B2878C" w14:textId="77777777" w:rsidR="004F0283" w:rsidRDefault="004F0283" w:rsidP="004F0283">
      <w:pPr>
        <w:rPr>
          <w:rStyle w:val="Naglaeno"/>
        </w:rPr>
      </w:pPr>
      <w:r>
        <w:rPr>
          <w:rStyle w:val="Naglaeno"/>
        </w:rPr>
        <w:lastRenderedPageBreak/>
        <w:t>PEAK_FREQUENCY:</w:t>
      </w:r>
    </w:p>
    <w:p w14:paraId="2006D164" w14:textId="77777777" w:rsidR="004F0283" w:rsidRDefault="009C495F" w:rsidP="004F0283">
      <w:pPr>
        <w:rPr>
          <w:rStyle w:val="Naglaeno"/>
        </w:rPr>
      </w:pPr>
      <w:r>
        <w:rPr>
          <w:rStyle w:val="Naglaeno"/>
          <w:b w:val="0"/>
          <w:bCs w:val="0"/>
          <w:noProof/>
        </w:rPr>
        <w:pict w14:anchorId="54C1645E">
          <v:shape id="Slika 273" o:spid="_x0000_i1113" type="#_x0000_t75" style="width:320.2pt;height:239.45pt;visibility:visible">
            <v:imagedata r:id="rId92" o:title=""/>
          </v:shape>
        </w:pict>
      </w:r>
    </w:p>
    <w:p w14:paraId="409BA067" w14:textId="77777777" w:rsidR="004F0283" w:rsidRDefault="009C495F" w:rsidP="004F0283">
      <w:pPr>
        <w:rPr>
          <w:rStyle w:val="Naglaeno"/>
        </w:rPr>
      </w:pPr>
      <w:r>
        <w:rPr>
          <w:rStyle w:val="Naglaeno"/>
          <w:b w:val="0"/>
          <w:bCs w:val="0"/>
          <w:noProof/>
        </w:rPr>
        <w:pict w14:anchorId="1A343B3A">
          <v:shape id="Slika 274" o:spid="_x0000_i1114" type="#_x0000_t75" style="width:320.2pt;height:239.45pt;visibility:visible">
            <v:imagedata r:id="rId93" o:title=""/>
          </v:shape>
        </w:pict>
      </w:r>
    </w:p>
    <w:p w14:paraId="2D65564D" w14:textId="77777777" w:rsidR="004F0283" w:rsidRDefault="004F0283" w:rsidP="004F0283">
      <w:pPr>
        <w:rPr>
          <w:rStyle w:val="Naglaeno"/>
        </w:rPr>
      </w:pPr>
    </w:p>
    <w:p w14:paraId="23AC9B5F" w14:textId="77777777" w:rsidR="004F0283" w:rsidRDefault="004F0283">
      <w:pPr>
        <w:rPr>
          <w:rStyle w:val="Naglaeno"/>
        </w:rPr>
      </w:pPr>
      <w:r>
        <w:rPr>
          <w:rStyle w:val="Naglaeno"/>
        </w:rPr>
        <w:br w:type="page"/>
      </w:r>
    </w:p>
    <w:p w14:paraId="2FD1455C" w14:textId="77777777" w:rsidR="004F0283" w:rsidRDefault="004F0283" w:rsidP="004F0283">
      <w:pPr>
        <w:rPr>
          <w:rStyle w:val="Naglaeno"/>
        </w:rPr>
      </w:pPr>
      <w:r>
        <w:rPr>
          <w:rStyle w:val="Naglaeno"/>
        </w:rPr>
        <w:t>Potencijalni outlieri iznad 411132.8125 Hz i ispod -12695.3125 Hz PEAK FREQUENCY:</w:t>
      </w:r>
    </w:p>
    <w:p w14:paraId="0A5E9698" w14:textId="77777777" w:rsidR="004F0283" w:rsidRDefault="00E003C0" w:rsidP="004F0283">
      <w:pPr>
        <w:rPr>
          <w:rStyle w:val="Naglaeno"/>
        </w:rPr>
      </w:pPr>
      <w:r>
        <w:rPr>
          <w:rStyle w:val="Naglaeno"/>
        </w:rPr>
        <w:t>Postoje validne emisije pa nisu pravi outlieri.</w:t>
      </w:r>
    </w:p>
    <w:p w14:paraId="69C3F339" w14:textId="77777777" w:rsidR="004F0283" w:rsidRDefault="004F0283" w:rsidP="004F0283">
      <w:pPr>
        <w:rPr>
          <w:rStyle w:val="Naglaeno"/>
        </w:rPr>
      </w:pPr>
    </w:p>
    <w:p w14:paraId="1D56BFC7" w14:textId="77777777" w:rsidR="004F0283" w:rsidRDefault="009C495F" w:rsidP="004F0283">
      <w:pPr>
        <w:rPr>
          <w:rStyle w:val="Naglaeno"/>
        </w:rPr>
      </w:pPr>
      <w:r>
        <w:rPr>
          <w:rStyle w:val="Naglaeno"/>
          <w:b w:val="0"/>
          <w:bCs w:val="0"/>
          <w:noProof/>
        </w:rPr>
        <w:pict w14:anchorId="60D0D8B7">
          <v:shape id="Slika 277" o:spid="_x0000_i1115" type="#_x0000_t75" style="width:143.45pt;height:107.45pt;visibility:visible">
            <v:imagedata r:id="rId94" o:title=""/>
          </v:shape>
        </w:pict>
      </w:r>
      <w:r>
        <w:rPr>
          <w:rStyle w:val="Naglaeno"/>
          <w:b w:val="0"/>
          <w:bCs w:val="0"/>
          <w:noProof/>
        </w:rPr>
        <w:pict w14:anchorId="4716CA9C">
          <v:shape id="Slika 278" o:spid="_x0000_i1116" type="#_x0000_t75" style="width:176.2pt;height:131.45pt;visibility:visible">
            <v:imagedata r:id="rId95" o:title=""/>
          </v:shape>
        </w:pict>
      </w:r>
    </w:p>
    <w:p w14:paraId="2408089E" w14:textId="77777777" w:rsidR="004F0283" w:rsidRDefault="009C495F" w:rsidP="004F0283">
      <w:pPr>
        <w:rPr>
          <w:rStyle w:val="Naglaeno"/>
        </w:rPr>
      </w:pPr>
      <w:r>
        <w:rPr>
          <w:rStyle w:val="Naglaeno"/>
          <w:b w:val="0"/>
          <w:bCs w:val="0"/>
          <w:noProof/>
        </w:rPr>
        <w:pict w14:anchorId="50678C40">
          <v:shape id="Slika 279" o:spid="_x0000_i1117" type="#_x0000_t75" style="width:185.45pt;height:138.55pt;visibility:visible">
            <v:imagedata r:id="rId96" o:title=""/>
          </v:shape>
        </w:pict>
      </w:r>
      <w:r>
        <w:rPr>
          <w:rStyle w:val="Naglaeno"/>
          <w:b w:val="0"/>
          <w:bCs w:val="0"/>
          <w:noProof/>
        </w:rPr>
        <w:pict w14:anchorId="2F7C5B54">
          <v:shape id="Slika 280" o:spid="_x0000_i1118" type="#_x0000_t75" style="width:193.1pt;height:144.55pt;visibility:visible">
            <v:imagedata r:id="rId97" o:title=""/>
          </v:shape>
        </w:pict>
      </w:r>
    </w:p>
    <w:p w14:paraId="633F4846" w14:textId="77777777" w:rsidR="004F0283" w:rsidRDefault="004F0283" w:rsidP="004F0283">
      <w:pPr>
        <w:rPr>
          <w:rStyle w:val="Naglaeno"/>
        </w:rPr>
      </w:pPr>
    </w:p>
    <w:p w14:paraId="0DC48C16" w14:textId="77777777" w:rsidR="00E003C0" w:rsidRDefault="00E003C0" w:rsidP="004F0283">
      <w:pPr>
        <w:rPr>
          <w:rStyle w:val="Naglaeno"/>
        </w:rPr>
      </w:pPr>
    </w:p>
    <w:p w14:paraId="483ED5A0" w14:textId="77777777" w:rsidR="00E003C0" w:rsidRDefault="00E003C0" w:rsidP="004F0283">
      <w:pPr>
        <w:rPr>
          <w:rStyle w:val="Naglaeno"/>
        </w:rPr>
      </w:pPr>
    </w:p>
    <w:p w14:paraId="2D96265B" w14:textId="77777777" w:rsidR="00E003C0" w:rsidRDefault="00E003C0" w:rsidP="004F0283">
      <w:pPr>
        <w:rPr>
          <w:rStyle w:val="Naglaeno"/>
        </w:rPr>
      </w:pPr>
    </w:p>
    <w:p w14:paraId="744A329E" w14:textId="77777777" w:rsidR="00E003C0" w:rsidRDefault="00E003C0" w:rsidP="004F0283">
      <w:pPr>
        <w:rPr>
          <w:rStyle w:val="Naglaeno"/>
        </w:rPr>
      </w:pPr>
    </w:p>
    <w:p w14:paraId="5D84D520" w14:textId="77777777" w:rsidR="00E003C0" w:rsidRDefault="00E003C0" w:rsidP="004F0283">
      <w:pPr>
        <w:rPr>
          <w:rStyle w:val="Naglaeno"/>
        </w:rPr>
      </w:pPr>
    </w:p>
    <w:p w14:paraId="4BF12509" w14:textId="77777777" w:rsidR="00E003C0" w:rsidRDefault="00E003C0" w:rsidP="004F0283">
      <w:pPr>
        <w:rPr>
          <w:rStyle w:val="Naglaeno"/>
        </w:rPr>
      </w:pPr>
    </w:p>
    <w:p w14:paraId="7D26A022" w14:textId="77777777" w:rsidR="00E003C0" w:rsidRDefault="00E003C0" w:rsidP="004F0283">
      <w:pPr>
        <w:rPr>
          <w:rStyle w:val="Naglaeno"/>
        </w:rPr>
      </w:pPr>
    </w:p>
    <w:p w14:paraId="4DDA3EB3" w14:textId="77777777" w:rsidR="00E003C0" w:rsidRDefault="00E003C0" w:rsidP="004F0283">
      <w:pPr>
        <w:rPr>
          <w:rStyle w:val="Naglaeno"/>
        </w:rPr>
      </w:pPr>
    </w:p>
    <w:p w14:paraId="48A426BA" w14:textId="77777777" w:rsidR="00E003C0" w:rsidRDefault="00E003C0" w:rsidP="004F0283">
      <w:pPr>
        <w:rPr>
          <w:rStyle w:val="Naglaeno"/>
        </w:rPr>
      </w:pPr>
    </w:p>
    <w:p w14:paraId="5C6E9545" w14:textId="77777777" w:rsidR="00E003C0" w:rsidRDefault="00E003C0" w:rsidP="004F0283">
      <w:pPr>
        <w:rPr>
          <w:rStyle w:val="Naglaeno"/>
        </w:rPr>
      </w:pPr>
    </w:p>
    <w:p w14:paraId="196160E5" w14:textId="77777777" w:rsidR="00E003C0" w:rsidRDefault="00E003C0" w:rsidP="004F0283">
      <w:pPr>
        <w:rPr>
          <w:rStyle w:val="Naglaeno"/>
        </w:rPr>
      </w:pPr>
    </w:p>
    <w:p w14:paraId="47CEE916" w14:textId="77777777" w:rsidR="00E003C0" w:rsidRDefault="00E003C0" w:rsidP="004F0283">
      <w:pPr>
        <w:rPr>
          <w:rStyle w:val="Naglaeno"/>
        </w:rPr>
      </w:pPr>
    </w:p>
    <w:p w14:paraId="67D0DE29" w14:textId="77777777" w:rsidR="00E003C0" w:rsidRDefault="00E003C0" w:rsidP="004F0283">
      <w:pPr>
        <w:rPr>
          <w:rStyle w:val="Naglaeno"/>
        </w:rPr>
      </w:pPr>
    </w:p>
    <w:p w14:paraId="52E7BDAF" w14:textId="77777777" w:rsidR="004F0283" w:rsidRDefault="004F0283" w:rsidP="004F0283">
      <w:pPr>
        <w:rPr>
          <w:rStyle w:val="Naglaeno"/>
        </w:rPr>
      </w:pPr>
      <w:r>
        <w:rPr>
          <w:rStyle w:val="Naglaeno"/>
        </w:rPr>
        <w:lastRenderedPageBreak/>
        <w:t>AMPLITUDE_OF_PEAK_FREQUENCY:</w:t>
      </w:r>
    </w:p>
    <w:p w14:paraId="1F64C6E8" w14:textId="77777777" w:rsidR="004F0283" w:rsidRDefault="009C495F" w:rsidP="004F0283">
      <w:pPr>
        <w:rPr>
          <w:rStyle w:val="Naglaeno"/>
        </w:rPr>
      </w:pPr>
      <w:r>
        <w:rPr>
          <w:rStyle w:val="Naglaeno"/>
          <w:b w:val="0"/>
          <w:bCs w:val="0"/>
          <w:noProof/>
        </w:rPr>
        <w:pict w14:anchorId="50C86474">
          <v:shape id="Slika 284" o:spid="_x0000_i1119" type="#_x0000_t75" style="width:320.2pt;height:239.45pt;visibility:visible">
            <v:imagedata r:id="rId98" o:title=""/>
          </v:shape>
        </w:pict>
      </w:r>
    </w:p>
    <w:p w14:paraId="782F6E12" w14:textId="77777777" w:rsidR="004F0283" w:rsidRDefault="009C495F" w:rsidP="004F0283">
      <w:pPr>
        <w:rPr>
          <w:rStyle w:val="Naglaeno"/>
        </w:rPr>
      </w:pPr>
      <w:r>
        <w:rPr>
          <w:rStyle w:val="Naglaeno"/>
          <w:b w:val="0"/>
          <w:bCs w:val="0"/>
          <w:noProof/>
        </w:rPr>
        <w:pict w14:anchorId="32C2A629">
          <v:shape id="Slika 285" o:spid="_x0000_i1120" type="#_x0000_t75" style="width:320.2pt;height:239.45pt;visibility:visible">
            <v:imagedata r:id="rId99" o:title=""/>
          </v:shape>
        </w:pict>
      </w:r>
    </w:p>
    <w:p w14:paraId="4E9EA6CB" w14:textId="77777777" w:rsidR="004F0283" w:rsidRDefault="004F0283" w:rsidP="004F0283">
      <w:pPr>
        <w:rPr>
          <w:rStyle w:val="Naglaeno"/>
        </w:rPr>
      </w:pPr>
    </w:p>
    <w:p w14:paraId="37719622" w14:textId="77777777" w:rsidR="004F0283" w:rsidRDefault="004F0283">
      <w:pPr>
        <w:rPr>
          <w:rStyle w:val="Naglaeno"/>
        </w:rPr>
      </w:pPr>
      <w:r>
        <w:rPr>
          <w:rStyle w:val="Naglaeno"/>
        </w:rPr>
        <w:br w:type="page"/>
      </w:r>
    </w:p>
    <w:p w14:paraId="1B996EC5" w14:textId="77777777" w:rsidR="004F0283" w:rsidRDefault="004F0283" w:rsidP="004F0283">
      <w:pPr>
        <w:rPr>
          <w:rStyle w:val="Naglaeno"/>
        </w:rPr>
      </w:pPr>
      <w:r>
        <w:rPr>
          <w:rStyle w:val="Naglaeno"/>
        </w:rPr>
        <w:t>Potencijalni outlieri iznad 0.0017814 V i ispod -0.00096252 V AMPLITUDE OF PEAK FREQUENCY:</w:t>
      </w:r>
    </w:p>
    <w:p w14:paraId="683B3BED" w14:textId="77777777" w:rsidR="00E003C0" w:rsidRDefault="00E003C0" w:rsidP="00E003C0">
      <w:pPr>
        <w:rPr>
          <w:rStyle w:val="Naglaeno"/>
        </w:rPr>
      </w:pPr>
      <w:r>
        <w:rPr>
          <w:rStyle w:val="Naglaeno"/>
        </w:rPr>
        <w:t>Postoje validne emisije pa nisu pravi outlieri.</w:t>
      </w:r>
    </w:p>
    <w:p w14:paraId="4376F46D" w14:textId="77777777" w:rsidR="00E003C0" w:rsidRDefault="00E003C0" w:rsidP="004F0283">
      <w:pPr>
        <w:rPr>
          <w:rStyle w:val="Naglaeno"/>
        </w:rPr>
      </w:pPr>
    </w:p>
    <w:p w14:paraId="458BC0B4" w14:textId="77777777" w:rsidR="004F0283" w:rsidRDefault="009C495F" w:rsidP="004F0283">
      <w:pPr>
        <w:rPr>
          <w:rStyle w:val="Naglaeno"/>
        </w:rPr>
      </w:pPr>
      <w:r>
        <w:rPr>
          <w:rStyle w:val="Naglaeno"/>
          <w:b w:val="0"/>
          <w:bCs w:val="0"/>
          <w:noProof/>
        </w:rPr>
        <w:pict w14:anchorId="706D3B93">
          <v:shape id="Slika 286" o:spid="_x0000_i1121" type="#_x0000_t75" style="width:183.25pt;height:137.45pt;visibility:visible">
            <v:imagedata r:id="rId100" o:title=""/>
          </v:shape>
        </w:pict>
      </w:r>
      <w:r>
        <w:rPr>
          <w:rStyle w:val="Naglaeno"/>
          <w:b w:val="0"/>
          <w:bCs w:val="0"/>
          <w:noProof/>
        </w:rPr>
        <w:pict w14:anchorId="29935796">
          <v:shape id="Slika 287" o:spid="_x0000_i1122" type="#_x0000_t75" style="width:156pt;height:116.75pt;visibility:visible">
            <v:imagedata r:id="rId101" o:title=""/>
          </v:shape>
        </w:pict>
      </w:r>
    </w:p>
    <w:p w14:paraId="1D6CA1B1" w14:textId="77777777" w:rsidR="004F0283" w:rsidRDefault="009C495F" w:rsidP="004F0283">
      <w:pPr>
        <w:rPr>
          <w:rStyle w:val="Naglaeno"/>
        </w:rPr>
      </w:pPr>
      <w:r>
        <w:rPr>
          <w:rStyle w:val="Naglaeno"/>
          <w:b w:val="0"/>
          <w:bCs w:val="0"/>
          <w:noProof/>
        </w:rPr>
        <w:pict w14:anchorId="1493DF99">
          <v:shape id="Slika 288" o:spid="_x0000_i1123" type="#_x0000_t75" style="width:174.55pt;height:130.35pt;visibility:visible">
            <v:imagedata r:id="rId102" o:title=""/>
          </v:shape>
        </w:pict>
      </w:r>
      <w:r>
        <w:rPr>
          <w:rStyle w:val="Naglaeno"/>
          <w:b w:val="0"/>
          <w:bCs w:val="0"/>
          <w:noProof/>
        </w:rPr>
        <w:pict w14:anchorId="07F5BCB7">
          <v:shape id="Slika 289" o:spid="_x0000_i1124" type="#_x0000_t75" style="width:193.1pt;height:144.55pt;visibility:visible">
            <v:imagedata r:id="rId103" o:title=""/>
          </v:shape>
        </w:pict>
      </w:r>
    </w:p>
    <w:p w14:paraId="6B83D725" w14:textId="77777777" w:rsidR="004F0283" w:rsidRDefault="004F0283" w:rsidP="004F0283">
      <w:pPr>
        <w:rPr>
          <w:rStyle w:val="Naglaeno"/>
        </w:rPr>
      </w:pPr>
    </w:p>
    <w:p w14:paraId="3BE18A19" w14:textId="77777777" w:rsidR="004F0283" w:rsidRDefault="004F0283" w:rsidP="004F0283">
      <w:pPr>
        <w:rPr>
          <w:rStyle w:val="Naglaeno"/>
        </w:rPr>
      </w:pPr>
    </w:p>
    <w:p w14:paraId="567BAB09" w14:textId="77777777" w:rsidR="004F0283" w:rsidRDefault="004F0283" w:rsidP="004F0283">
      <w:pPr>
        <w:rPr>
          <w:rStyle w:val="Naglaeno"/>
        </w:rPr>
      </w:pPr>
    </w:p>
    <w:p w14:paraId="615D5CD2" w14:textId="77777777" w:rsidR="004F0283" w:rsidRDefault="004F0283" w:rsidP="004F0283">
      <w:pPr>
        <w:rPr>
          <w:rStyle w:val="Naglaeno"/>
        </w:rPr>
      </w:pPr>
    </w:p>
    <w:p w14:paraId="55BEDB59" w14:textId="77777777" w:rsidR="004F0283" w:rsidRDefault="004F0283" w:rsidP="004F0283">
      <w:pPr>
        <w:rPr>
          <w:rStyle w:val="Naglaeno"/>
        </w:rPr>
      </w:pPr>
    </w:p>
    <w:p w14:paraId="15F1D73A" w14:textId="77777777" w:rsidR="004F0283" w:rsidRDefault="004F0283" w:rsidP="004F0283">
      <w:pPr>
        <w:rPr>
          <w:rStyle w:val="Naglaeno"/>
        </w:rPr>
      </w:pPr>
    </w:p>
    <w:p w14:paraId="79DA8324" w14:textId="77777777" w:rsidR="004F0283" w:rsidRDefault="004F0283" w:rsidP="004F0283">
      <w:pPr>
        <w:rPr>
          <w:rStyle w:val="Naglaeno"/>
        </w:rPr>
      </w:pPr>
    </w:p>
    <w:p w14:paraId="4EE5E953" w14:textId="77777777" w:rsidR="004F0283" w:rsidRDefault="004F0283" w:rsidP="004F0283">
      <w:pPr>
        <w:rPr>
          <w:rStyle w:val="Naglaeno"/>
        </w:rPr>
      </w:pPr>
    </w:p>
    <w:p w14:paraId="6534E8B2" w14:textId="77777777" w:rsidR="004F0283" w:rsidRDefault="004F0283" w:rsidP="004F0283">
      <w:pPr>
        <w:rPr>
          <w:rStyle w:val="Naglaeno"/>
        </w:rPr>
      </w:pPr>
    </w:p>
    <w:p w14:paraId="39CFE2CF" w14:textId="77777777" w:rsidR="004F0283" w:rsidRDefault="004F0283" w:rsidP="004F0283">
      <w:pPr>
        <w:rPr>
          <w:rStyle w:val="Naglaeno"/>
        </w:rPr>
      </w:pPr>
    </w:p>
    <w:p w14:paraId="773CF97C" w14:textId="77777777" w:rsidR="004F0283" w:rsidRDefault="004F0283" w:rsidP="004F0283">
      <w:pPr>
        <w:rPr>
          <w:rStyle w:val="Naglaeno"/>
        </w:rPr>
      </w:pPr>
    </w:p>
    <w:p w14:paraId="793C0587" w14:textId="77777777" w:rsidR="004F0283" w:rsidRDefault="004F0283" w:rsidP="004F0283">
      <w:pPr>
        <w:rPr>
          <w:rStyle w:val="Naglaeno"/>
        </w:rPr>
      </w:pPr>
    </w:p>
    <w:p w14:paraId="0EACF313" w14:textId="77777777" w:rsidR="00E003C0" w:rsidRDefault="00E003C0" w:rsidP="004F0283">
      <w:pPr>
        <w:rPr>
          <w:rStyle w:val="Naglaeno"/>
        </w:rPr>
      </w:pPr>
    </w:p>
    <w:p w14:paraId="1BF5CA17" w14:textId="77777777" w:rsidR="00E003C0" w:rsidRDefault="00E003C0" w:rsidP="004F0283">
      <w:pPr>
        <w:rPr>
          <w:rStyle w:val="Naglaeno"/>
        </w:rPr>
      </w:pPr>
    </w:p>
    <w:p w14:paraId="3F5691F2" w14:textId="77777777" w:rsidR="004F0283" w:rsidRDefault="004F0283" w:rsidP="004F0283">
      <w:pPr>
        <w:rPr>
          <w:rStyle w:val="Naglaeno"/>
        </w:rPr>
      </w:pPr>
      <w:r>
        <w:rPr>
          <w:rStyle w:val="Naglaeno"/>
        </w:rPr>
        <w:lastRenderedPageBreak/>
        <w:t>NUM_OF_FREQ PEAKS:</w:t>
      </w:r>
    </w:p>
    <w:p w14:paraId="7729D697" w14:textId="77777777" w:rsidR="004F0283" w:rsidRDefault="009C495F" w:rsidP="004F0283">
      <w:pPr>
        <w:rPr>
          <w:rStyle w:val="Naglaeno"/>
        </w:rPr>
      </w:pPr>
      <w:r>
        <w:rPr>
          <w:rStyle w:val="Naglaeno"/>
          <w:b w:val="0"/>
          <w:bCs w:val="0"/>
          <w:noProof/>
        </w:rPr>
        <w:pict w14:anchorId="79555A92">
          <v:shape id="Slika 308" o:spid="_x0000_i1125" type="#_x0000_t75" style="width:320.2pt;height:239.45pt;visibility:visible">
            <v:imagedata r:id="rId104" o:title=""/>
          </v:shape>
        </w:pict>
      </w:r>
    </w:p>
    <w:p w14:paraId="1B1A4B5B" w14:textId="77777777" w:rsidR="004F0283" w:rsidRDefault="009C495F" w:rsidP="004F0283">
      <w:pPr>
        <w:rPr>
          <w:rStyle w:val="Naglaeno"/>
        </w:rPr>
      </w:pPr>
      <w:r>
        <w:rPr>
          <w:rStyle w:val="Naglaeno"/>
          <w:b w:val="0"/>
          <w:bCs w:val="0"/>
          <w:noProof/>
        </w:rPr>
        <w:pict w14:anchorId="5A8085AE">
          <v:shape id="Slika 309" o:spid="_x0000_i1126" type="#_x0000_t75" style="width:320.2pt;height:239.45pt;visibility:visible">
            <v:imagedata r:id="rId105" o:title=""/>
          </v:shape>
        </w:pict>
      </w:r>
    </w:p>
    <w:p w14:paraId="5AC99622" w14:textId="77777777" w:rsidR="004F0283" w:rsidRDefault="004F0283">
      <w:pPr>
        <w:rPr>
          <w:rStyle w:val="Naglaeno"/>
        </w:rPr>
      </w:pPr>
    </w:p>
    <w:p w14:paraId="02917969" w14:textId="77777777" w:rsidR="004F0283" w:rsidRDefault="004F0283" w:rsidP="004F0283">
      <w:pPr>
        <w:rPr>
          <w:rStyle w:val="Naglaeno"/>
        </w:rPr>
      </w:pPr>
      <w:r>
        <w:rPr>
          <w:rStyle w:val="Naglaeno"/>
        </w:rPr>
        <w:t>Potencijalni outlieri iznad 10 # i ispod -4 # NUM OF FREQ PEAKS:</w:t>
      </w:r>
    </w:p>
    <w:p w14:paraId="21EB6991" w14:textId="77777777" w:rsidR="004F0283" w:rsidRDefault="009C495F" w:rsidP="004F0283">
      <w:pPr>
        <w:rPr>
          <w:rStyle w:val="Naglaeno"/>
        </w:rPr>
      </w:pPr>
      <w:r>
        <w:rPr>
          <w:rStyle w:val="Naglaeno"/>
          <w:b w:val="0"/>
          <w:bCs w:val="0"/>
          <w:noProof/>
        </w:rPr>
        <w:pict w14:anchorId="0F953AC2">
          <v:shape id="Slika 310" o:spid="_x0000_i1127" type="#_x0000_t75" style="width:169.1pt;height:126.55pt;visibility:visible">
            <v:imagedata r:id="rId106" o:title=""/>
          </v:shape>
        </w:pict>
      </w:r>
    </w:p>
    <w:p w14:paraId="5F3DB0E6" w14:textId="77777777" w:rsidR="004F0283" w:rsidRDefault="004F0283" w:rsidP="004F0283">
      <w:pPr>
        <w:rPr>
          <w:rStyle w:val="Naglaeno"/>
        </w:rPr>
      </w:pPr>
      <w:r>
        <w:rPr>
          <w:rStyle w:val="Naglaeno"/>
        </w:rPr>
        <w:lastRenderedPageBreak/>
        <w:t>Nakon izbacivanja outlieri iznad 10 # i ispod -4 # NUM OF FREQ PEAKS dobivamo slijedeću distribuciju:</w:t>
      </w:r>
    </w:p>
    <w:p w14:paraId="5CB85480" w14:textId="77777777" w:rsidR="004F0283" w:rsidRDefault="009C495F" w:rsidP="004F0283">
      <w:pPr>
        <w:rPr>
          <w:rStyle w:val="Naglaeno"/>
        </w:rPr>
      </w:pPr>
      <w:r>
        <w:rPr>
          <w:rStyle w:val="Naglaeno"/>
          <w:b w:val="0"/>
          <w:bCs w:val="0"/>
          <w:noProof/>
        </w:rPr>
        <w:pict w14:anchorId="6AFBD015">
          <v:shape id="Slika 311" o:spid="_x0000_i1128" type="#_x0000_t75" alt="Slika na kojoj se prikazuje tekst, na zatvorenom&#10;&#10;Opis je automatski generiran" style="width:320.2pt;height:239.45pt;visibility:visible">
            <v:imagedata r:id="rId107" o:title="Slika na kojoj se prikazuje tekst, na zatvorenom&#10;&#10;Opis je automatski generiran"/>
          </v:shape>
        </w:pict>
      </w:r>
    </w:p>
    <w:p w14:paraId="268E9063" w14:textId="77777777" w:rsidR="004F0283" w:rsidRDefault="009C495F" w:rsidP="004F0283">
      <w:pPr>
        <w:rPr>
          <w:rStyle w:val="Naglaeno"/>
          <w:b w:val="0"/>
          <w:bCs w:val="0"/>
          <w:noProof/>
        </w:rPr>
      </w:pPr>
      <w:r>
        <w:rPr>
          <w:rStyle w:val="Naglaeno"/>
          <w:b w:val="0"/>
          <w:bCs w:val="0"/>
          <w:noProof/>
        </w:rPr>
        <w:pict w14:anchorId="596AAAE4">
          <v:shape id="Slika 312" o:spid="_x0000_i1129" type="#_x0000_t75" style="width:320.2pt;height:239.45pt;visibility:visible">
            <v:imagedata r:id="rId108" o:title=""/>
          </v:shape>
        </w:pict>
      </w:r>
    </w:p>
    <w:p w14:paraId="4645F04B" w14:textId="77777777" w:rsidR="00E003C0" w:rsidRDefault="00E003C0" w:rsidP="004F0283">
      <w:pPr>
        <w:rPr>
          <w:rStyle w:val="Naglaeno"/>
          <w:b w:val="0"/>
          <w:bCs w:val="0"/>
          <w:noProof/>
        </w:rPr>
      </w:pPr>
    </w:p>
    <w:p w14:paraId="04204E48" w14:textId="77777777" w:rsidR="00AA1B5A" w:rsidRPr="00AA1B5A" w:rsidRDefault="00AA1B5A" w:rsidP="00AA1B5A">
      <w:pPr>
        <w:rPr>
          <w:rStyle w:val="Naglaeno"/>
        </w:rPr>
      </w:pPr>
      <w:r w:rsidRPr="00AA1B5A">
        <w:rPr>
          <w:rStyle w:val="Naglaeno"/>
        </w:rPr>
        <w:t>NUM OF FREQ PEAKS outliers are emissions with value more than 10 [#]</w:t>
      </w:r>
    </w:p>
    <w:p w14:paraId="6667DC3F" w14:textId="77777777" w:rsidR="00AA1B5A" w:rsidRPr="00AA1B5A" w:rsidRDefault="00AA1B5A" w:rsidP="00AA1B5A">
      <w:pPr>
        <w:rPr>
          <w:rStyle w:val="Naglaeno"/>
        </w:rPr>
      </w:pPr>
      <w:r w:rsidRPr="00AA1B5A">
        <w:rPr>
          <w:rStyle w:val="Naglaeno"/>
        </w:rPr>
        <w:t>Percentage of outliers for NUM OF FREQ PEAKS: 1/745 = 0.13423 %</w:t>
      </w:r>
    </w:p>
    <w:p w14:paraId="397950A7" w14:textId="77777777" w:rsidR="00E003C0" w:rsidRDefault="00E003C0" w:rsidP="004F0283">
      <w:pPr>
        <w:rPr>
          <w:rStyle w:val="Naglaeno"/>
          <w:b w:val="0"/>
          <w:bCs w:val="0"/>
          <w:noProof/>
        </w:rPr>
      </w:pPr>
    </w:p>
    <w:p w14:paraId="7E17E27E" w14:textId="77777777" w:rsidR="00E003C0" w:rsidRDefault="00E003C0" w:rsidP="004F0283">
      <w:pPr>
        <w:rPr>
          <w:rStyle w:val="Naglaeno"/>
          <w:b w:val="0"/>
          <w:bCs w:val="0"/>
          <w:noProof/>
        </w:rPr>
      </w:pPr>
    </w:p>
    <w:p w14:paraId="7558F514" w14:textId="77777777" w:rsidR="00E003C0" w:rsidRDefault="00E003C0" w:rsidP="004F0283">
      <w:pPr>
        <w:rPr>
          <w:rStyle w:val="Naglaeno"/>
          <w:b w:val="0"/>
          <w:bCs w:val="0"/>
          <w:noProof/>
        </w:rPr>
      </w:pPr>
    </w:p>
    <w:p w14:paraId="70BF0376" w14:textId="77777777" w:rsidR="00E003C0" w:rsidRDefault="00E003C0" w:rsidP="004F0283">
      <w:pPr>
        <w:rPr>
          <w:rStyle w:val="Naglaeno"/>
          <w:b w:val="0"/>
          <w:bCs w:val="0"/>
          <w:noProof/>
        </w:rPr>
      </w:pPr>
    </w:p>
    <w:p w14:paraId="6AF4C82A" w14:textId="77777777" w:rsidR="00E003C0" w:rsidRDefault="00E003C0" w:rsidP="004F0283">
      <w:pPr>
        <w:rPr>
          <w:rStyle w:val="Naglaeno"/>
          <w:b w:val="0"/>
          <w:bCs w:val="0"/>
          <w:noProof/>
        </w:rPr>
      </w:pPr>
    </w:p>
    <w:p w14:paraId="4BAFEEAA" w14:textId="77777777" w:rsidR="00E003C0" w:rsidRDefault="00E003C0" w:rsidP="004F0283">
      <w:pPr>
        <w:rPr>
          <w:rStyle w:val="Naglaeno"/>
        </w:rPr>
      </w:pPr>
    </w:p>
    <w:p w14:paraId="3763CFE4" w14:textId="77777777" w:rsidR="004F0283" w:rsidRDefault="004F0283" w:rsidP="004F0283">
      <w:pPr>
        <w:rPr>
          <w:rStyle w:val="Naglaeno"/>
        </w:rPr>
      </w:pPr>
      <w:r>
        <w:rPr>
          <w:rStyle w:val="Naglaeno"/>
        </w:rPr>
        <w:t>WEIGHTED_PEAK_FREQUENCY:</w:t>
      </w:r>
    </w:p>
    <w:p w14:paraId="0B2B3965" w14:textId="77777777" w:rsidR="004F0283" w:rsidRDefault="009C495F" w:rsidP="004F0283">
      <w:pPr>
        <w:rPr>
          <w:rStyle w:val="Naglaeno"/>
        </w:rPr>
      </w:pPr>
      <w:r>
        <w:rPr>
          <w:rStyle w:val="Naglaeno"/>
          <w:b w:val="0"/>
          <w:bCs w:val="0"/>
          <w:noProof/>
        </w:rPr>
        <w:pict w14:anchorId="6C2AD101">
          <v:shape id="Slika 313" o:spid="_x0000_i1130" type="#_x0000_t75" style="width:320.2pt;height:239.45pt;visibility:visible">
            <v:imagedata r:id="rId109" o:title=""/>
          </v:shape>
        </w:pict>
      </w:r>
    </w:p>
    <w:p w14:paraId="144589D2" w14:textId="77777777" w:rsidR="004F0283" w:rsidRDefault="009C495F" w:rsidP="004F0283">
      <w:pPr>
        <w:rPr>
          <w:rStyle w:val="Naglaeno"/>
        </w:rPr>
      </w:pPr>
      <w:r>
        <w:rPr>
          <w:rStyle w:val="Naglaeno"/>
          <w:b w:val="0"/>
          <w:bCs w:val="0"/>
          <w:noProof/>
        </w:rPr>
        <w:pict w14:anchorId="41A10DF2">
          <v:shape id="Slika 314" o:spid="_x0000_i1131" type="#_x0000_t75" style="width:286.35pt;height:213.8pt;visibility:visible">
            <v:imagedata r:id="rId110" o:title=""/>
          </v:shape>
        </w:pict>
      </w:r>
    </w:p>
    <w:p w14:paraId="4AC5049F" w14:textId="77777777" w:rsidR="004F0283" w:rsidRDefault="004F0283" w:rsidP="004F0283">
      <w:pPr>
        <w:rPr>
          <w:rStyle w:val="Naglaeno"/>
        </w:rPr>
      </w:pPr>
    </w:p>
    <w:p w14:paraId="034F1E9C" w14:textId="77777777" w:rsidR="004F0283" w:rsidRDefault="004F0283">
      <w:pPr>
        <w:rPr>
          <w:rStyle w:val="Naglaeno"/>
        </w:rPr>
      </w:pPr>
      <w:r>
        <w:rPr>
          <w:rStyle w:val="Naglaeno"/>
        </w:rPr>
        <w:br w:type="page"/>
      </w:r>
    </w:p>
    <w:p w14:paraId="0D55E7CB" w14:textId="77777777" w:rsidR="004F0283" w:rsidRDefault="004F0283" w:rsidP="004F0283">
      <w:pPr>
        <w:rPr>
          <w:rStyle w:val="Naglaeno"/>
        </w:rPr>
      </w:pPr>
      <w:r>
        <w:rPr>
          <w:rStyle w:val="Naglaeno"/>
        </w:rPr>
        <w:t>Potencijalni outlieri iznad 374469.5708 Hz i ispod 108687.081 Hz WEIGHTED PEAK FREQUENCY:</w:t>
      </w:r>
    </w:p>
    <w:p w14:paraId="33AA152A" w14:textId="77777777" w:rsidR="00E003C0" w:rsidRDefault="00E003C0" w:rsidP="004F0283">
      <w:pPr>
        <w:rPr>
          <w:rStyle w:val="Naglaeno"/>
        </w:rPr>
      </w:pPr>
      <w:r>
        <w:rPr>
          <w:rStyle w:val="Naglaeno"/>
        </w:rPr>
        <w:t>Postoje validne emisije pa nisu pravi outlieri.</w:t>
      </w:r>
    </w:p>
    <w:p w14:paraId="1EFAC27E" w14:textId="77777777" w:rsidR="004F0283" w:rsidRDefault="009C495F" w:rsidP="004F0283">
      <w:pPr>
        <w:rPr>
          <w:rStyle w:val="Naglaeno"/>
        </w:rPr>
      </w:pPr>
      <w:r>
        <w:rPr>
          <w:rStyle w:val="Naglaeno"/>
          <w:b w:val="0"/>
          <w:bCs w:val="0"/>
          <w:noProof/>
        </w:rPr>
        <w:pict w14:anchorId="5AA0DD0C">
          <v:shape id="Slika 317" o:spid="_x0000_i1132" type="#_x0000_t75" style="width:188.2pt;height:140.75pt;visibility:visible">
            <v:imagedata r:id="rId111" o:title=""/>
          </v:shape>
        </w:pict>
      </w:r>
      <w:r>
        <w:rPr>
          <w:rStyle w:val="Naglaeno"/>
          <w:b w:val="0"/>
          <w:bCs w:val="0"/>
          <w:noProof/>
        </w:rPr>
        <w:pict w14:anchorId="684CF0EB">
          <v:shape id="Slika 318" o:spid="_x0000_i1133" type="#_x0000_t75" style="width:208.9pt;height:156pt;visibility:visible">
            <v:imagedata r:id="rId112" o:title=""/>
          </v:shape>
        </w:pict>
      </w:r>
    </w:p>
    <w:p w14:paraId="150428FD" w14:textId="77777777" w:rsidR="004F0283" w:rsidRDefault="009C495F" w:rsidP="004F0283">
      <w:pPr>
        <w:rPr>
          <w:rStyle w:val="Naglaeno"/>
        </w:rPr>
      </w:pPr>
      <w:r>
        <w:rPr>
          <w:rStyle w:val="Naglaeno"/>
          <w:b w:val="0"/>
          <w:bCs w:val="0"/>
          <w:noProof/>
        </w:rPr>
        <w:pict w14:anchorId="6AC36639">
          <v:shape id="Slika 319" o:spid="_x0000_i1134" type="#_x0000_t75" style="width:198.55pt;height:148.35pt;visibility:visible">
            <v:imagedata r:id="rId113" o:title=""/>
          </v:shape>
        </w:pict>
      </w:r>
      <w:r>
        <w:rPr>
          <w:rStyle w:val="Naglaeno"/>
          <w:b w:val="0"/>
          <w:bCs w:val="0"/>
          <w:noProof/>
        </w:rPr>
        <w:pict w14:anchorId="65358666">
          <v:shape id="Slika 320" o:spid="_x0000_i1135" type="#_x0000_t75" style="width:204pt;height:152.75pt;visibility:visible">
            <v:imagedata r:id="rId114" o:title=""/>
          </v:shape>
        </w:pict>
      </w:r>
    </w:p>
    <w:p w14:paraId="5BA53F7F" w14:textId="77777777" w:rsidR="004F0283" w:rsidRDefault="004F0283" w:rsidP="004F0283">
      <w:pPr>
        <w:rPr>
          <w:rStyle w:val="Naglaeno"/>
          <w:b w:val="0"/>
          <w:bCs w:val="0"/>
          <w:noProof/>
        </w:rPr>
      </w:pPr>
    </w:p>
    <w:p w14:paraId="6D81DB90" w14:textId="77777777" w:rsidR="00E003C0" w:rsidRDefault="00E003C0" w:rsidP="004F0283">
      <w:pPr>
        <w:rPr>
          <w:rStyle w:val="Naglaeno"/>
          <w:b w:val="0"/>
          <w:bCs w:val="0"/>
          <w:noProof/>
        </w:rPr>
      </w:pPr>
    </w:p>
    <w:p w14:paraId="29D1258A" w14:textId="77777777" w:rsidR="00E003C0" w:rsidRDefault="00E003C0" w:rsidP="004F0283">
      <w:pPr>
        <w:rPr>
          <w:rStyle w:val="Naglaeno"/>
          <w:b w:val="0"/>
          <w:bCs w:val="0"/>
          <w:noProof/>
        </w:rPr>
      </w:pPr>
    </w:p>
    <w:p w14:paraId="5799ED48" w14:textId="77777777" w:rsidR="00E003C0" w:rsidRDefault="00E003C0" w:rsidP="004F0283">
      <w:pPr>
        <w:rPr>
          <w:rStyle w:val="Naglaeno"/>
          <w:b w:val="0"/>
          <w:bCs w:val="0"/>
          <w:noProof/>
        </w:rPr>
      </w:pPr>
    </w:p>
    <w:p w14:paraId="4730CE4E" w14:textId="77777777" w:rsidR="00E003C0" w:rsidRDefault="00E003C0" w:rsidP="004F0283">
      <w:pPr>
        <w:rPr>
          <w:rStyle w:val="Naglaeno"/>
          <w:b w:val="0"/>
          <w:bCs w:val="0"/>
          <w:noProof/>
        </w:rPr>
      </w:pPr>
    </w:p>
    <w:p w14:paraId="3667566F" w14:textId="77777777" w:rsidR="00E003C0" w:rsidRDefault="00E003C0" w:rsidP="004F0283">
      <w:pPr>
        <w:rPr>
          <w:rStyle w:val="Naglaeno"/>
          <w:b w:val="0"/>
          <w:bCs w:val="0"/>
          <w:noProof/>
        </w:rPr>
      </w:pPr>
    </w:p>
    <w:p w14:paraId="356BC0D5" w14:textId="77777777" w:rsidR="00E003C0" w:rsidRDefault="00E003C0" w:rsidP="004F0283">
      <w:pPr>
        <w:rPr>
          <w:rStyle w:val="Naglaeno"/>
          <w:b w:val="0"/>
          <w:bCs w:val="0"/>
          <w:noProof/>
        </w:rPr>
      </w:pPr>
    </w:p>
    <w:p w14:paraId="01D1836C" w14:textId="77777777" w:rsidR="00E003C0" w:rsidRDefault="00E003C0" w:rsidP="004F0283">
      <w:pPr>
        <w:rPr>
          <w:rStyle w:val="Naglaeno"/>
          <w:b w:val="0"/>
          <w:bCs w:val="0"/>
          <w:noProof/>
        </w:rPr>
      </w:pPr>
    </w:p>
    <w:p w14:paraId="5DAB8A1E" w14:textId="77777777" w:rsidR="00E003C0" w:rsidRDefault="00E003C0" w:rsidP="004F0283">
      <w:pPr>
        <w:rPr>
          <w:rStyle w:val="Naglaeno"/>
          <w:b w:val="0"/>
          <w:bCs w:val="0"/>
          <w:noProof/>
        </w:rPr>
      </w:pPr>
    </w:p>
    <w:p w14:paraId="18DE9079" w14:textId="77777777" w:rsidR="00E003C0" w:rsidRDefault="00E003C0" w:rsidP="004F0283">
      <w:pPr>
        <w:rPr>
          <w:rStyle w:val="Naglaeno"/>
          <w:b w:val="0"/>
          <w:bCs w:val="0"/>
          <w:noProof/>
        </w:rPr>
      </w:pPr>
    </w:p>
    <w:p w14:paraId="2D5927D5" w14:textId="77777777" w:rsidR="00E003C0" w:rsidRDefault="00E003C0" w:rsidP="004F0283">
      <w:pPr>
        <w:rPr>
          <w:rStyle w:val="Naglaeno"/>
          <w:b w:val="0"/>
          <w:bCs w:val="0"/>
          <w:noProof/>
        </w:rPr>
      </w:pPr>
    </w:p>
    <w:p w14:paraId="5059E0DB" w14:textId="77777777" w:rsidR="00E003C0" w:rsidRDefault="00E003C0" w:rsidP="004F0283">
      <w:pPr>
        <w:rPr>
          <w:rStyle w:val="Naglaeno"/>
          <w:b w:val="0"/>
          <w:bCs w:val="0"/>
          <w:noProof/>
        </w:rPr>
      </w:pPr>
    </w:p>
    <w:p w14:paraId="23142088" w14:textId="77777777" w:rsidR="00E003C0" w:rsidRDefault="00E003C0" w:rsidP="004F0283">
      <w:pPr>
        <w:rPr>
          <w:rStyle w:val="Naglaeno"/>
          <w:b w:val="0"/>
          <w:bCs w:val="0"/>
          <w:noProof/>
        </w:rPr>
      </w:pPr>
    </w:p>
    <w:p w14:paraId="5630B541" w14:textId="77777777" w:rsidR="00E003C0" w:rsidRDefault="00E003C0" w:rsidP="004F0283">
      <w:pPr>
        <w:rPr>
          <w:rStyle w:val="Naglaeno"/>
        </w:rPr>
      </w:pPr>
    </w:p>
    <w:p w14:paraId="25A67321" w14:textId="77777777" w:rsidR="004F0283" w:rsidRDefault="004F0283" w:rsidP="004F0283">
      <w:pPr>
        <w:rPr>
          <w:rStyle w:val="Naglaeno"/>
        </w:rPr>
      </w:pPr>
      <w:r>
        <w:rPr>
          <w:rStyle w:val="Naglaeno"/>
        </w:rPr>
        <w:lastRenderedPageBreak/>
        <w:t>TOTAL_COUNTS:</w:t>
      </w:r>
    </w:p>
    <w:p w14:paraId="7D9B7DC5" w14:textId="77777777" w:rsidR="004F0283" w:rsidRDefault="009C495F" w:rsidP="004F0283">
      <w:pPr>
        <w:rPr>
          <w:rStyle w:val="Naglaeno"/>
        </w:rPr>
      </w:pPr>
      <w:r>
        <w:rPr>
          <w:rStyle w:val="Naglaeno"/>
          <w:b w:val="0"/>
          <w:bCs w:val="0"/>
          <w:noProof/>
        </w:rPr>
        <w:pict w14:anchorId="5171F442">
          <v:shape id="Slika 328" o:spid="_x0000_i1136" type="#_x0000_t75" style="width:320.2pt;height:239.45pt;visibility:visible">
            <v:imagedata r:id="rId115" o:title=""/>
          </v:shape>
        </w:pict>
      </w:r>
    </w:p>
    <w:p w14:paraId="5134E507" w14:textId="77777777" w:rsidR="004F0283" w:rsidRDefault="009C495F" w:rsidP="004F0283">
      <w:pPr>
        <w:rPr>
          <w:rStyle w:val="Naglaeno"/>
        </w:rPr>
      </w:pPr>
      <w:r>
        <w:rPr>
          <w:rStyle w:val="Naglaeno"/>
          <w:b w:val="0"/>
          <w:bCs w:val="0"/>
          <w:noProof/>
        </w:rPr>
        <w:pict w14:anchorId="1BB475D3">
          <v:shape id="Slika 329" o:spid="_x0000_i1137" type="#_x0000_t75" style="width:320.2pt;height:239.45pt;visibility:visible">
            <v:imagedata r:id="rId116" o:title=""/>
          </v:shape>
        </w:pict>
      </w:r>
    </w:p>
    <w:p w14:paraId="75431E1F" w14:textId="77777777" w:rsidR="004F0283" w:rsidRDefault="004F0283" w:rsidP="004F0283">
      <w:pPr>
        <w:rPr>
          <w:rStyle w:val="Naglaeno"/>
        </w:rPr>
      </w:pPr>
    </w:p>
    <w:p w14:paraId="2AE790A3" w14:textId="77777777" w:rsidR="004F0283" w:rsidRDefault="004F0283">
      <w:pPr>
        <w:rPr>
          <w:rStyle w:val="Naglaeno"/>
        </w:rPr>
      </w:pPr>
      <w:r>
        <w:rPr>
          <w:rStyle w:val="Naglaeno"/>
        </w:rPr>
        <w:br w:type="page"/>
      </w:r>
    </w:p>
    <w:p w14:paraId="10A47CFB" w14:textId="77777777" w:rsidR="004F0283" w:rsidRDefault="004F0283" w:rsidP="004F0283">
      <w:pPr>
        <w:rPr>
          <w:rStyle w:val="Naglaeno"/>
        </w:rPr>
      </w:pPr>
      <w:r>
        <w:rPr>
          <w:rStyle w:val="Naglaeno"/>
        </w:rPr>
        <w:t>Potencijalni outlieri iznad 193 # i ispod 11 # TOTAL COUNTS:</w:t>
      </w:r>
    </w:p>
    <w:p w14:paraId="115B72C4" w14:textId="77777777" w:rsidR="004F0283" w:rsidRDefault="004F0283" w:rsidP="004F0283">
      <w:pPr>
        <w:rPr>
          <w:rStyle w:val="Naglaeno"/>
        </w:rPr>
      </w:pPr>
    </w:p>
    <w:p w14:paraId="7C4E8AE9" w14:textId="77777777" w:rsidR="004F0283" w:rsidRDefault="009C495F" w:rsidP="004F0283">
      <w:pPr>
        <w:rPr>
          <w:rStyle w:val="Naglaeno"/>
        </w:rPr>
      </w:pPr>
      <w:r>
        <w:rPr>
          <w:rStyle w:val="Naglaeno"/>
          <w:b w:val="0"/>
          <w:bCs w:val="0"/>
          <w:noProof/>
        </w:rPr>
        <w:pict w14:anchorId="7518DE11">
          <v:shape id="Slika 331" o:spid="_x0000_i1138" type="#_x0000_t75" style="width:158.75pt;height:118.35pt;visibility:visible">
            <v:imagedata r:id="rId117" o:title=""/>
          </v:shape>
        </w:pict>
      </w:r>
      <w:r>
        <w:rPr>
          <w:rStyle w:val="Naglaeno"/>
          <w:b w:val="0"/>
          <w:bCs w:val="0"/>
          <w:noProof/>
        </w:rPr>
        <w:pict w14:anchorId="560C17C7">
          <v:shape id="Slika 332" o:spid="_x0000_i1139" type="#_x0000_t75" style="width:167.45pt;height:125.45pt;visibility:visible">
            <v:imagedata r:id="rId118" o:title=""/>
          </v:shape>
        </w:pict>
      </w:r>
    </w:p>
    <w:p w14:paraId="6C34184F" w14:textId="77777777" w:rsidR="004F0283" w:rsidRDefault="009C495F" w:rsidP="004F0283">
      <w:pPr>
        <w:rPr>
          <w:rStyle w:val="Naglaeno"/>
        </w:rPr>
      </w:pPr>
      <w:r>
        <w:rPr>
          <w:rStyle w:val="Naglaeno"/>
          <w:b w:val="0"/>
          <w:bCs w:val="0"/>
          <w:noProof/>
        </w:rPr>
        <w:pict w14:anchorId="28F912D3">
          <v:shape id="Slika 333" o:spid="_x0000_i1140" type="#_x0000_t75" style="width:178.9pt;height:133.1pt;visibility:visible">
            <v:imagedata r:id="rId119" o:title=""/>
          </v:shape>
        </w:pict>
      </w:r>
      <w:r>
        <w:rPr>
          <w:rStyle w:val="Naglaeno"/>
          <w:b w:val="0"/>
          <w:bCs w:val="0"/>
          <w:noProof/>
        </w:rPr>
        <w:pict w14:anchorId="7653E0D8">
          <v:shape id="Slika 334" o:spid="_x0000_i1141" type="#_x0000_t75" style="width:180pt;height:134.75pt;visibility:visible">
            <v:imagedata r:id="rId120" o:title=""/>
          </v:shape>
        </w:pict>
      </w:r>
    </w:p>
    <w:p w14:paraId="25957EB8" w14:textId="77777777" w:rsidR="004F0283" w:rsidRDefault="004F0283" w:rsidP="004F0283">
      <w:pPr>
        <w:rPr>
          <w:rStyle w:val="Naglaeno"/>
        </w:rPr>
      </w:pPr>
    </w:p>
    <w:p w14:paraId="732B2199" w14:textId="77777777" w:rsidR="004F0283" w:rsidRDefault="004F0283" w:rsidP="004F0283">
      <w:pPr>
        <w:rPr>
          <w:rStyle w:val="Naglaeno"/>
        </w:rPr>
      </w:pPr>
    </w:p>
    <w:p w14:paraId="58B4D2BB" w14:textId="77777777" w:rsidR="004F0283" w:rsidRDefault="004F0283" w:rsidP="004F0283">
      <w:pPr>
        <w:rPr>
          <w:rStyle w:val="Naglaeno"/>
        </w:rPr>
      </w:pPr>
    </w:p>
    <w:p w14:paraId="2C053C5B" w14:textId="77777777" w:rsidR="004F0283" w:rsidRDefault="004F0283" w:rsidP="004F0283">
      <w:pPr>
        <w:rPr>
          <w:rStyle w:val="Naglaeno"/>
        </w:rPr>
      </w:pPr>
    </w:p>
    <w:p w14:paraId="5FE94287" w14:textId="77777777" w:rsidR="004F0283" w:rsidRDefault="004F0283" w:rsidP="004F0283">
      <w:pPr>
        <w:rPr>
          <w:rStyle w:val="Naglaeno"/>
        </w:rPr>
      </w:pPr>
    </w:p>
    <w:p w14:paraId="12AA1C39" w14:textId="77777777" w:rsidR="004F0283" w:rsidRDefault="004F0283" w:rsidP="004F0283">
      <w:pPr>
        <w:rPr>
          <w:rStyle w:val="Naglaeno"/>
        </w:rPr>
      </w:pPr>
    </w:p>
    <w:p w14:paraId="23096EC1" w14:textId="77777777" w:rsidR="004F0283" w:rsidRDefault="004F0283" w:rsidP="004F0283">
      <w:pPr>
        <w:rPr>
          <w:rStyle w:val="Naglaeno"/>
        </w:rPr>
      </w:pPr>
    </w:p>
    <w:p w14:paraId="3BEAB6DC" w14:textId="77777777" w:rsidR="004F0283" w:rsidRDefault="004F0283" w:rsidP="004F0283">
      <w:pPr>
        <w:rPr>
          <w:rStyle w:val="Naglaeno"/>
        </w:rPr>
      </w:pPr>
    </w:p>
    <w:p w14:paraId="3675DA1C" w14:textId="77777777" w:rsidR="004F0283" w:rsidRDefault="004F0283" w:rsidP="004F0283">
      <w:pPr>
        <w:rPr>
          <w:rStyle w:val="Naglaeno"/>
          <w:b w:val="0"/>
          <w:bCs w:val="0"/>
          <w:noProof/>
        </w:rPr>
      </w:pPr>
    </w:p>
    <w:p w14:paraId="623D22E3" w14:textId="77777777" w:rsidR="00E003C0" w:rsidRDefault="00E003C0" w:rsidP="004F0283">
      <w:pPr>
        <w:rPr>
          <w:rStyle w:val="Naglaeno"/>
          <w:b w:val="0"/>
          <w:bCs w:val="0"/>
          <w:noProof/>
        </w:rPr>
      </w:pPr>
    </w:p>
    <w:p w14:paraId="5E703993" w14:textId="77777777" w:rsidR="00E003C0" w:rsidRDefault="00E003C0" w:rsidP="004F0283">
      <w:pPr>
        <w:rPr>
          <w:rStyle w:val="Naglaeno"/>
          <w:b w:val="0"/>
          <w:bCs w:val="0"/>
          <w:noProof/>
        </w:rPr>
      </w:pPr>
    </w:p>
    <w:p w14:paraId="125DB7D0" w14:textId="77777777" w:rsidR="00E003C0" w:rsidRDefault="00E003C0" w:rsidP="004F0283">
      <w:pPr>
        <w:rPr>
          <w:rStyle w:val="Naglaeno"/>
          <w:b w:val="0"/>
          <w:bCs w:val="0"/>
          <w:noProof/>
        </w:rPr>
      </w:pPr>
    </w:p>
    <w:p w14:paraId="30616042" w14:textId="77777777" w:rsidR="00E003C0" w:rsidRDefault="00E003C0" w:rsidP="004F0283">
      <w:pPr>
        <w:rPr>
          <w:rStyle w:val="Naglaeno"/>
          <w:b w:val="0"/>
          <w:bCs w:val="0"/>
          <w:noProof/>
        </w:rPr>
      </w:pPr>
    </w:p>
    <w:p w14:paraId="22B69893" w14:textId="77777777" w:rsidR="00E003C0" w:rsidRDefault="00E003C0" w:rsidP="004F0283">
      <w:pPr>
        <w:rPr>
          <w:rStyle w:val="Naglaeno"/>
          <w:b w:val="0"/>
          <w:bCs w:val="0"/>
          <w:noProof/>
        </w:rPr>
      </w:pPr>
    </w:p>
    <w:p w14:paraId="5207F5A6" w14:textId="77777777" w:rsidR="00E003C0" w:rsidRDefault="00E003C0" w:rsidP="004F0283">
      <w:pPr>
        <w:rPr>
          <w:rStyle w:val="Naglaeno"/>
          <w:b w:val="0"/>
          <w:bCs w:val="0"/>
          <w:noProof/>
        </w:rPr>
      </w:pPr>
    </w:p>
    <w:p w14:paraId="1667CEA1" w14:textId="77777777" w:rsidR="00E003C0" w:rsidRDefault="00E003C0" w:rsidP="004F0283">
      <w:pPr>
        <w:rPr>
          <w:rStyle w:val="Naglaeno"/>
        </w:rPr>
      </w:pPr>
    </w:p>
    <w:p w14:paraId="276EAA7E" w14:textId="77777777" w:rsidR="004F0283" w:rsidRDefault="004F0283" w:rsidP="004F0283">
      <w:pPr>
        <w:rPr>
          <w:rStyle w:val="Naglaeno"/>
        </w:rPr>
      </w:pPr>
      <w:r>
        <w:rPr>
          <w:rStyle w:val="Naglaeno"/>
        </w:rPr>
        <w:lastRenderedPageBreak/>
        <w:t>Nakon izbacivanja outlieri iznad 193 # i ispod 11 # TOTAL COUNTS dobivamo slijedeću distribuciju:</w:t>
      </w:r>
    </w:p>
    <w:p w14:paraId="5B8F597F" w14:textId="77777777" w:rsidR="004F0283" w:rsidRDefault="009C495F" w:rsidP="004F0283">
      <w:pPr>
        <w:rPr>
          <w:rStyle w:val="Naglaeno"/>
        </w:rPr>
      </w:pPr>
      <w:r>
        <w:rPr>
          <w:rStyle w:val="Naglaeno"/>
          <w:b w:val="0"/>
          <w:bCs w:val="0"/>
          <w:noProof/>
        </w:rPr>
        <w:pict w14:anchorId="0AE5C784">
          <v:shape id="Slika 345" o:spid="_x0000_i1142" type="#_x0000_t75" style="width:320.2pt;height:239.45pt;visibility:visible">
            <v:imagedata r:id="rId121" o:title=""/>
          </v:shape>
        </w:pict>
      </w:r>
    </w:p>
    <w:p w14:paraId="2569400B" w14:textId="77777777" w:rsidR="004F0283" w:rsidRDefault="009C495F" w:rsidP="004F0283">
      <w:pPr>
        <w:rPr>
          <w:rStyle w:val="Naglaeno"/>
        </w:rPr>
      </w:pPr>
      <w:r>
        <w:rPr>
          <w:rStyle w:val="Naglaeno"/>
          <w:b w:val="0"/>
          <w:bCs w:val="0"/>
          <w:noProof/>
        </w:rPr>
        <w:pict w14:anchorId="2C23CEF9">
          <v:shape id="Slika 346" o:spid="_x0000_i1143" type="#_x0000_t75" style="width:320.2pt;height:239.45pt;visibility:visible">
            <v:imagedata r:id="rId122" o:title=""/>
          </v:shape>
        </w:pict>
      </w:r>
    </w:p>
    <w:p w14:paraId="51CAB6D8" w14:textId="77777777" w:rsidR="00E003C0" w:rsidRDefault="00E003C0" w:rsidP="004F0283">
      <w:pPr>
        <w:rPr>
          <w:rStyle w:val="Naglaeno"/>
        </w:rPr>
      </w:pPr>
    </w:p>
    <w:p w14:paraId="68D555EE" w14:textId="77777777" w:rsidR="00E003C0" w:rsidRDefault="00E003C0" w:rsidP="004F0283">
      <w:pPr>
        <w:rPr>
          <w:rStyle w:val="Naglaeno"/>
        </w:rPr>
      </w:pPr>
    </w:p>
    <w:p w14:paraId="5B4E8704" w14:textId="77777777" w:rsidR="00E003C0" w:rsidRDefault="00E003C0" w:rsidP="004F0283">
      <w:pPr>
        <w:rPr>
          <w:rStyle w:val="Naglaeno"/>
        </w:rPr>
      </w:pPr>
    </w:p>
    <w:p w14:paraId="6E9E9272" w14:textId="77777777" w:rsidR="00AA1B5A" w:rsidRPr="00AA1B5A" w:rsidRDefault="00AA1B5A" w:rsidP="00AA1B5A">
      <w:pPr>
        <w:rPr>
          <w:rStyle w:val="Naglaeno"/>
        </w:rPr>
      </w:pPr>
      <w:r w:rsidRPr="00AA1B5A">
        <w:rPr>
          <w:rStyle w:val="Naglaeno"/>
        </w:rPr>
        <w:t>TOTAL COUNTS outliers are emissions with value more than 193 [#]</w:t>
      </w:r>
    </w:p>
    <w:p w14:paraId="54651221" w14:textId="77777777" w:rsidR="00AA1B5A" w:rsidRPr="00AA1B5A" w:rsidRDefault="00AA1B5A" w:rsidP="00AA1B5A">
      <w:pPr>
        <w:rPr>
          <w:rStyle w:val="Naglaeno"/>
        </w:rPr>
      </w:pPr>
      <w:r w:rsidRPr="00AA1B5A">
        <w:rPr>
          <w:rStyle w:val="Naglaeno"/>
        </w:rPr>
        <w:t>Percentage of outliers for TOTAL COUNTS: 15/745 = 2.0134 %</w:t>
      </w:r>
    </w:p>
    <w:p w14:paraId="4475596D" w14:textId="77777777" w:rsidR="00E003C0" w:rsidRDefault="00E003C0" w:rsidP="004F0283">
      <w:pPr>
        <w:rPr>
          <w:rStyle w:val="Naglaeno"/>
        </w:rPr>
      </w:pPr>
    </w:p>
    <w:p w14:paraId="64F4717A" w14:textId="77777777" w:rsidR="00E003C0" w:rsidRDefault="00E003C0" w:rsidP="004F0283">
      <w:pPr>
        <w:rPr>
          <w:rStyle w:val="Naglaeno"/>
        </w:rPr>
      </w:pPr>
    </w:p>
    <w:p w14:paraId="10B24F15" w14:textId="77777777" w:rsidR="00E003C0" w:rsidRDefault="00E003C0" w:rsidP="004F0283">
      <w:pPr>
        <w:rPr>
          <w:rStyle w:val="Naglaeno"/>
        </w:rPr>
      </w:pPr>
    </w:p>
    <w:p w14:paraId="2390927A" w14:textId="77777777" w:rsidR="00E003C0" w:rsidRDefault="00E003C0" w:rsidP="004F0283">
      <w:pPr>
        <w:rPr>
          <w:rStyle w:val="Naglaeno"/>
        </w:rPr>
      </w:pPr>
    </w:p>
    <w:p w14:paraId="7C500E7C" w14:textId="77777777" w:rsidR="004F0283" w:rsidRDefault="004F0283" w:rsidP="004F0283">
      <w:pPr>
        <w:rPr>
          <w:rStyle w:val="Naglaeno"/>
        </w:rPr>
      </w:pPr>
      <w:r>
        <w:rPr>
          <w:rStyle w:val="Naglaeno"/>
        </w:rPr>
        <w:t>FALL_TIME:</w:t>
      </w:r>
    </w:p>
    <w:p w14:paraId="2648A5C8" w14:textId="77777777" w:rsidR="004F0283" w:rsidRDefault="009C495F" w:rsidP="004F0283">
      <w:pPr>
        <w:rPr>
          <w:rStyle w:val="Naglaeno"/>
        </w:rPr>
      </w:pPr>
      <w:r>
        <w:rPr>
          <w:rStyle w:val="Naglaeno"/>
          <w:b w:val="0"/>
          <w:bCs w:val="0"/>
          <w:noProof/>
        </w:rPr>
        <w:pict w14:anchorId="74C7ECE3">
          <v:shape id="Slika 347" o:spid="_x0000_i1144" type="#_x0000_t75" style="width:320.2pt;height:239.45pt;visibility:visible">
            <v:imagedata r:id="rId123" o:title=""/>
          </v:shape>
        </w:pict>
      </w:r>
    </w:p>
    <w:p w14:paraId="4C0CB183" w14:textId="77777777" w:rsidR="004F0283" w:rsidRDefault="009C495F" w:rsidP="004F0283">
      <w:pPr>
        <w:rPr>
          <w:rStyle w:val="Naglaeno"/>
        </w:rPr>
      </w:pPr>
      <w:r>
        <w:rPr>
          <w:rStyle w:val="Naglaeno"/>
          <w:b w:val="0"/>
          <w:bCs w:val="0"/>
          <w:noProof/>
        </w:rPr>
        <w:pict w14:anchorId="34D7B6C7">
          <v:shape id="Slika 348" o:spid="_x0000_i1145" type="#_x0000_t75" style="width:320.2pt;height:239.45pt;visibility:visible">
            <v:imagedata r:id="rId124" o:title=""/>
          </v:shape>
        </w:pict>
      </w:r>
    </w:p>
    <w:p w14:paraId="1E02CFD9" w14:textId="77777777" w:rsidR="004F0283" w:rsidRDefault="004F0283" w:rsidP="004F0283">
      <w:pPr>
        <w:rPr>
          <w:rStyle w:val="Naglaeno"/>
        </w:rPr>
      </w:pPr>
    </w:p>
    <w:p w14:paraId="6CEC88D4" w14:textId="77777777" w:rsidR="004F0283" w:rsidRDefault="004F0283">
      <w:pPr>
        <w:rPr>
          <w:rStyle w:val="Naglaeno"/>
        </w:rPr>
      </w:pPr>
      <w:r>
        <w:rPr>
          <w:rStyle w:val="Naglaeno"/>
        </w:rPr>
        <w:br w:type="page"/>
      </w:r>
    </w:p>
    <w:p w14:paraId="494A146B" w14:textId="77777777" w:rsidR="004F0283" w:rsidRDefault="004F0283" w:rsidP="004F0283">
      <w:pPr>
        <w:rPr>
          <w:rStyle w:val="Naglaeno"/>
        </w:rPr>
      </w:pPr>
      <w:r>
        <w:rPr>
          <w:rStyle w:val="Naglaeno"/>
        </w:rPr>
        <w:t>Potencijalni outlieri iznad 0.0002885 s i ispod 0.0002045 s FALL TIME:</w:t>
      </w:r>
    </w:p>
    <w:p w14:paraId="39FE19D3" w14:textId="77777777" w:rsidR="004F0283" w:rsidRDefault="009C495F" w:rsidP="004F0283">
      <w:pPr>
        <w:rPr>
          <w:rStyle w:val="Naglaeno"/>
        </w:rPr>
      </w:pPr>
      <w:r>
        <w:rPr>
          <w:rStyle w:val="Naglaeno"/>
          <w:b w:val="0"/>
          <w:bCs w:val="0"/>
          <w:noProof/>
        </w:rPr>
        <w:pict w14:anchorId="528BC2F0">
          <v:shape id="Slika 349" o:spid="_x0000_i1146" type="#_x0000_t75" style="width:200.75pt;height:150pt;visibility:visible">
            <v:imagedata r:id="rId125" o:title=""/>
          </v:shape>
        </w:pict>
      </w:r>
      <w:r>
        <w:rPr>
          <w:rStyle w:val="Naglaeno"/>
          <w:b w:val="0"/>
          <w:bCs w:val="0"/>
          <w:noProof/>
        </w:rPr>
        <w:pict w14:anchorId="56C25870">
          <v:shape id="Slika 350" o:spid="_x0000_i1147" type="#_x0000_t75" style="width:186pt;height:139.1pt;visibility:visible">
            <v:imagedata r:id="rId126" o:title=""/>
          </v:shape>
        </w:pict>
      </w:r>
      <w:r>
        <w:rPr>
          <w:rStyle w:val="Naglaeno"/>
          <w:b w:val="0"/>
          <w:bCs w:val="0"/>
          <w:noProof/>
        </w:rPr>
        <w:pict w14:anchorId="78C7A610">
          <v:shape id="Slika 351" o:spid="_x0000_i1148" type="#_x0000_t75" style="width:174.55pt;height:130.35pt;visibility:visible">
            <v:imagedata r:id="rId127" o:title=""/>
          </v:shape>
        </w:pict>
      </w:r>
      <w:r>
        <w:rPr>
          <w:rStyle w:val="Naglaeno"/>
          <w:b w:val="0"/>
          <w:bCs w:val="0"/>
          <w:noProof/>
        </w:rPr>
        <w:pict w14:anchorId="1E3AAACD">
          <v:shape id="Slika 352" o:spid="_x0000_i1149" type="#_x0000_t75" style="width:194.2pt;height:145.1pt;visibility:visible">
            <v:imagedata r:id="rId128" o:title=""/>
          </v:shape>
        </w:pict>
      </w:r>
    </w:p>
    <w:p w14:paraId="64317C08" w14:textId="77777777" w:rsidR="004F0283" w:rsidRDefault="004F0283" w:rsidP="004F0283">
      <w:pPr>
        <w:rPr>
          <w:rStyle w:val="Naglaeno"/>
        </w:rPr>
      </w:pPr>
    </w:p>
    <w:p w14:paraId="59702A94" w14:textId="77777777" w:rsidR="004F0283" w:rsidRDefault="004F0283" w:rsidP="004F0283">
      <w:pPr>
        <w:rPr>
          <w:rStyle w:val="Naglaeno"/>
        </w:rPr>
      </w:pPr>
    </w:p>
    <w:p w14:paraId="3F1E4A48" w14:textId="77777777" w:rsidR="004F0283" w:rsidRDefault="004F0283" w:rsidP="004F0283">
      <w:pPr>
        <w:rPr>
          <w:rStyle w:val="Naglaeno"/>
        </w:rPr>
      </w:pPr>
    </w:p>
    <w:p w14:paraId="08146FD2" w14:textId="77777777" w:rsidR="00E003C0" w:rsidRDefault="00E003C0" w:rsidP="004F0283">
      <w:pPr>
        <w:rPr>
          <w:rStyle w:val="Naglaeno"/>
        </w:rPr>
      </w:pPr>
    </w:p>
    <w:p w14:paraId="13127F98" w14:textId="77777777" w:rsidR="00E003C0" w:rsidRDefault="00E003C0" w:rsidP="004F0283">
      <w:pPr>
        <w:rPr>
          <w:rStyle w:val="Naglaeno"/>
        </w:rPr>
      </w:pPr>
    </w:p>
    <w:p w14:paraId="47B59574" w14:textId="77777777" w:rsidR="00E003C0" w:rsidRDefault="00E003C0" w:rsidP="004F0283">
      <w:pPr>
        <w:rPr>
          <w:rStyle w:val="Naglaeno"/>
        </w:rPr>
      </w:pPr>
    </w:p>
    <w:p w14:paraId="1C335590" w14:textId="77777777" w:rsidR="00E003C0" w:rsidRDefault="00E003C0" w:rsidP="004F0283">
      <w:pPr>
        <w:rPr>
          <w:rStyle w:val="Naglaeno"/>
        </w:rPr>
      </w:pPr>
    </w:p>
    <w:p w14:paraId="786647A8" w14:textId="77777777" w:rsidR="00E003C0" w:rsidRDefault="00E003C0" w:rsidP="004F0283">
      <w:pPr>
        <w:rPr>
          <w:rStyle w:val="Naglaeno"/>
        </w:rPr>
      </w:pPr>
    </w:p>
    <w:p w14:paraId="06D7E9C7" w14:textId="77777777" w:rsidR="00E003C0" w:rsidRDefault="00E003C0" w:rsidP="004F0283">
      <w:pPr>
        <w:rPr>
          <w:rStyle w:val="Naglaeno"/>
        </w:rPr>
      </w:pPr>
    </w:p>
    <w:p w14:paraId="24302095" w14:textId="77777777" w:rsidR="00E003C0" w:rsidRDefault="00E003C0" w:rsidP="004F0283">
      <w:pPr>
        <w:rPr>
          <w:rStyle w:val="Naglaeno"/>
        </w:rPr>
      </w:pPr>
    </w:p>
    <w:p w14:paraId="655EAAD3" w14:textId="77777777" w:rsidR="00E003C0" w:rsidRDefault="00E003C0" w:rsidP="004F0283">
      <w:pPr>
        <w:rPr>
          <w:rStyle w:val="Naglaeno"/>
        </w:rPr>
      </w:pPr>
    </w:p>
    <w:p w14:paraId="7BCC516B" w14:textId="77777777" w:rsidR="00E003C0" w:rsidRDefault="00E003C0" w:rsidP="004F0283">
      <w:pPr>
        <w:rPr>
          <w:rStyle w:val="Naglaeno"/>
        </w:rPr>
      </w:pPr>
    </w:p>
    <w:p w14:paraId="685C5DDF" w14:textId="77777777" w:rsidR="00E003C0" w:rsidRDefault="00E003C0" w:rsidP="004F0283">
      <w:pPr>
        <w:rPr>
          <w:rStyle w:val="Naglaeno"/>
        </w:rPr>
      </w:pPr>
    </w:p>
    <w:p w14:paraId="3A8A1259" w14:textId="77777777" w:rsidR="00E003C0" w:rsidRDefault="00E003C0" w:rsidP="004F0283">
      <w:pPr>
        <w:rPr>
          <w:rStyle w:val="Naglaeno"/>
        </w:rPr>
      </w:pPr>
    </w:p>
    <w:p w14:paraId="5DEEAE1B" w14:textId="77777777" w:rsidR="00E003C0" w:rsidRDefault="00E003C0" w:rsidP="004F0283">
      <w:pPr>
        <w:rPr>
          <w:rStyle w:val="Naglaeno"/>
        </w:rPr>
      </w:pPr>
    </w:p>
    <w:p w14:paraId="289A307B" w14:textId="77777777" w:rsidR="004F0283" w:rsidRDefault="004F0283" w:rsidP="004F0283">
      <w:pPr>
        <w:rPr>
          <w:rStyle w:val="Naglaeno"/>
        </w:rPr>
      </w:pPr>
      <w:r>
        <w:rPr>
          <w:rStyle w:val="Naglaeno"/>
        </w:rPr>
        <w:lastRenderedPageBreak/>
        <w:t>Nakon izbacivanja outlieri iznad 0.0002885 s i ispod 0.0002045 s FALL TIME dobivamo slijedeću distribuciju:</w:t>
      </w:r>
    </w:p>
    <w:p w14:paraId="3E429D06" w14:textId="77777777" w:rsidR="004F0283" w:rsidRDefault="009C495F" w:rsidP="004F0283">
      <w:pPr>
        <w:rPr>
          <w:rStyle w:val="Naglaeno"/>
        </w:rPr>
      </w:pPr>
      <w:r>
        <w:rPr>
          <w:rStyle w:val="Naglaeno"/>
          <w:b w:val="0"/>
          <w:bCs w:val="0"/>
          <w:noProof/>
        </w:rPr>
        <w:pict w14:anchorId="4BB73F08">
          <v:shape id="Slika 363" o:spid="_x0000_i1150" type="#_x0000_t75" style="width:320.2pt;height:239.45pt;visibility:visible">
            <v:imagedata r:id="rId129" o:title=""/>
          </v:shape>
        </w:pict>
      </w:r>
    </w:p>
    <w:p w14:paraId="1C8ECDD1" w14:textId="77777777" w:rsidR="004F0283" w:rsidRDefault="009C495F" w:rsidP="004F0283">
      <w:pPr>
        <w:rPr>
          <w:rStyle w:val="Naglaeno"/>
        </w:rPr>
      </w:pPr>
      <w:r>
        <w:rPr>
          <w:rStyle w:val="Naglaeno"/>
          <w:b w:val="0"/>
          <w:bCs w:val="0"/>
          <w:noProof/>
        </w:rPr>
        <w:pict w14:anchorId="4FF9F776">
          <v:shape id="Slika 364" o:spid="_x0000_i1151" type="#_x0000_t75" style="width:320.2pt;height:239.45pt;visibility:visible">
            <v:imagedata r:id="rId130" o:title=""/>
          </v:shape>
        </w:pict>
      </w:r>
    </w:p>
    <w:p w14:paraId="2D7A8E36" w14:textId="77777777" w:rsidR="00AA1B5A" w:rsidRPr="00AA1B5A" w:rsidRDefault="00AA1B5A" w:rsidP="00AA1B5A">
      <w:pPr>
        <w:rPr>
          <w:rStyle w:val="Naglaeno"/>
        </w:rPr>
      </w:pPr>
      <w:r w:rsidRPr="00AA1B5A">
        <w:rPr>
          <w:rStyle w:val="Naglaeno"/>
        </w:rPr>
        <w:t>FALL TIME outliers are emissions with value more than 0.0002885 [s]</w:t>
      </w:r>
    </w:p>
    <w:p w14:paraId="6CA070BE" w14:textId="09CC30AA" w:rsidR="007970CD" w:rsidRDefault="00AA1B5A" w:rsidP="00660B0D">
      <w:pPr>
        <w:rPr>
          <w:rStyle w:val="Naglaeno"/>
        </w:rPr>
      </w:pPr>
      <w:r w:rsidRPr="00AA1B5A">
        <w:rPr>
          <w:rStyle w:val="Naglaeno"/>
        </w:rPr>
        <w:t>Percentage of outliers for FALL TIME: 14/745 = 1.8792 %</w:t>
      </w:r>
    </w:p>
    <w:p w14:paraId="6E48A1DE" w14:textId="7376A440" w:rsidR="007970CD" w:rsidRDefault="007970CD" w:rsidP="00660B0D">
      <w:pPr>
        <w:rPr>
          <w:rStyle w:val="Naglaeno"/>
        </w:rPr>
      </w:pPr>
    </w:p>
    <w:p w14:paraId="4D216DF3" w14:textId="208AD9A4" w:rsidR="00CA46B6" w:rsidRDefault="00CA46B6" w:rsidP="00CA46B6">
      <w:pPr>
        <w:rPr>
          <w:rStyle w:val="Naglaeno"/>
        </w:rPr>
      </w:pPr>
      <w:r>
        <w:rPr>
          <w:rStyle w:val="Naglaeno"/>
        </w:rPr>
        <w:t>Vidimo kako za određene značajke je moguće automatskom metodom pronaći prave outliere. Za većinu značajki se ponavljaju outlieri ukupno izbacivanje za značajke koje su prepoznale prave outliere je ukupno izbacilo 40 emisija iz skupa podataka.</w:t>
      </w:r>
    </w:p>
    <w:p w14:paraId="57ECEAAC" w14:textId="77777777" w:rsidR="00CA46B6" w:rsidRDefault="00CA46B6" w:rsidP="00CA46B6">
      <w:pPr>
        <w:rPr>
          <w:rStyle w:val="Naglaeno"/>
        </w:rPr>
      </w:pPr>
      <w:r w:rsidRPr="00660B0D">
        <w:rPr>
          <w:rStyle w:val="Naglaeno"/>
        </w:rPr>
        <w:t>Percentage of total outliers in dataset: 40/745 = 5.3691 %</w:t>
      </w:r>
    </w:p>
    <w:p w14:paraId="29882CF4" w14:textId="6831504C" w:rsidR="007970CD" w:rsidRDefault="007970CD" w:rsidP="00660B0D">
      <w:pPr>
        <w:rPr>
          <w:rStyle w:val="Naglaeno"/>
        </w:rPr>
      </w:pPr>
    </w:p>
    <w:p w14:paraId="476DE58D" w14:textId="77777777" w:rsidR="009836C7" w:rsidRDefault="009836C7" w:rsidP="009836C7">
      <w:pPr>
        <w:rPr>
          <w:rStyle w:val="Naglaeno"/>
        </w:rPr>
      </w:pPr>
      <w:r>
        <w:rPr>
          <w:rStyle w:val="Naglaeno"/>
        </w:rPr>
        <w:lastRenderedPageBreak/>
        <w:t>Normalizacija značajki:</w:t>
      </w:r>
    </w:p>
    <w:p w14:paraId="5E0C258B" w14:textId="77777777" w:rsidR="009836C7" w:rsidRDefault="009836C7" w:rsidP="009836C7">
      <w:pPr>
        <w:rPr>
          <w:rStyle w:val="Naglaeno"/>
          <w:b w:val="0"/>
          <w:bCs w:val="0"/>
        </w:rPr>
      </w:pPr>
      <w:r>
        <w:rPr>
          <w:rStyle w:val="Naglaeno"/>
          <w:b w:val="0"/>
          <w:bCs w:val="0"/>
        </w:rPr>
        <w:t>Normalizacija je potrebna kako bi OPTICS algoritam svaku značajku gledao s jednakom važnosti.</w:t>
      </w:r>
    </w:p>
    <w:p w14:paraId="13091EBD" w14:textId="77777777" w:rsidR="009836C7" w:rsidRDefault="009836C7" w:rsidP="009836C7">
      <w:pPr>
        <w:rPr>
          <w:rStyle w:val="Naglaeno"/>
          <w:b w:val="0"/>
          <w:bCs w:val="0"/>
        </w:rPr>
      </w:pPr>
      <w:r>
        <w:rPr>
          <w:rStyle w:val="Naglaeno"/>
          <w:b w:val="0"/>
          <w:bCs w:val="0"/>
        </w:rPr>
        <w:t xml:space="preserve">Zbog toga trebamo skalirati sve distribucije značajki na jednaki raspon vrijednosti pomoću minimum-maksimum skaliranja. Gdje maksimalna vrijednost značajke postane jedan, dok minimalna vrijednost značajke postane nula. </w:t>
      </w:r>
    </w:p>
    <w:p w14:paraId="5FECF8F2" w14:textId="77777777" w:rsidR="009836C7" w:rsidRDefault="009836C7" w:rsidP="009836C7">
      <w:pPr>
        <w:rPr>
          <w:rStyle w:val="Naglaeno"/>
          <w:b w:val="0"/>
          <w:bCs w:val="0"/>
        </w:rPr>
      </w:pPr>
      <w:r>
        <w:rPr>
          <w:rStyle w:val="Naglaeno"/>
          <w:b w:val="0"/>
          <w:bCs w:val="0"/>
        </w:rPr>
        <w:t>Minimalna i maksimalna vrijednost značajki za određene značajke već su određene mjernom jedinicom značajke.</w:t>
      </w:r>
    </w:p>
    <w:p w14:paraId="21175646" w14:textId="77777777" w:rsidR="009836C7" w:rsidRDefault="009836C7" w:rsidP="009836C7">
      <w:pPr>
        <w:rPr>
          <w:rStyle w:val="Naglaeno"/>
          <w:b w:val="0"/>
          <w:bCs w:val="0"/>
        </w:rPr>
      </w:pPr>
      <w:r>
        <w:rPr>
          <w:rStyle w:val="Naglaeno"/>
          <w:b w:val="0"/>
          <w:bCs w:val="0"/>
        </w:rPr>
        <w:t xml:space="preserve">Npr. za parcijalne snage u frekvencijskoj domeni koje su znamo da mogu poprimiti vrijednosti između 0% i 100% tj. 0 i 1 pa ih ni ne trebamo skalirati. </w:t>
      </w:r>
    </w:p>
    <w:p w14:paraId="175586A9" w14:textId="77777777" w:rsidR="009836C7" w:rsidRDefault="009836C7" w:rsidP="009836C7">
      <w:pPr>
        <w:rPr>
          <w:rStyle w:val="Naglaeno"/>
          <w:b w:val="0"/>
          <w:bCs w:val="0"/>
        </w:rPr>
      </w:pPr>
      <w:r>
        <w:rPr>
          <w:rStyle w:val="Naglaeno"/>
          <w:b w:val="0"/>
          <w:bCs w:val="0"/>
        </w:rPr>
        <w:t>Dok za maksimalne amplitude u vremenskoj domeni ne znamo maksimalnu granicu, osim onu određenu našim skupom podataka. Međutim u slučaju drugog skupa podataka s drukčijim granicama potrebno je odrediti fiksne granice čijim prelaskom vrijednost će se skalirati u 0 ili 1. Zbog toga potrebno je provjeriti granice u svim postojećim skupovima podataka i na temelju toga donijeti odluku.</w:t>
      </w:r>
    </w:p>
    <w:p w14:paraId="78F488C5" w14:textId="6EE1D43A" w:rsidR="000E24C8" w:rsidRDefault="009836C7" w:rsidP="009836C7">
      <w:pPr>
        <w:rPr>
          <w:rStyle w:val="Naglaeno"/>
          <w:b w:val="0"/>
          <w:bCs w:val="0"/>
        </w:rPr>
      </w:pPr>
      <w:r>
        <w:rPr>
          <w:rStyle w:val="Naglaeno"/>
          <w:b w:val="0"/>
          <w:bCs w:val="0"/>
        </w:rPr>
        <w:t>Zbog ovakvog načina skaliranja izrazito je važno prvo izbaciti očite outliera iz skupa podataka, kao što je pokazano u koracima prije, kako minimalne i maksimalne vrijednosti ne bi pokvarile distribuciju na temelju koje će OPTICS algoritam clusterirati.</w:t>
      </w:r>
      <w:r w:rsidR="000E24C8">
        <w:rPr>
          <w:rStyle w:val="Naglaeno"/>
          <w:b w:val="0"/>
          <w:bCs w:val="0"/>
        </w:rPr>
        <w:t xml:space="preserve"> Međutim IQR metoda prikladna je samo za manji dataset ,dok u ostalim slučajevima nije dala najbolje rezultate pa će se outlieri uzeti u obzir kod određivanja granica.</w:t>
      </w:r>
    </w:p>
    <w:p w14:paraId="0DF3DF21" w14:textId="77777777" w:rsidR="0092162A" w:rsidRDefault="0092162A" w:rsidP="0092162A">
      <w:pPr>
        <w:pStyle w:val="Naslov2"/>
      </w:pPr>
      <w:r>
        <w:t>Granice u svim skupovima podataka:</w:t>
      </w:r>
    </w:p>
    <w:p w14:paraId="5FC3AB29" w14:textId="77777777" w:rsidR="0092162A" w:rsidRDefault="0092162A" w:rsidP="009216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5"/>
        <w:gridCol w:w="1714"/>
        <w:gridCol w:w="1713"/>
        <w:gridCol w:w="1713"/>
        <w:gridCol w:w="1713"/>
      </w:tblGrid>
      <w:tr w:rsidR="0092162A" w:rsidRPr="00B31420" w14:paraId="1922CB65" w14:textId="77777777" w:rsidTr="0028786D">
        <w:tc>
          <w:tcPr>
            <w:tcW w:w="0" w:type="auto"/>
            <w:shd w:val="clear" w:color="auto" w:fill="auto"/>
            <w:vAlign w:val="center"/>
          </w:tcPr>
          <w:p w14:paraId="708A2A3E" w14:textId="77777777" w:rsidR="0092162A" w:rsidRPr="004D16F4" w:rsidRDefault="0092162A" w:rsidP="0028786D">
            <w:pPr>
              <w:spacing w:after="0" w:line="240" w:lineRule="auto"/>
              <w:jc w:val="center"/>
              <w:rPr>
                <w:b/>
                <w:bCs/>
              </w:rPr>
            </w:pPr>
            <w:r w:rsidRPr="004D16F4">
              <w:rPr>
                <w:b/>
                <w:bCs/>
              </w:rPr>
              <w:t>Značajka/Skup podataka</w:t>
            </w:r>
          </w:p>
        </w:tc>
        <w:tc>
          <w:tcPr>
            <w:tcW w:w="0" w:type="auto"/>
            <w:shd w:val="clear" w:color="auto" w:fill="auto"/>
            <w:vAlign w:val="center"/>
          </w:tcPr>
          <w:p w14:paraId="7F83915E" w14:textId="77777777" w:rsidR="0092162A" w:rsidRPr="004D16F4" w:rsidRDefault="0092162A" w:rsidP="0028786D">
            <w:pPr>
              <w:spacing w:after="0" w:line="240" w:lineRule="auto"/>
              <w:jc w:val="center"/>
              <w:rPr>
                <w:b/>
                <w:bCs/>
              </w:rPr>
            </w:pPr>
            <w:r w:rsidRPr="004D16F4">
              <w:rPr>
                <w:b/>
                <w:bCs/>
              </w:rPr>
              <w:t>Exp 6</w:t>
            </w:r>
          </w:p>
        </w:tc>
        <w:tc>
          <w:tcPr>
            <w:tcW w:w="0" w:type="auto"/>
            <w:shd w:val="clear" w:color="auto" w:fill="auto"/>
            <w:vAlign w:val="center"/>
          </w:tcPr>
          <w:p w14:paraId="756CC54C" w14:textId="77777777" w:rsidR="0092162A" w:rsidRPr="004D16F4" w:rsidRDefault="0092162A" w:rsidP="0028786D">
            <w:pPr>
              <w:spacing w:after="0" w:line="240" w:lineRule="auto"/>
              <w:jc w:val="center"/>
              <w:rPr>
                <w:b/>
                <w:bCs/>
              </w:rPr>
            </w:pPr>
            <w:r w:rsidRPr="004D16F4">
              <w:rPr>
                <w:b/>
                <w:bCs/>
              </w:rPr>
              <w:t>Exp 7</w:t>
            </w:r>
          </w:p>
        </w:tc>
        <w:tc>
          <w:tcPr>
            <w:tcW w:w="0" w:type="auto"/>
            <w:shd w:val="clear" w:color="auto" w:fill="auto"/>
            <w:vAlign w:val="center"/>
          </w:tcPr>
          <w:p w14:paraId="68D9E214" w14:textId="77777777" w:rsidR="0092162A" w:rsidRPr="004D16F4" w:rsidRDefault="0092162A" w:rsidP="0028786D">
            <w:pPr>
              <w:spacing w:after="0" w:line="240" w:lineRule="auto"/>
              <w:jc w:val="center"/>
              <w:rPr>
                <w:b/>
                <w:bCs/>
              </w:rPr>
            </w:pPr>
            <w:r w:rsidRPr="004D16F4">
              <w:rPr>
                <w:b/>
                <w:bCs/>
              </w:rPr>
              <w:t>Exp 8</w:t>
            </w:r>
          </w:p>
        </w:tc>
        <w:tc>
          <w:tcPr>
            <w:tcW w:w="0" w:type="auto"/>
            <w:shd w:val="clear" w:color="auto" w:fill="auto"/>
            <w:vAlign w:val="center"/>
          </w:tcPr>
          <w:p w14:paraId="09C301A5" w14:textId="77777777" w:rsidR="0092162A" w:rsidRPr="004D16F4" w:rsidRDefault="0092162A" w:rsidP="0028786D">
            <w:pPr>
              <w:spacing w:after="0" w:line="240" w:lineRule="auto"/>
              <w:jc w:val="center"/>
              <w:rPr>
                <w:b/>
                <w:bCs/>
              </w:rPr>
            </w:pPr>
            <w:r w:rsidRPr="004D16F4">
              <w:rPr>
                <w:b/>
                <w:bCs/>
              </w:rPr>
              <w:t>Exp 9</w:t>
            </w:r>
          </w:p>
        </w:tc>
      </w:tr>
      <w:tr w:rsidR="0092162A" w:rsidRPr="00B31420" w14:paraId="009AE899" w14:textId="77777777" w:rsidTr="0028786D">
        <w:tc>
          <w:tcPr>
            <w:tcW w:w="0" w:type="auto"/>
            <w:shd w:val="clear" w:color="auto" w:fill="auto"/>
            <w:vAlign w:val="center"/>
          </w:tcPr>
          <w:p w14:paraId="66E19ADC" w14:textId="77777777" w:rsidR="0092162A" w:rsidRPr="004D16F4" w:rsidRDefault="0092162A" w:rsidP="0028786D">
            <w:pPr>
              <w:spacing w:after="0" w:line="240" w:lineRule="auto"/>
              <w:jc w:val="center"/>
              <w:rPr>
                <w:b/>
                <w:bCs/>
              </w:rPr>
            </w:pPr>
            <w:r w:rsidRPr="004D16F4">
              <w:rPr>
                <w:b/>
                <w:bCs/>
              </w:rPr>
              <w:t>rise time [s]</w:t>
            </w:r>
          </w:p>
        </w:tc>
        <w:tc>
          <w:tcPr>
            <w:tcW w:w="0" w:type="auto"/>
            <w:shd w:val="clear" w:color="auto" w:fill="auto"/>
            <w:vAlign w:val="center"/>
          </w:tcPr>
          <w:p w14:paraId="77FEDA76" w14:textId="77777777" w:rsidR="0092162A" w:rsidRPr="00B31420" w:rsidRDefault="0092162A" w:rsidP="0028786D">
            <w:pPr>
              <w:spacing w:after="0" w:line="240" w:lineRule="auto"/>
              <w:jc w:val="center"/>
            </w:pPr>
            <w:r w:rsidRPr="00B31420">
              <w:t>[0.00e+00 , 4.16e-04]</w:t>
            </w:r>
          </w:p>
        </w:tc>
        <w:tc>
          <w:tcPr>
            <w:tcW w:w="0" w:type="auto"/>
            <w:shd w:val="clear" w:color="auto" w:fill="auto"/>
            <w:vAlign w:val="center"/>
          </w:tcPr>
          <w:p w14:paraId="070FDA54" w14:textId="77777777" w:rsidR="0092162A" w:rsidRPr="00B31420" w:rsidRDefault="0092162A" w:rsidP="0028786D">
            <w:pPr>
              <w:spacing w:after="0" w:line="240" w:lineRule="auto"/>
              <w:jc w:val="center"/>
            </w:pPr>
            <w:r w:rsidRPr="00B31420">
              <w:t>[0.00e+00 , 2.38e-04]</w:t>
            </w:r>
          </w:p>
        </w:tc>
        <w:tc>
          <w:tcPr>
            <w:tcW w:w="0" w:type="auto"/>
            <w:shd w:val="clear" w:color="auto" w:fill="auto"/>
            <w:vAlign w:val="center"/>
          </w:tcPr>
          <w:p w14:paraId="06378CEE" w14:textId="77777777" w:rsidR="0092162A" w:rsidRPr="00B31420" w:rsidRDefault="0092162A" w:rsidP="0028786D">
            <w:pPr>
              <w:spacing w:after="0" w:line="240" w:lineRule="auto"/>
              <w:jc w:val="center"/>
            </w:pPr>
            <w:r w:rsidRPr="00B31420">
              <w:t>[2.00e-06 , 1.19e-04]</w:t>
            </w:r>
          </w:p>
        </w:tc>
        <w:tc>
          <w:tcPr>
            <w:tcW w:w="0" w:type="auto"/>
            <w:shd w:val="clear" w:color="auto" w:fill="auto"/>
            <w:vAlign w:val="center"/>
          </w:tcPr>
          <w:p w14:paraId="1C2633B8" w14:textId="77777777" w:rsidR="0092162A" w:rsidRPr="00B31420" w:rsidRDefault="0092162A" w:rsidP="0028786D">
            <w:pPr>
              <w:spacing w:after="0" w:line="240" w:lineRule="auto"/>
              <w:jc w:val="center"/>
            </w:pPr>
            <w:r w:rsidRPr="00B31420">
              <w:t>[7.50e-06 , 1.88e-04]</w:t>
            </w:r>
          </w:p>
        </w:tc>
      </w:tr>
      <w:tr w:rsidR="0092162A" w:rsidRPr="00B31420" w14:paraId="7F7ADC7F" w14:textId="77777777" w:rsidTr="0028786D">
        <w:tc>
          <w:tcPr>
            <w:tcW w:w="0" w:type="auto"/>
            <w:shd w:val="clear" w:color="auto" w:fill="auto"/>
            <w:vAlign w:val="center"/>
          </w:tcPr>
          <w:p w14:paraId="51D9E563" w14:textId="77777777" w:rsidR="0092162A" w:rsidRPr="004D16F4" w:rsidRDefault="0092162A" w:rsidP="0028786D">
            <w:pPr>
              <w:spacing w:after="0" w:line="240" w:lineRule="auto"/>
              <w:jc w:val="center"/>
              <w:rPr>
                <w:b/>
                <w:bCs/>
              </w:rPr>
            </w:pPr>
            <w:r w:rsidRPr="004D16F4">
              <w:rPr>
                <w:b/>
                <w:bCs/>
              </w:rPr>
              <w:t>counts to [#]</w:t>
            </w:r>
          </w:p>
        </w:tc>
        <w:tc>
          <w:tcPr>
            <w:tcW w:w="0" w:type="auto"/>
            <w:shd w:val="clear" w:color="auto" w:fill="auto"/>
            <w:vAlign w:val="center"/>
          </w:tcPr>
          <w:p w14:paraId="2F41DC76" w14:textId="77777777" w:rsidR="0092162A" w:rsidRPr="00B31420" w:rsidRDefault="0092162A" w:rsidP="0028786D">
            <w:pPr>
              <w:spacing w:after="0" w:line="240" w:lineRule="auto"/>
              <w:jc w:val="center"/>
            </w:pPr>
            <w:r w:rsidRPr="00B31420">
              <w:t>[1.00e+00 , 3.01e+02]</w:t>
            </w:r>
          </w:p>
        </w:tc>
        <w:tc>
          <w:tcPr>
            <w:tcW w:w="0" w:type="auto"/>
            <w:shd w:val="clear" w:color="auto" w:fill="auto"/>
            <w:vAlign w:val="center"/>
          </w:tcPr>
          <w:p w14:paraId="0CB3637A" w14:textId="77777777" w:rsidR="0092162A" w:rsidRPr="00B31420" w:rsidRDefault="0092162A" w:rsidP="0028786D">
            <w:pPr>
              <w:spacing w:after="0" w:line="240" w:lineRule="auto"/>
              <w:jc w:val="center"/>
            </w:pPr>
            <w:r w:rsidRPr="00B31420">
              <w:t>[1.00e+00 , 2.08e+02]</w:t>
            </w:r>
          </w:p>
        </w:tc>
        <w:tc>
          <w:tcPr>
            <w:tcW w:w="0" w:type="auto"/>
            <w:shd w:val="clear" w:color="auto" w:fill="auto"/>
            <w:vAlign w:val="center"/>
          </w:tcPr>
          <w:p w14:paraId="58FBF32B" w14:textId="77777777" w:rsidR="0092162A" w:rsidRPr="00B31420" w:rsidRDefault="0092162A" w:rsidP="0028786D">
            <w:pPr>
              <w:spacing w:after="0" w:line="240" w:lineRule="auto"/>
              <w:jc w:val="center"/>
            </w:pPr>
            <w:r w:rsidRPr="00B31420">
              <w:t>[3.00e+00 , 1.23e+02]</w:t>
            </w:r>
          </w:p>
        </w:tc>
        <w:tc>
          <w:tcPr>
            <w:tcW w:w="0" w:type="auto"/>
            <w:shd w:val="clear" w:color="auto" w:fill="auto"/>
            <w:vAlign w:val="center"/>
          </w:tcPr>
          <w:p w14:paraId="54ACAD22" w14:textId="77777777" w:rsidR="0092162A" w:rsidRPr="00B31420" w:rsidRDefault="0092162A" w:rsidP="0028786D">
            <w:pPr>
              <w:spacing w:after="0" w:line="240" w:lineRule="auto"/>
              <w:jc w:val="center"/>
            </w:pPr>
            <w:r w:rsidRPr="00B31420">
              <w:t>[2.00e+00 , 1.86e+02]</w:t>
            </w:r>
          </w:p>
        </w:tc>
      </w:tr>
      <w:tr w:rsidR="0092162A" w:rsidRPr="00B31420" w14:paraId="16B7F695" w14:textId="77777777" w:rsidTr="0028786D">
        <w:tc>
          <w:tcPr>
            <w:tcW w:w="0" w:type="auto"/>
            <w:shd w:val="clear" w:color="auto" w:fill="auto"/>
            <w:vAlign w:val="center"/>
          </w:tcPr>
          <w:p w14:paraId="2769EA9A" w14:textId="77777777" w:rsidR="0092162A" w:rsidRPr="004D16F4" w:rsidRDefault="0092162A" w:rsidP="0028786D">
            <w:pPr>
              <w:spacing w:after="0" w:line="240" w:lineRule="auto"/>
              <w:jc w:val="center"/>
              <w:rPr>
                <w:b/>
                <w:bCs/>
              </w:rPr>
            </w:pPr>
            <w:r w:rsidRPr="004D16F4">
              <w:rPr>
                <w:b/>
                <w:bCs/>
              </w:rPr>
              <w:t>counts from [#]</w:t>
            </w:r>
          </w:p>
        </w:tc>
        <w:tc>
          <w:tcPr>
            <w:tcW w:w="0" w:type="auto"/>
            <w:shd w:val="clear" w:color="auto" w:fill="auto"/>
            <w:vAlign w:val="center"/>
          </w:tcPr>
          <w:p w14:paraId="2559D02B" w14:textId="77777777" w:rsidR="0092162A" w:rsidRPr="00B31420" w:rsidRDefault="0092162A" w:rsidP="0028786D">
            <w:pPr>
              <w:spacing w:after="0" w:line="240" w:lineRule="auto"/>
              <w:jc w:val="center"/>
            </w:pPr>
            <w:r w:rsidRPr="00B31420">
              <w:t>[5.00e+00 , 3.13e+02]</w:t>
            </w:r>
          </w:p>
        </w:tc>
        <w:tc>
          <w:tcPr>
            <w:tcW w:w="0" w:type="auto"/>
            <w:shd w:val="clear" w:color="auto" w:fill="auto"/>
            <w:vAlign w:val="center"/>
          </w:tcPr>
          <w:p w14:paraId="0193BA45" w14:textId="77777777" w:rsidR="0092162A" w:rsidRPr="00B31420" w:rsidRDefault="0092162A" w:rsidP="0028786D">
            <w:pPr>
              <w:spacing w:after="0" w:line="240" w:lineRule="auto"/>
              <w:jc w:val="center"/>
            </w:pPr>
            <w:r w:rsidRPr="00B31420">
              <w:t>[7.00e+00 , 2.45e+02]</w:t>
            </w:r>
          </w:p>
        </w:tc>
        <w:tc>
          <w:tcPr>
            <w:tcW w:w="0" w:type="auto"/>
            <w:shd w:val="clear" w:color="auto" w:fill="auto"/>
            <w:vAlign w:val="center"/>
          </w:tcPr>
          <w:p w14:paraId="1B5DA8D5" w14:textId="77777777" w:rsidR="0092162A" w:rsidRPr="00B31420" w:rsidRDefault="0092162A" w:rsidP="0028786D">
            <w:pPr>
              <w:spacing w:after="0" w:line="240" w:lineRule="auto"/>
              <w:jc w:val="center"/>
            </w:pPr>
            <w:r w:rsidRPr="00B31420">
              <w:t>[1.00e+01 , 1.40e+02]</w:t>
            </w:r>
          </w:p>
        </w:tc>
        <w:tc>
          <w:tcPr>
            <w:tcW w:w="0" w:type="auto"/>
            <w:shd w:val="clear" w:color="auto" w:fill="auto"/>
            <w:vAlign w:val="center"/>
          </w:tcPr>
          <w:p w14:paraId="7322BCF5" w14:textId="77777777" w:rsidR="0092162A" w:rsidRPr="00B31420" w:rsidRDefault="0092162A" w:rsidP="0028786D">
            <w:pPr>
              <w:spacing w:after="0" w:line="240" w:lineRule="auto"/>
              <w:jc w:val="center"/>
            </w:pPr>
            <w:r w:rsidRPr="00B31420">
              <w:t>[1.10e+01 , 1.59e+02]</w:t>
            </w:r>
          </w:p>
        </w:tc>
      </w:tr>
      <w:tr w:rsidR="0092162A" w:rsidRPr="00B31420" w14:paraId="366052C2" w14:textId="77777777" w:rsidTr="0028786D">
        <w:tc>
          <w:tcPr>
            <w:tcW w:w="0" w:type="auto"/>
            <w:shd w:val="clear" w:color="auto" w:fill="auto"/>
            <w:vAlign w:val="center"/>
          </w:tcPr>
          <w:p w14:paraId="2A7B7FD5" w14:textId="77777777" w:rsidR="0092162A" w:rsidRPr="004D16F4" w:rsidRDefault="0092162A" w:rsidP="0028786D">
            <w:pPr>
              <w:spacing w:after="0" w:line="240" w:lineRule="auto"/>
              <w:jc w:val="center"/>
              <w:rPr>
                <w:b/>
                <w:bCs/>
              </w:rPr>
            </w:pPr>
            <w:r w:rsidRPr="004D16F4">
              <w:rPr>
                <w:b/>
                <w:bCs/>
              </w:rPr>
              <w:t>duration [s]</w:t>
            </w:r>
          </w:p>
        </w:tc>
        <w:tc>
          <w:tcPr>
            <w:tcW w:w="0" w:type="auto"/>
            <w:shd w:val="clear" w:color="auto" w:fill="auto"/>
            <w:vAlign w:val="center"/>
          </w:tcPr>
          <w:p w14:paraId="5EE3CFB7" w14:textId="77777777" w:rsidR="0092162A" w:rsidRPr="00B31420" w:rsidRDefault="0092162A" w:rsidP="0028786D">
            <w:pPr>
              <w:spacing w:after="0" w:line="240" w:lineRule="auto"/>
              <w:jc w:val="center"/>
            </w:pPr>
            <w:r w:rsidRPr="00B31420">
              <w:t>[2.56e-04 , 5.12e-04]</w:t>
            </w:r>
          </w:p>
        </w:tc>
        <w:tc>
          <w:tcPr>
            <w:tcW w:w="0" w:type="auto"/>
            <w:shd w:val="clear" w:color="auto" w:fill="auto"/>
            <w:vAlign w:val="center"/>
          </w:tcPr>
          <w:p w14:paraId="64A4884E" w14:textId="77777777" w:rsidR="0092162A" w:rsidRPr="00B31420" w:rsidRDefault="0092162A" w:rsidP="0028786D">
            <w:pPr>
              <w:spacing w:after="0" w:line="240" w:lineRule="auto"/>
              <w:jc w:val="center"/>
            </w:pPr>
            <w:r w:rsidRPr="00B31420">
              <w:t>[2.56e-04 , 5.10e-04]</w:t>
            </w:r>
          </w:p>
        </w:tc>
        <w:tc>
          <w:tcPr>
            <w:tcW w:w="0" w:type="auto"/>
            <w:shd w:val="clear" w:color="auto" w:fill="auto"/>
            <w:vAlign w:val="center"/>
          </w:tcPr>
          <w:p w14:paraId="170DF699" w14:textId="77777777" w:rsidR="0092162A" w:rsidRPr="00B31420" w:rsidRDefault="0092162A" w:rsidP="0028786D">
            <w:pPr>
              <w:spacing w:after="0" w:line="240" w:lineRule="auto"/>
              <w:jc w:val="center"/>
            </w:pPr>
            <w:r w:rsidRPr="00B31420">
              <w:t>[2.56e-04 , 3.57e-04]</w:t>
            </w:r>
          </w:p>
        </w:tc>
        <w:tc>
          <w:tcPr>
            <w:tcW w:w="0" w:type="auto"/>
            <w:shd w:val="clear" w:color="auto" w:fill="auto"/>
            <w:vAlign w:val="center"/>
          </w:tcPr>
          <w:p w14:paraId="0DBA1265" w14:textId="77777777" w:rsidR="0092162A" w:rsidRPr="00B31420" w:rsidRDefault="0092162A" w:rsidP="0028786D">
            <w:pPr>
              <w:spacing w:after="0" w:line="240" w:lineRule="auto"/>
              <w:jc w:val="center"/>
            </w:pPr>
            <w:r w:rsidRPr="00B31420">
              <w:t>[2.56e-04 , 4.70e-04]</w:t>
            </w:r>
          </w:p>
        </w:tc>
      </w:tr>
      <w:tr w:rsidR="0092162A" w:rsidRPr="00B31420" w14:paraId="743400CB" w14:textId="77777777" w:rsidTr="0028786D">
        <w:tc>
          <w:tcPr>
            <w:tcW w:w="0" w:type="auto"/>
            <w:shd w:val="clear" w:color="auto" w:fill="auto"/>
            <w:vAlign w:val="center"/>
          </w:tcPr>
          <w:p w14:paraId="28539A72" w14:textId="77777777" w:rsidR="0092162A" w:rsidRPr="004D16F4" w:rsidRDefault="0092162A" w:rsidP="0028786D">
            <w:pPr>
              <w:spacing w:after="0" w:line="240" w:lineRule="auto"/>
              <w:jc w:val="center"/>
              <w:rPr>
                <w:b/>
                <w:bCs/>
              </w:rPr>
            </w:pPr>
            <w:r w:rsidRPr="004D16F4">
              <w:rPr>
                <w:b/>
                <w:bCs/>
              </w:rPr>
              <w:t>peak amplitude [V]</w:t>
            </w:r>
          </w:p>
        </w:tc>
        <w:tc>
          <w:tcPr>
            <w:tcW w:w="0" w:type="auto"/>
            <w:shd w:val="clear" w:color="auto" w:fill="auto"/>
            <w:vAlign w:val="center"/>
          </w:tcPr>
          <w:p w14:paraId="2A58C335" w14:textId="77777777" w:rsidR="0092162A" w:rsidRPr="00B31420" w:rsidRDefault="0092162A" w:rsidP="0028786D">
            <w:pPr>
              <w:spacing w:after="0" w:line="240" w:lineRule="auto"/>
              <w:jc w:val="center"/>
            </w:pPr>
            <w:r w:rsidRPr="00B31420">
              <w:t>[1.07e-04 , 2.42e-01]</w:t>
            </w:r>
          </w:p>
        </w:tc>
        <w:tc>
          <w:tcPr>
            <w:tcW w:w="0" w:type="auto"/>
            <w:shd w:val="clear" w:color="auto" w:fill="auto"/>
            <w:vAlign w:val="center"/>
          </w:tcPr>
          <w:p w14:paraId="2A45A025" w14:textId="77777777" w:rsidR="0092162A" w:rsidRPr="00B31420" w:rsidRDefault="0092162A" w:rsidP="0028786D">
            <w:pPr>
              <w:spacing w:after="0" w:line="240" w:lineRule="auto"/>
              <w:jc w:val="center"/>
            </w:pPr>
            <w:r w:rsidRPr="00B31420">
              <w:t>[9.71e-05 , 3.07e+00]</w:t>
            </w:r>
          </w:p>
        </w:tc>
        <w:tc>
          <w:tcPr>
            <w:tcW w:w="0" w:type="auto"/>
            <w:shd w:val="clear" w:color="auto" w:fill="auto"/>
            <w:vAlign w:val="center"/>
          </w:tcPr>
          <w:p w14:paraId="4C1D87C1" w14:textId="77777777" w:rsidR="0092162A" w:rsidRPr="00B31420" w:rsidRDefault="0092162A" w:rsidP="0028786D">
            <w:pPr>
              <w:spacing w:after="0" w:line="240" w:lineRule="auto"/>
              <w:jc w:val="center"/>
            </w:pPr>
            <w:r w:rsidRPr="00B31420">
              <w:t>[1.55e-04 , 3.97e-02]</w:t>
            </w:r>
          </w:p>
        </w:tc>
        <w:tc>
          <w:tcPr>
            <w:tcW w:w="0" w:type="auto"/>
            <w:shd w:val="clear" w:color="auto" w:fill="auto"/>
            <w:vAlign w:val="center"/>
          </w:tcPr>
          <w:p w14:paraId="23EDC890" w14:textId="77777777" w:rsidR="0092162A" w:rsidRPr="00B31420" w:rsidRDefault="0092162A" w:rsidP="0028786D">
            <w:pPr>
              <w:spacing w:after="0" w:line="240" w:lineRule="auto"/>
              <w:jc w:val="center"/>
            </w:pPr>
            <w:r w:rsidRPr="00B31420">
              <w:t>[2.78e-04 , 1.92e-01]</w:t>
            </w:r>
          </w:p>
        </w:tc>
      </w:tr>
      <w:tr w:rsidR="0092162A" w:rsidRPr="00B31420" w14:paraId="6DB2CD67" w14:textId="77777777" w:rsidTr="0028786D">
        <w:tc>
          <w:tcPr>
            <w:tcW w:w="0" w:type="auto"/>
            <w:shd w:val="clear" w:color="auto" w:fill="auto"/>
            <w:vAlign w:val="center"/>
          </w:tcPr>
          <w:p w14:paraId="0A0F6CB4" w14:textId="77777777" w:rsidR="0092162A" w:rsidRPr="004D16F4" w:rsidRDefault="0092162A" w:rsidP="0028786D">
            <w:pPr>
              <w:spacing w:after="0" w:line="240" w:lineRule="auto"/>
              <w:jc w:val="center"/>
              <w:rPr>
                <w:b/>
                <w:bCs/>
              </w:rPr>
            </w:pPr>
            <w:r w:rsidRPr="004D16F4">
              <w:rPr>
                <w:b/>
                <w:bCs/>
              </w:rPr>
              <w:t>average frequency [Hz]</w:t>
            </w:r>
          </w:p>
        </w:tc>
        <w:tc>
          <w:tcPr>
            <w:tcW w:w="0" w:type="auto"/>
            <w:shd w:val="clear" w:color="auto" w:fill="auto"/>
            <w:vAlign w:val="center"/>
          </w:tcPr>
          <w:p w14:paraId="0CC9D9BC" w14:textId="77777777" w:rsidR="0092162A" w:rsidRPr="00B31420" w:rsidRDefault="0092162A" w:rsidP="0028786D">
            <w:pPr>
              <w:spacing w:after="0" w:line="240" w:lineRule="auto"/>
              <w:jc w:val="center"/>
            </w:pPr>
            <w:r w:rsidRPr="00B31420">
              <w:t>[1.15e+05 , 9.32e+05]</w:t>
            </w:r>
          </w:p>
        </w:tc>
        <w:tc>
          <w:tcPr>
            <w:tcW w:w="0" w:type="auto"/>
            <w:shd w:val="clear" w:color="auto" w:fill="auto"/>
            <w:vAlign w:val="center"/>
          </w:tcPr>
          <w:p w14:paraId="36B2B872" w14:textId="77777777" w:rsidR="0092162A" w:rsidRPr="00B31420" w:rsidRDefault="0092162A" w:rsidP="0028786D">
            <w:pPr>
              <w:spacing w:after="0" w:line="240" w:lineRule="auto"/>
              <w:jc w:val="center"/>
            </w:pPr>
            <w:r w:rsidRPr="00B31420">
              <w:t>[1.47e+05 , 8.54e+05]</w:t>
            </w:r>
          </w:p>
        </w:tc>
        <w:tc>
          <w:tcPr>
            <w:tcW w:w="0" w:type="auto"/>
            <w:shd w:val="clear" w:color="auto" w:fill="auto"/>
            <w:vAlign w:val="center"/>
          </w:tcPr>
          <w:p w14:paraId="015ABB45" w14:textId="77777777" w:rsidR="0092162A" w:rsidRPr="00B31420" w:rsidRDefault="0092162A" w:rsidP="0028786D">
            <w:pPr>
              <w:spacing w:after="0" w:line="240" w:lineRule="auto"/>
              <w:jc w:val="center"/>
            </w:pPr>
            <w:r w:rsidRPr="00B31420">
              <w:t>[1.42e+05 , 5.13e+05]</w:t>
            </w:r>
          </w:p>
        </w:tc>
        <w:tc>
          <w:tcPr>
            <w:tcW w:w="0" w:type="auto"/>
            <w:shd w:val="clear" w:color="auto" w:fill="auto"/>
            <w:vAlign w:val="center"/>
          </w:tcPr>
          <w:p w14:paraId="10CEEEFB" w14:textId="77777777" w:rsidR="0092162A" w:rsidRPr="00B31420" w:rsidRDefault="0092162A" w:rsidP="0028786D">
            <w:pPr>
              <w:spacing w:after="0" w:line="240" w:lineRule="auto"/>
              <w:jc w:val="center"/>
            </w:pPr>
            <w:r w:rsidRPr="00B31420">
              <w:t>[1.51e+05 , 6.56e+05]</w:t>
            </w:r>
          </w:p>
        </w:tc>
      </w:tr>
      <w:tr w:rsidR="0092162A" w:rsidRPr="00B31420" w14:paraId="3AB826AD" w14:textId="77777777" w:rsidTr="0028786D">
        <w:tc>
          <w:tcPr>
            <w:tcW w:w="0" w:type="auto"/>
            <w:shd w:val="clear" w:color="auto" w:fill="auto"/>
            <w:vAlign w:val="center"/>
          </w:tcPr>
          <w:p w14:paraId="7F7ED2ED" w14:textId="77777777" w:rsidR="0092162A" w:rsidRPr="004D16F4" w:rsidRDefault="0092162A" w:rsidP="0028786D">
            <w:pPr>
              <w:spacing w:after="0" w:line="240" w:lineRule="auto"/>
              <w:jc w:val="center"/>
              <w:rPr>
                <w:b/>
                <w:bCs/>
              </w:rPr>
            </w:pPr>
            <w:r w:rsidRPr="004D16F4">
              <w:rPr>
                <w:b/>
                <w:bCs/>
              </w:rPr>
              <w:t>rms [V]</w:t>
            </w:r>
          </w:p>
        </w:tc>
        <w:tc>
          <w:tcPr>
            <w:tcW w:w="0" w:type="auto"/>
            <w:shd w:val="clear" w:color="auto" w:fill="auto"/>
            <w:vAlign w:val="center"/>
          </w:tcPr>
          <w:p w14:paraId="3F6EC2E9" w14:textId="77777777" w:rsidR="0092162A" w:rsidRPr="00B31420" w:rsidRDefault="0092162A" w:rsidP="0028786D">
            <w:pPr>
              <w:spacing w:after="0" w:line="240" w:lineRule="auto"/>
              <w:jc w:val="center"/>
            </w:pPr>
            <w:r w:rsidRPr="00B31420">
              <w:t>[1.55e-05 , 5.55e-02]</w:t>
            </w:r>
          </w:p>
        </w:tc>
        <w:tc>
          <w:tcPr>
            <w:tcW w:w="0" w:type="auto"/>
            <w:shd w:val="clear" w:color="auto" w:fill="auto"/>
            <w:vAlign w:val="center"/>
          </w:tcPr>
          <w:p w14:paraId="17384561" w14:textId="77777777" w:rsidR="0092162A" w:rsidRPr="00B31420" w:rsidRDefault="0092162A" w:rsidP="0028786D">
            <w:pPr>
              <w:spacing w:after="0" w:line="240" w:lineRule="auto"/>
              <w:jc w:val="center"/>
            </w:pPr>
            <w:r w:rsidRPr="00B31420">
              <w:t>[1.68e-05 , 8.05e-01]</w:t>
            </w:r>
          </w:p>
        </w:tc>
        <w:tc>
          <w:tcPr>
            <w:tcW w:w="0" w:type="auto"/>
            <w:shd w:val="clear" w:color="auto" w:fill="auto"/>
            <w:vAlign w:val="center"/>
          </w:tcPr>
          <w:p w14:paraId="64CA60D2" w14:textId="77777777" w:rsidR="0092162A" w:rsidRPr="00B31420" w:rsidRDefault="0092162A" w:rsidP="0028786D">
            <w:pPr>
              <w:spacing w:after="0" w:line="240" w:lineRule="auto"/>
              <w:jc w:val="center"/>
            </w:pPr>
            <w:r w:rsidRPr="00B31420">
              <w:t>[2.17e-05 , 5.74e-03]</w:t>
            </w:r>
          </w:p>
        </w:tc>
        <w:tc>
          <w:tcPr>
            <w:tcW w:w="0" w:type="auto"/>
            <w:shd w:val="clear" w:color="auto" w:fill="auto"/>
            <w:vAlign w:val="center"/>
          </w:tcPr>
          <w:p w14:paraId="42F1362D" w14:textId="77777777" w:rsidR="0092162A" w:rsidRPr="00B31420" w:rsidRDefault="0092162A" w:rsidP="0028786D">
            <w:pPr>
              <w:spacing w:after="0" w:line="240" w:lineRule="auto"/>
              <w:jc w:val="center"/>
            </w:pPr>
            <w:r w:rsidRPr="00B31420">
              <w:t>[3.45e-05 , 4.01e-02]</w:t>
            </w:r>
          </w:p>
        </w:tc>
      </w:tr>
      <w:tr w:rsidR="0092162A" w:rsidRPr="00B31420" w14:paraId="74FFF2F5" w14:textId="77777777" w:rsidTr="0028786D">
        <w:tc>
          <w:tcPr>
            <w:tcW w:w="0" w:type="auto"/>
            <w:shd w:val="clear" w:color="auto" w:fill="auto"/>
            <w:vAlign w:val="center"/>
          </w:tcPr>
          <w:p w14:paraId="45B09BE1" w14:textId="77777777" w:rsidR="0092162A" w:rsidRPr="004D16F4" w:rsidRDefault="0092162A" w:rsidP="0028786D">
            <w:pPr>
              <w:spacing w:after="0" w:line="240" w:lineRule="auto"/>
              <w:jc w:val="center"/>
              <w:rPr>
                <w:b/>
                <w:bCs/>
              </w:rPr>
            </w:pPr>
            <w:r w:rsidRPr="004D16F4">
              <w:rPr>
                <w:b/>
                <w:bCs/>
              </w:rPr>
              <w:t>asl [dB]</w:t>
            </w:r>
          </w:p>
        </w:tc>
        <w:tc>
          <w:tcPr>
            <w:tcW w:w="0" w:type="auto"/>
            <w:shd w:val="clear" w:color="auto" w:fill="auto"/>
            <w:vAlign w:val="center"/>
          </w:tcPr>
          <w:p w14:paraId="2358E932" w14:textId="77777777" w:rsidR="0092162A" w:rsidRPr="00B31420" w:rsidRDefault="0092162A" w:rsidP="0028786D">
            <w:pPr>
              <w:spacing w:after="0" w:line="240" w:lineRule="auto"/>
              <w:jc w:val="center"/>
            </w:pPr>
            <w:r w:rsidRPr="00B31420">
              <w:t>[-3.60e-05 , -1.26e-05]</w:t>
            </w:r>
          </w:p>
        </w:tc>
        <w:tc>
          <w:tcPr>
            <w:tcW w:w="0" w:type="auto"/>
            <w:shd w:val="clear" w:color="auto" w:fill="auto"/>
            <w:vAlign w:val="center"/>
          </w:tcPr>
          <w:p w14:paraId="24F6F091" w14:textId="77777777" w:rsidR="0092162A" w:rsidRPr="00B31420" w:rsidRDefault="0092162A" w:rsidP="0028786D">
            <w:pPr>
              <w:spacing w:after="0" w:line="240" w:lineRule="auto"/>
              <w:jc w:val="center"/>
            </w:pPr>
            <w:r w:rsidRPr="00B31420">
              <w:t>[-3.53e-05 , -3.91e-06]</w:t>
            </w:r>
          </w:p>
        </w:tc>
        <w:tc>
          <w:tcPr>
            <w:tcW w:w="0" w:type="auto"/>
            <w:shd w:val="clear" w:color="auto" w:fill="auto"/>
            <w:vAlign w:val="center"/>
          </w:tcPr>
          <w:p w14:paraId="3077B681" w14:textId="77777777" w:rsidR="0092162A" w:rsidRPr="00B31420" w:rsidRDefault="0092162A" w:rsidP="0028786D">
            <w:pPr>
              <w:spacing w:after="0" w:line="240" w:lineRule="auto"/>
              <w:jc w:val="center"/>
            </w:pPr>
            <w:r w:rsidRPr="00B31420">
              <w:t>[-3.52e-05 , -2.10e-05]</w:t>
            </w:r>
          </w:p>
        </w:tc>
        <w:tc>
          <w:tcPr>
            <w:tcW w:w="0" w:type="auto"/>
            <w:shd w:val="clear" w:color="auto" w:fill="auto"/>
            <w:vAlign w:val="center"/>
          </w:tcPr>
          <w:p w14:paraId="7BA145CE" w14:textId="77777777" w:rsidR="0092162A" w:rsidRPr="00B31420" w:rsidRDefault="0092162A" w:rsidP="0028786D">
            <w:pPr>
              <w:spacing w:after="0" w:line="240" w:lineRule="auto"/>
              <w:jc w:val="center"/>
            </w:pPr>
            <w:r w:rsidRPr="00B31420">
              <w:t>[-3.32e-05 , -1.78e-05]</w:t>
            </w:r>
          </w:p>
        </w:tc>
      </w:tr>
      <w:tr w:rsidR="0092162A" w:rsidRPr="00B31420" w14:paraId="10A23C6E" w14:textId="77777777" w:rsidTr="0028786D">
        <w:tc>
          <w:tcPr>
            <w:tcW w:w="0" w:type="auto"/>
            <w:shd w:val="clear" w:color="auto" w:fill="auto"/>
            <w:vAlign w:val="center"/>
          </w:tcPr>
          <w:p w14:paraId="1A189C6A" w14:textId="77777777" w:rsidR="0092162A" w:rsidRPr="004D16F4" w:rsidRDefault="0092162A" w:rsidP="0028786D">
            <w:pPr>
              <w:spacing w:after="0" w:line="240" w:lineRule="auto"/>
              <w:jc w:val="center"/>
              <w:rPr>
                <w:b/>
                <w:bCs/>
              </w:rPr>
            </w:pPr>
            <w:r w:rsidRPr="004D16F4">
              <w:rPr>
                <w:b/>
                <w:bCs/>
              </w:rPr>
              <w:t>reverbation frequency [Hz]</w:t>
            </w:r>
          </w:p>
        </w:tc>
        <w:tc>
          <w:tcPr>
            <w:tcW w:w="0" w:type="auto"/>
            <w:shd w:val="clear" w:color="auto" w:fill="auto"/>
            <w:vAlign w:val="center"/>
          </w:tcPr>
          <w:p w14:paraId="3D354847" w14:textId="77777777" w:rsidR="0092162A" w:rsidRPr="00B31420" w:rsidRDefault="0092162A" w:rsidP="0028786D">
            <w:pPr>
              <w:spacing w:after="0" w:line="240" w:lineRule="auto"/>
              <w:jc w:val="center"/>
            </w:pPr>
            <w:r w:rsidRPr="00B31420">
              <w:t>[3.67e+04 , 1.04e+06]</w:t>
            </w:r>
          </w:p>
        </w:tc>
        <w:tc>
          <w:tcPr>
            <w:tcW w:w="0" w:type="auto"/>
            <w:shd w:val="clear" w:color="auto" w:fill="auto"/>
            <w:vAlign w:val="center"/>
          </w:tcPr>
          <w:p w14:paraId="4022A75B" w14:textId="77777777" w:rsidR="0092162A" w:rsidRPr="00B31420" w:rsidRDefault="0092162A" w:rsidP="0028786D">
            <w:pPr>
              <w:spacing w:after="0" w:line="240" w:lineRule="auto"/>
              <w:jc w:val="center"/>
            </w:pPr>
            <w:r w:rsidRPr="00B31420">
              <w:t>[3.08e+04 , 7.95e+05]</w:t>
            </w:r>
          </w:p>
        </w:tc>
        <w:tc>
          <w:tcPr>
            <w:tcW w:w="0" w:type="auto"/>
            <w:shd w:val="clear" w:color="auto" w:fill="auto"/>
            <w:vAlign w:val="center"/>
          </w:tcPr>
          <w:p w14:paraId="0C7B268D" w14:textId="77777777" w:rsidR="0092162A" w:rsidRPr="00B31420" w:rsidRDefault="0092162A" w:rsidP="0028786D">
            <w:pPr>
              <w:spacing w:after="0" w:line="240" w:lineRule="auto"/>
              <w:jc w:val="center"/>
            </w:pPr>
            <w:r w:rsidRPr="00B31420">
              <w:t>[4.31e+04 , 4.62e+05]</w:t>
            </w:r>
          </w:p>
        </w:tc>
        <w:tc>
          <w:tcPr>
            <w:tcW w:w="0" w:type="auto"/>
            <w:shd w:val="clear" w:color="auto" w:fill="auto"/>
            <w:vAlign w:val="center"/>
          </w:tcPr>
          <w:p w14:paraId="6B82B68D" w14:textId="77777777" w:rsidR="0092162A" w:rsidRPr="00B31420" w:rsidRDefault="0092162A" w:rsidP="0028786D">
            <w:pPr>
              <w:spacing w:after="0" w:line="240" w:lineRule="auto"/>
              <w:jc w:val="center"/>
            </w:pPr>
            <w:r w:rsidRPr="00B31420">
              <w:t>[4.65e+04 , 5.47e+05]</w:t>
            </w:r>
          </w:p>
        </w:tc>
      </w:tr>
      <w:tr w:rsidR="0092162A" w:rsidRPr="00B31420" w14:paraId="7BFD069D" w14:textId="77777777" w:rsidTr="0028786D">
        <w:tc>
          <w:tcPr>
            <w:tcW w:w="0" w:type="auto"/>
            <w:shd w:val="clear" w:color="auto" w:fill="auto"/>
            <w:vAlign w:val="center"/>
          </w:tcPr>
          <w:p w14:paraId="3AF50F85" w14:textId="77777777" w:rsidR="0092162A" w:rsidRPr="004D16F4" w:rsidRDefault="0092162A" w:rsidP="0028786D">
            <w:pPr>
              <w:spacing w:after="0" w:line="240" w:lineRule="auto"/>
              <w:jc w:val="center"/>
              <w:rPr>
                <w:b/>
                <w:bCs/>
              </w:rPr>
            </w:pPr>
            <w:r w:rsidRPr="004D16F4">
              <w:rPr>
                <w:b/>
                <w:bCs/>
              </w:rPr>
              <w:t>initiation frequency [Hz]</w:t>
            </w:r>
          </w:p>
        </w:tc>
        <w:tc>
          <w:tcPr>
            <w:tcW w:w="0" w:type="auto"/>
            <w:shd w:val="clear" w:color="auto" w:fill="auto"/>
            <w:vAlign w:val="center"/>
          </w:tcPr>
          <w:p w14:paraId="666126B3" w14:textId="77777777" w:rsidR="0092162A" w:rsidRPr="00B31420" w:rsidRDefault="0092162A" w:rsidP="0028786D">
            <w:pPr>
              <w:spacing w:after="0" w:line="240" w:lineRule="auto"/>
              <w:jc w:val="center"/>
            </w:pPr>
            <w:r w:rsidRPr="00B31420">
              <w:t>[7.69e+04 , Inf]</w:t>
            </w:r>
          </w:p>
        </w:tc>
        <w:tc>
          <w:tcPr>
            <w:tcW w:w="0" w:type="auto"/>
            <w:shd w:val="clear" w:color="auto" w:fill="auto"/>
            <w:vAlign w:val="center"/>
          </w:tcPr>
          <w:p w14:paraId="38168283" w14:textId="77777777" w:rsidR="0092162A" w:rsidRPr="00B31420" w:rsidRDefault="0092162A" w:rsidP="0028786D">
            <w:pPr>
              <w:spacing w:after="0" w:line="240" w:lineRule="auto"/>
              <w:jc w:val="center"/>
            </w:pPr>
            <w:r w:rsidRPr="00B31420">
              <w:t>[7.69e+04 , Inf]</w:t>
            </w:r>
          </w:p>
        </w:tc>
        <w:tc>
          <w:tcPr>
            <w:tcW w:w="0" w:type="auto"/>
            <w:shd w:val="clear" w:color="auto" w:fill="auto"/>
            <w:vAlign w:val="center"/>
          </w:tcPr>
          <w:p w14:paraId="52999B21" w14:textId="77777777" w:rsidR="0092162A" w:rsidRPr="00B31420" w:rsidRDefault="0092162A" w:rsidP="0028786D">
            <w:pPr>
              <w:spacing w:after="0" w:line="240" w:lineRule="auto"/>
              <w:jc w:val="center"/>
            </w:pPr>
            <w:r w:rsidRPr="00B31420">
              <w:t>[1.13e+05 , 2.40e+06]</w:t>
            </w:r>
          </w:p>
        </w:tc>
        <w:tc>
          <w:tcPr>
            <w:tcW w:w="0" w:type="auto"/>
            <w:shd w:val="clear" w:color="auto" w:fill="auto"/>
            <w:vAlign w:val="center"/>
          </w:tcPr>
          <w:p w14:paraId="69E11C06" w14:textId="77777777" w:rsidR="0092162A" w:rsidRPr="00B31420" w:rsidRDefault="0092162A" w:rsidP="0028786D">
            <w:pPr>
              <w:spacing w:after="0" w:line="240" w:lineRule="auto"/>
              <w:jc w:val="center"/>
            </w:pPr>
            <w:r w:rsidRPr="00B31420">
              <w:t>[7.84e+04 , 2.00e+06]</w:t>
            </w:r>
          </w:p>
        </w:tc>
      </w:tr>
      <w:tr w:rsidR="0092162A" w:rsidRPr="00B31420" w14:paraId="164A72F0" w14:textId="77777777" w:rsidTr="0028786D">
        <w:tc>
          <w:tcPr>
            <w:tcW w:w="0" w:type="auto"/>
            <w:shd w:val="clear" w:color="auto" w:fill="auto"/>
            <w:vAlign w:val="center"/>
          </w:tcPr>
          <w:p w14:paraId="34F3BF94" w14:textId="77777777" w:rsidR="0092162A" w:rsidRPr="004D16F4" w:rsidRDefault="0092162A" w:rsidP="0028786D">
            <w:pPr>
              <w:spacing w:after="0" w:line="240" w:lineRule="auto"/>
              <w:jc w:val="center"/>
              <w:rPr>
                <w:b/>
                <w:bCs/>
              </w:rPr>
            </w:pPr>
            <w:r w:rsidRPr="004D16F4">
              <w:rPr>
                <w:b/>
                <w:bCs/>
              </w:rPr>
              <w:t>signal strength [Vs]</w:t>
            </w:r>
          </w:p>
        </w:tc>
        <w:tc>
          <w:tcPr>
            <w:tcW w:w="0" w:type="auto"/>
            <w:shd w:val="clear" w:color="auto" w:fill="auto"/>
            <w:vAlign w:val="center"/>
          </w:tcPr>
          <w:p w14:paraId="06096510" w14:textId="77777777" w:rsidR="0092162A" w:rsidRPr="00B31420" w:rsidRDefault="0092162A" w:rsidP="0028786D">
            <w:pPr>
              <w:spacing w:after="0" w:line="240" w:lineRule="auto"/>
              <w:jc w:val="center"/>
            </w:pPr>
            <w:r w:rsidRPr="00B31420">
              <w:t xml:space="preserve">[1.35e-09 , </w:t>
            </w:r>
            <w:r w:rsidRPr="00B31420">
              <w:lastRenderedPageBreak/>
              <w:t>8.35e-06]</w:t>
            </w:r>
          </w:p>
        </w:tc>
        <w:tc>
          <w:tcPr>
            <w:tcW w:w="0" w:type="auto"/>
            <w:shd w:val="clear" w:color="auto" w:fill="auto"/>
            <w:vAlign w:val="center"/>
          </w:tcPr>
          <w:p w14:paraId="3176D78D" w14:textId="77777777" w:rsidR="0092162A" w:rsidRPr="00B31420" w:rsidRDefault="0092162A" w:rsidP="0028786D">
            <w:pPr>
              <w:spacing w:after="0" w:line="240" w:lineRule="auto"/>
              <w:jc w:val="center"/>
            </w:pPr>
            <w:r w:rsidRPr="00B31420">
              <w:lastRenderedPageBreak/>
              <w:t xml:space="preserve">[1.49e-09 , </w:t>
            </w:r>
            <w:r w:rsidRPr="00B31420">
              <w:lastRenderedPageBreak/>
              <w:t>1.92e-04]</w:t>
            </w:r>
          </w:p>
        </w:tc>
        <w:tc>
          <w:tcPr>
            <w:tcW w:w="0" w:type="auto"/>
            <w:shd w:val="clear" w:color="auto" w:fill="auto"/>
            <w:vAlign w:val="center"/>
          </w:tcPr>
          <w:p w14:paraId="373813AA" w14:textId="77777777" w:rsidR="0092162A" w:rsidRPr="00B31420" w:rsidRDefault="0092162A" w:rsidP="0028786D">
            <w:pPr>
              <w:spacing w:after="0" w:line="240" w:lineRule="auto"/>
              <w:jc w:val="center"/>
            </w:pPr>
            <w:r w:rsidRPr="00B31420">
              <w:lastRenderedPageBreak/>
              <w:t xml:space="preserve">[1.77e-09 , </w:t>
            </w:r>
            <w:r w:rsidRPr="00B31420">
              <w:lastRenderedPageBreak/>
              <w:t>7.13e-07]</w:t>
            </w:r>
          </w:p>
        </w:tc>
        <w:tc>
          <w:tcPr>
            <w:tcW w:w="0" w:type="auto"/>
            <w:shd w:val="clear" w:color="auto" w:fill="auto"/>
            <w:vAlign w:val="center"/>
          </w:tcPr>
          <w:p w14:paraId="7D57399F" w14:textId="77777777" w:rsidR="0092162A" w:rsidRPr="00B31420" w:rsidRDefault="0092162A" w:rsidP="0028786D">
            <w:pPr>
              <w:spacing w:after="0" w:line="240" w:lineRule="auto"/>
              <w:jc w:val="center"/>
            </w:pPr>
            <w:r w:rsidRPr="00B31420">
              <w:lastRenderedPageBreak/>
              <w:t xml:space="preserve">[2.52e-09 , </w:t>
            </w:r>
            <w:r w:rsidRPr="00B31420">
              <w:lastRenderedPageBreak/>
              <w:t>4.52e-06]</w:t>
            </w:r>
          </w:p>
        </w:tc>
      </w:tr>
      <w:tr w:rsidR="0092162A" w:rsidRPr="00B31420" w14:paraId="5347ADF0" w14:textId="77777777" w:rsidTr="0028786D">
        <w:tc>
          <w:tcPr>
            <w:tcW w:w="0" w:type="auto"/>
            <w:shd w:val="clear" w:color="auto" w:fill="auto"/>
            <w:vAlign w:val="center"/>
          </w:tcPr>
          <w:p w14:paraId="41282380" w14:textId="77777777" w:rsidR="0092162A" w:rsidRPr="004D16F4" w:rsidRDefault="0092162A" w:rsidP="0028786D">
            <w:pPr>
              <w:spacing w:after="0" w:line="240" w:lineRule="auto"/>
              <w:jc w:val="center"/>
              <w:rPr>
                <w:b/>
                <w:bCs/>
              </w:rPr>
            </w:pPr>
            <w:r w:rsidRPr="004D16F4">
              <w:rPr>
                <w:b/>
                <w:bCs/>
              </w:rPr>
              <w:lastRenderedPageBreak/>
              <w:t>absolute energy [aJ]</w:t>
            </w:r>
          </w:p>
        </w:tc>
        <w:tc>
          <w:tcPr>
            <w:tcW w:w="0" w:type="auto"/>
            <w:shd w:val="clear" w:color="auto" w:fill="auto"/>
            <w:vAlign w:val="center"/>
          </w:tcPr>
          <w:p w14:paraId="3BE6B5D3" w14:textId="77777777" w:rsidR="0092162A" w:rsidRPr="00B31420" w:rsidRDefault="0092162A" w:rsidP="0028786D">
            <w:pPr>
              <w:spacing w:after="0" w:line="240" w:lineRule="auto"/>
              <w:jc w:val="center"/>
            </w:pPr>
            <w:r w:rsidRPr="00B31420">
              <w:t>[6.44e-18 , 9.14e-11]</w:t>
            </w:r>
          </w:p>
        </w:tc>
        <w:tc>
          <w:tcPr>
            <w:tcW w:w="0" w:type="auto"/>
            <w:shd w:val="clear" w:color="auto" w:fill="auto"/>
            <w:vAlign w:val="center"/>
          </w:tcPr>
          <w:p w14:paraId="1CDA2EB4" w14:textId="77777777" w:rsidR="0092162A" w:rsidRPr="00B31420" w:rsidRDefault="0092162A" w:rsidP="0028786D">
            <w:pPr>
              <w:spacing w:after="0" w:line="240" w:lineRule="auto"/>
              <w:jc w:val="center"/>
            </w:pPr>
            <w:r w:rsidRPr="00B31420">
              <w:t>[7.53e-18 , 2.36e-08]</w:t>
            </w:r>
          </w:p>
        </w:tc>
        <w:tc>
          <w:tcPr>
            <w:tcW w:w="0" w:type="auto"/>
            <w:shd w:val="clear" w:color="auto" w:fill="auto"/>
            <w:vAlign w:val="center"/>
          </w:tcPr>
          <w:p w14:paraId="793E7B11" w14:textId="77777777" w:rsidR="0092162A" w:rsidRPr="00B31420" w:rsidRDefault="0092162A" w:rsidP="0028786D">
            <w:pPr>
              <w:spacing w:after="0" w:line="240" w:lineRule="auto"/>
              <w:jc w:val="center"/>
            </w:pPr>
            <w:r w:rsidRPr="00B31420">
              <w:t>[1.21e-17 , 9.37e-13]</w:t>
            </w:r>
          </w:p>
        </w:tc>
        <w:tc>
          <w:tcPr>
            <w:tcW w:w="0" w:type="auto"/>
            <w:shd w:val="clear" w:color="auto" w:fill="auto"/>
            <w:vAlign w:val="center"/>
          </w:tcPr>
          <w:p w14:paraId="6D04268C" w14:textId="77777777" w:rsidR="0092162A" w:rsidRPr="00B31420" w:rsidRDefault="0092162A" w:rsidP="0028786D">
            <w:pPr>
              <w:spacing w:after="0" w:line="240" w:lineRule="auto"/>
              <w:jc w:val="center"/>
            </w:pPr>
            <w:r w:rsidRPr="00B31420">
              <w:t>[3.15e-17 , 4.73e-11]</w:t>
            </w:r>
          </w:p>
        </w:tc>
      </w:tr>
      <w:tr w:rsidR="0092162A" w:rsidRPr="00B31420" w14:paraId="139135CE" w14:textId="77777777" w:rsidTr="0028786D">
        <w:tc>
          <w:tcPr>
            <w:tcW w:w="0" w:type="auto"/>
            <w:shd w:val="clear" w:color="auto" w:fill="auto"/>
            <w:vAlign w:val="center"/>
          </w:tcPr>
          <w:p w14:paraId="7FE8AB5F" w14:textId="77777777" w:rsidR="0092162A" w:rsidRPr="004D16F4" w:rsidRDefault="0092162A" w:rsidP="0028786D">
            <w:pPr>
              <w:spacing w:after="0" w:line="240" w:lineRule="auto"/>
              <w:jc w:val="center"/>
              <w:rPr>
                <w:b/>
                <w:bCs/>
              </w:rPr>
            </w:pPr>
            <w:r w:rsidRPr="004D16F4">
              <w:rPr>
                <w:b/>
                <w:bCs/>
              </w:rPr>
              <w:t>PP1 [%]</w:t>
            </w:r>
          </w:p>
        </w:tc>
        <w:tc>
          <w:tcPr>
            <w:tcW w:w="0" w:type="auto"/>
            <w:shd w:val="clear" w:color="auto" w:fill="auto"/>
            <w:vAlign w:val="center"/>
          </w:tcPr>
          <w:p w14:paraId="1C035DE4" w14:textId="77777777" w:rsidR="0092162A" w:rsidRPr="00B31420" w:rsidRDefault="0092162A" w:rsidP="0028786D">
            <w:pPr>
              <w:spacing w:after="0" w:line="240" w:lineRule="auto"/>
              <w:jc w:val="center"/>
            </w:pPr>
            <w:r w:rsidRPr="00B31420">
              <w:t>[1.55e-06 , 2.39e-02]</w:t>
            </w:r>
          </w:p>
        </w:tc>
        <w:tc>
          <w:tcPr>
            <w:tcW w:w="0" w:type="auto"/>
            <w:shd w:val="clear" w:color="auto" w:fill="auto"/>
            <w:vAlign w:val="center"/>
          </w:tcPr>
          <w:p w14:paraId="4835A967" w14:textId="77777777" w:rsidR="0092162A" w:rsidRPr="00B31420" w:rsidRDefault="0092162A" w:rsidP="0028786D">
            <w:pPr>
              <w:spacing w:after="0" w:line="240" w:lineRule="auto"/>
              <w:jc w:val="center"/>
            </w:pPr>
            <w:r w:rsidRPr="00B31420">
              <w:t>[7.86e-07 , 1.43e-02]</w:t>
            </w:r>
          </w:p>
        </w:tc>
        <w:tc>
          <w:tcPr>
            <w:tcW w:w="0" w:type="auto"/>
            <w:shd w:val="clear" w:color="auto" w:fill="auto"/>
            <w:vAlign w:val="center"/>
          </w:tcPr>
          <w:p w14:paraId="4DB0A963" w14:textId="77777777" w:rsidR="0092162A" w:rsidRPr="00B31420" w:rsidRDefault="0092162A" w:rsidP="0028786D">
            <w:pPr>
              <w:spacing w:after="0" w:line="240" w:lineRule="auto"/>
              <w:jc w:val="center"/>
            </w:pPr>
            <w:r w:rsidRPr="00B31420">
              <w:t>[2.84e-06 , 1.07e-02]</w:t>
            </w:r>
          </w:p>
        </w:tc>
        <w:tc>
          <w:tcPr>
            <w:tcW w:w="0" w:type="auto"/>
            <w:shd w:val="clear" w:color="auto" w:fill="auto"/>
            <w:vAlign w:val="center"/>
          </w:tcPr>
          <w:p w14:paraId="0D5F140F" w14:textId="77777777" w:rsidR="0092162A" w:rsidRPr="00B31420" w:rsidRDefault="0092162A" w:rsidP="0028786D">
            <w:pPr>
              <w:spacing w:after="0" w:line="240" w:lineRule="auto"/>
              <w:jc w:val="center"/>
            </w:pPr>
            <w:r w:rsidRPr="00B31420">
              <w:t>[5.03e-07 , 4.69e-03]</w:t>
            </w:r>
          </w:p>
        </w:tc>
      </w:tr>
      <w:tr w:rsidR="0092162A" w:rsidRPr="00B31420" w14:paraId="408BB313" w14:textId="77777777" w:rsidTr="0028786D">
        <w:tc>
          <w:tcPr>
            <w:tcW w:w="0" w:type="auto"/>
            <w:shd w:val="clear" w:color="auto" w:fill="auto"/>
            <w:vAlign w:val="center"/>
          </w:tcPr>
          <w:p w14:paraId="44C9D5B6" w14:textId="77777777" w:rsidR="0092162A" w:rsidRPr="004D16F4" w:rsidRDefault="0092162A" w:rsidP="0028786D">
            <w:pPr>
              <w:spacing w:after="0" w:line="240" w:lineRule="auto"/>
              <w:jc w:val="center"/>
              <w:rPr>
                <w:b/>
                <w:bCs/>
              </w:rPr>
            </w:pPr>
            <w:r w:rsidRPr="004D16F4">
              <w:rPr>
                <w:b/>
                <w:bCs/>
              </w:rPr>
              <w:t>PP2 [%]</w:t>
            </w:r>
          </w:p>
        </w:tc>
        <w:tc>
          <w:tcPr>
            <w:tcW w:w="0" w:type="auto"/>
            <w:shd w:val="clear" w:color="auto" w:fill="auto"/>
            <w:vAlign w:val="center"/>
          </w:tcPr>
          <w:p w14:paraId="0E187199" w14:textId="77777777" w:rsidR="0092162A" w:rsidRPr="00B31420" w:rsidRDefault="0092162A" w:rsidP="0028786D">
            <w:pPr>
              <w:spacing w:after="0" w:line="240" w:lineRule="auto"/>
              <w:jc w:val="center"/>
            </w:pPr>
            <w:r w:rsidRPr="00B31420">
              <w:t>[2.94e-02 , 9.99e-01]</w:t>
            </w:r>
          </w:p>
        </w:tc>
        <w:tc>
          <w:tcPr>
            <w:tcW w:w="0" w:type="auto"/>
            <w:shd w:val="clear" w:color="auto" w:fill="auto"/>
            <w:vAlign w:val="center"/>
          </w:tcPr>
          <w:p w14:paraId="5ACAC330" w14:textId="77777777" w:rsidR="0092162A" w:rsidRPr="00B31420" w:rsidRDefault="0092162A" w:rsidP="0028786D">
            <w:pPr>
              <w:spacing w:after="0" w:line="240" w:lineRule="auto"/>
              <w:jc w:val="center"/>
            </w:pPr>
            <w:r w:rsidRPr="00B31420">
              <w:t>[1.70e-02 , 9.96e-01]</w:t>
            </w:r>
          </w:p>
        </w:tc>
        <w:tc>
          <w:tcPr>
            <w:tcW w:w="0" w:type="auto"/>
            <w:shd w:val="clear" w:color="auto" w:fill="auto"/>
            <w:vAlign w:val="center"/>
          </w:tcPr>
          <w:p w14:paraId="2FAEE2A7" w14:textId="77777777" w:rsidR="0092162A" w:rsidRPr="00B31420" w:rsidRDefault="0092162A" w:rsidP="0028786D">
            <w:pPr>
              <w:spacing w:after="0" w:line="240" w:lineRule="auto"/>
              <w:jc w:val="center"/>
            </w:pPr>
            <w:r w:rsidRPr="00B31420">
              <w:t>[6.95e-02 , 9.98e-01]</w:t>
            </w:r>
          </w:p>
        </w:tc>
        <w:tc>
          <w:tcPr>
            <w:tcW w:w="0" w:type="auto"/>
            <w:shd w:val="clear" w:color="auto" w:fill="auto"/>
            <w:vAlign w:val="center"/>
          </w:tcPr>
          <w:p w14:paraId="6339EED1" w14:textId="77777777" w:rsidR="0092162A" w:rsidRPr="00B31420" w:rsidRDefault="0092162A" w:rsidP="0028786D">
            <w:pPr>
              <w:spacing w:after="0" w:line="240" w:lineRule="auto"/>
              <w:jc w:val="center"/>
            </w:pPr>
            <w:r w:rsidRPr="00B31420">
              <w:t>[1.38e-02 , 9.97e-01]</w:t>
            </w:r>
          </w:p>
        </w:tc>
      </w:tr>
      <w:tr w:rsidR="0092162A" w:rsidRPr="00B31420" w14:paraId="37727824" w14:textId="77777777" w:rsidTr="0028786D">
        <w:tc>
          <w:tcPr>
            <w:tcW w:w="0" w:type="auto"/>
            <w:shd w:val="clear" w:color="auto" w:fill="auto"/>
            <w:vAlign w:val="center"/>
          </w:tcPr>
          <w:p w14:paraId="4A61B000" w14:textId="77777777" w:rsidR="0092162A" w:rsidRPr="004D16F4" w:rsidRDefault="0092162A" w:rsidP="0028786D">
            <w:pPr>
              <w:spacing w:after="0" w:line="240" w:lineRule="auto"/>
              <w:jc w:val="center"/>
              <w:rPr>
                <w:b/>
                <w:bCs/>
              </w:rPr>
            </w:pPr>
            <w:r w:rsidRPr="004D16F4">
              <w:rPr>
                <w:b/>
                <w:bCs/>
              </w:rPr>
              <w:t>PP3 [%]</w:t>
            </w:r>
          </w:p>
        </w:tc>
        <w:tc>
          <w:tcPr>
            <w:tcW w:w="0" w:type="auto"/>
            <w:shd w:val="clear" w:color="auto" w:fill="auto"/>
            <w:vAlign w:val="center"/>
          </w:tcPr>
          <w:p w14:paraId="20A9D083" w14:textId="77777777" w:rsidR="0092162A" w:rsidRPr="00B31420" w:rsidRDefault="0092162A" w:rsidP="0028786D">
            <w:pPr>
              <w:spacing w:after="0" w:line="240" w:lineRule="auto"/>
              <w:jc w:val="center"/>
            </w:pPr>
            <w:r w:rsidRPr="00B31420">
              <w:t>[3.87e-04 , 9.48e-01]</w:t>
            </w:r>
          </w:p>
        </w:tc>
        <w:tc>
          <w:tcPr>
            <w:tcW w:w="0" w:type="auto"/>
            <w:shd w:val="clear" w:color="auto" w:fill="auto"/>
            <w:vAlign w:val="center"/>
          </w:tcPr>
          <w:p w14:paraId="2DB0E345" w14:textId="77777777" w:rsidR="0092162A" w:rsidRPr="00B31420" w:rsidRDefault="0092162A" w:rsidP="0028786D">
            <w:pPr>
              <w:spacing w:after="0" w:line="240" w:lineRule="auto"/>
              <w:jc w:val="center"/>
            </w:pPr>
            <w:r w:rsidRPr="00B31420">
              <w:t>[3.22e-03 , 9.14e-01]</w:t>
            </w:r>
          </w:p>
        </w:tc>
        <w:tc>
          <w:tcPr>
            <w:tcW w:w="0" w:type="auto"/>
            <w:shd w:val="clear" w:color="auto" w:fill="auto"/>
            <w:vAlign w:val="center"/>
          </w:tcPr>
          <w:p w14:paraId="760B91F3" w14:textId="77777777" w:rsidR="0092162A" w:rsidRPr="00B31420" w:rsidRDefault="0092162A" w:rsidP="0028786D">
            <w:pPr>
              <w:spacing w:after="0" w:line="240" w:lineRule="auto"/>
              <w:jc w:val="center"/>
            </w:pPr>
            <w:r w:rsidRPr="00B31420">
              <w:t>[1.89e-03 , 8.98e-01]</w:t>
            </w:r>
          </w:p>
        </w:tc>
        <w:tc>
          <w:tcPr>
            <w:tcW w:w="0" w:type="auto"/>
            <w:shd w:val="clear" w:color="auto" w:fill="auto"/>
            <w:vAlign w:val="center"/>
          </w:tcPr>
          <w:p w14:paraId="34EB06D9" w14:textId="77777777" w:rsidR="0092162A" w:rsidRPr="00B31420" w:rsidRDefault="0092162A" w:rsidP="0028786D">
            <w:pPr>
              <w:spacing w:after="0" w:line="240" w:lineRule="auto"/>
              <w:jc w:val="center"/>
            </w:pPr>
            <w:r w:rsidRPr="00B31420">
              <w:t>[2.36e-03 , 9.26e-01]</w:t>
            </w:r>
          </w:p>
        </w:tc>
      </w:tr>
      <w:tr w:rsidR="0092162A" w:rsidRPr="00B31420" w14:paraId="1174DAB9" w14:textId="77777777" w:rsidTr="0028786D">
        <w:tc>
          <w:tcPr>
            <w:tcW w:w="0" w:type="auto"/>
            <w:shd w:val="clear" w:color="auto" w:fill="auto"/>
            <w:vAlign w:val="center"/>
          </w:tcPr>
          <w:p w14:paraId="3D77D798" w14:textId="77777777" w:rsidR="0092162A" w:rsidRPr="004D16F4" w:rsidRDefault="0092162A" w:rsidP="0028786D">
            <w:pPr>
              <w:spacing w:after="0" w:line="240" w:lineRule="auto"/>
              <w:jc w:val="center"/>
              <w:rPr>
                <w:b/>
                <w:bCs/>
              </w:rPr>
            </w:pPr>
            <w:r w:rsidRPr="004D16F4">
              <w:rPr>
                <w:b/>
                <w:bCs/>
              </w:rPr>
              <w:t>PP4 [%]</w:t>
            </w:r>
          </w:p>
        </w:tc>
        <w:tc>
          <w:tcPr>
            <w:tcW w:w="0" w:type="auto"/>
            <w:shd w:val="clear" w:color="auto" w:fill="auto"/>
            <w:vAlign w:val="center"/>
          </w:tcPr>
          <w:p w14:paraId="3996A5E1" w14:textId="77777777" w:rsidR="0092162A" w:rsidRPr="00B31420" w:rsidRDefault="0092162A" w:rsidP="0028786D">
            <w:pPr>
              <w:spacing w:after="0" w:line="240" w:lineRule="auto"/>
              <w:jc w:val="center"/>
            </w:pPr>
            <w:r w:rsidRPr="00B31420">
              <w:t>[4.74e-07 , 9.17e-01]</w:t>
            </w:r>
          </w:p>
        </w:tc>
        <w:tc>
          <w:tcPr>
            <w:tcW w:w="0" w:type="auto"/>
            <w:shd w:val="clear" w:color="auto" w:fill="auto"/>
            <w:vAlign w:val="center"/>
          </w:tcPr>
          <w:p w14:paraId="63668366" w14:textId="77777777" w:rsidR="0092162A" w:rsidRPr="00B31420" w:rsidRDefault="0092162A" w:rsidP="0028786D">
            <w:pPr>
              <w:spacing w:after="0" w:line="240" w:lineRule="auto"/>
              <w:jc w:val="center"/>
            </w:pPr>
            <w:r w:rsidRPr="00B31420">
              <w:t>[1.43e-04 , 9.57e-01]</w:t>
            </w:r>
          </w:p>
        </w:tc>
        <w:tc>
          <w:tcPr>
            <w:tcW w:w="0" w:type="auto"/>
            <w:shd w:val="clear" w:color="auto" w:fill="auto"/>
            <w:vAlign w:val="center"/>
          </w:tcPr>
          <w:p w14:paraId="6ECBD803" w14:textId="77777777" w:rsidR="0092162A" w:rsidRPr="00B31420" w:rsidRDefault="0092162A" w:rsidP="0028786D">
            <w:pPr>
              <w:spacing w:after="0" w:line="240" w:lineRule="auto"/>
              <w:jc w:val="center"/>
            </w:pPr>
            <w:r w:rsidRPr="00B31420">
              <w:t>[4.56e-05 , 7.34e-01]</w:t>
            </w:r>
          </w:p>
        </w:tc>
        <w:tc>
          <w:tcPr>
            <w:tcW w:w="0" w:type="auto"/>
            <w:shd w:val="clear" w:color="auto" w:fill="auto"/>
            <w:vAlign w:val="center"/>
          </w:tcPr>
          <w:p w14:paraId="1D2AE3E0" w14:textId="77777777" w:rsidR="0092162A" w:rsidRPr="00B31420" w:rsidRDefault="0092162A" w:rsidP="0028786D">
            <w:pPr>
              <w:spacing w:after="0" w:line="240" w:lineRule="auto"/>
              <w:jc w:val="center"/>
            </w:pPr>
            <w:r w:rsidRPr="00B31420">
              <w:t>[2.11e-05 , 7.54e-01]</w:t>
            </w:r>
          </w:p>
        </w:tc>
      </w:tr>
      <w:tr w:rsidR="0092162A" w:rsidRPr="00B31420" w14:paraId="1E81C02C" w14:textId="77777777" w:rsidTr="0028786D">
        <w:tc>
          <w:tcPr>
            <w:tcW w:w="0" w:type="auto"/>
            <w:shd w:val="clear" w:color="auto" w:fill="auto"/>
            <w:vAlign w:val="center"/>
          </w:tcPr>
          <w:p w14:paraId="4AF7B696" w14:textId="77777777" w:rsidR="0092162A" w:rsidRPr="004D16F4" w:rsidRDefault="0092162A" w:rsidP="0028786D">
            <w:pPr>
              <w:spacing w:after="0" w:line="240" w:lineRule="auto"/>
              <w:jc w:val="center"/>
              <w:rPr>
                <w:b/>
                <w:bCs/>
              </w:rPr>
            </w:pPr>
            <w:r w:rsidRPr="004D16F4">
              <w:rPr>
                <w:b/>
                <w:bCs/>
              </w:rPr>
              <w:t>centroid frequency [Hz]</w:t>
            </w:r>
          </w:p>
        </w:tc>
        <w:tc>
          <w:tcPr>
            <w:tcW w:w="0" w:type="auto"/>
            <w:shd w:val="clear" w:color="auto" w:fill="auto"/>
            <w:vAlign w:val="center"/>
          </w:tcPr>
          <w:p w14:paraId="1C2467FE" w14:textId="77777777" w:rsidR="0092162A" w:rsidRPr="00B31420" w:rsidRDefault="0092162A" w:rsidP="0028786D">
            <w:pPr>
              <w:spacing w:after="0" w:line="240" w:lineRule="auto"/>
              <w:jc w:val="center"/>
            </w:pPr>
            <w:r w:rsidRPr="00B31420">
              <w:t>[1.58e+05 , 5.31e+05]</w:t>
            </w:r>
          </w:p>
        </w:tc>
        <w:tc>
          <w:tcPr>
            <w:tcW w:w="0" w:type="auto"/>
            <w:shd w:val="clear" w:color="auto" w:fill="auto"/>
            <w:vAlign w:val="center"/>
          </w:tcPr>
          <w:p w14:paraId="3BB64A66" w14:textId="77777777" w:rsidR="0092162A" w:rsidRPr="00B31420" w:rsidRDefault="0092162A" w:rsidP="0028786D">
            <w:pPr>
              <w:spacing w:after="0" w:line="240" w:lineRule="auto"/>
              <w:jc w:val="center"/>
            </w:pPr>
            <w:r w:rsidRPr="00B31420">
              <w:t>[1.89e+05 , 5.35e+05]</w:t>
            </w:r>
          </w:p>
        </w:tc>
        <w:tc>
          <w:tcPr>
            <w:tcW w:w="0" w:type="auto"/>
            <w:shd w:val="clear" w:color="auto" w:fill="auto"/>
            <w:vAlign w:val="center"/>
          </w:tcPr>
          <w:p w14:paraId="5B50FDB3" w14:textId="77777777" w:rsidR="0092162A" w:rsidRPr="00B31420" w:rsidRDefault="0092162A" w:rsidP="0028786D">
            <w:pPr>
              <w:spacing w:after="0" w:line="240" w:lineRule="auto"/>
              <w:jc w:val="center"/>
            </w:pPr>
            <w:r w:rsidRPr="00B31420">
              <w:t>[1.88e+05 , 4.82e+05]</w:t>
            </w:r>
          </w:p>
        </w:tc>
        <w:tc>
          <w:tcPr>
            <w:tcW w:w="0" w:type="auto"/>
            <w:shd w:val="clear" w:color="auto" w:fill="auto"/>
            <w:vAlign w:val="center"/>
          </w:tcPr>
          <w:p w14:paraId="4D21A347" w14:textId="77777777" w:rsidR="0092162A" w:rsidRPr="00B31420" w:rsidRDefault="0092162A" w:rsidP="0028786D">
            <w:pPr>
              <w:spacing w:after="0" w:line="240" w:lineRule="auto"/>
              <w:jc w:val="center"/>
            </w:pPr>
            <w:r w:rsidRPr="00B31420">
              <w:t>[1.78e+05 , 4.98e+05]</w:t>
            </w:r>
          </w:p>
        </w:tc>
      </w:tr>
      <w:tr w:rsidR="0092162A" w:rsidRPr="00B31420" w14:paraId="0733340F" w14:textId="77777777" w:rsidTr="0028786D">
        <w:tc>
          <w:tcPr>
            <w:tcW w:w="0" w:type="auto"/>
            <w:shd w:val="clear" w:color="auto" w:fill="auto"/>
            <w:vAlign w:val="center"/>
          </w:tcPr>
          <w:p w14:paraId="72B6289B" w14:textId="77777777" w:rsidR="0092162A" w:rsidRPr="004D16F4" w:rsidRDefault="0092162A" w:rsidP="0028786D">
            <w:pPr>
              <w:spacing w:after="0" w:line="240" w:lineRule="auto"/>
              <w:jc w:val="center"/>
              <w:rPr>
                <w:b/>
                <w:bCs/>
              </w:rPr>
            </w:pPr>
            <w:r w:rsidRPr="004D16F4">
              <w:rPr>
                <w:b/>
                <w:bCs/>
              </w:rPr>
              <w:t>peak frequency [Hz]</w:t>
            </w:r>
          </w:p>
        </w:tc>
        <w:tc>
          <w:tcPr>
            <w:tcW w:w="0" w:type="auto"/>
            <w:shd w:val="clear" w:color="auto" w:fill="auto"/>
            <w:vAlign w:val="center"/>
          </w:tcPr>
          <w:p w14:paraId="5140AD3B" w14:textId="77777777" w:rsidR="0092162A" w:rsidRPr="00B31420" w:rsidRDefault="0092162A" w:rsidP="0028786D">
            <w:pPr>
              <w:spacing w:after="0" w:line="240" w:lineRule="auto"/>
              <w:jc w:val="center"/>
            </w:pPr>
            <w:r w:rsidRPr="00B31420">
              <w:t>[1.17e+05 , 8.01e+05]</w:t>
            </w:r>
          </w:p>
        </w:tc>
        <w:tc>
          <w:tcPr>
            <w:tcW w:w="0" w:type="auto"/>
            <w:shd w:val="clear" w:color="auto" w:fill="auto"/>
            <w:vAlign w:val="center"/>
          </w:tcPr>
          <w:p w14:paraId="39429211" w14:textId="77777777" w:rsidR="0092162A" w:rsidRPr="00B31420" w:rsidRDefault="0092162A" w:rsidP="0028786D">
            <w:pPr>
              <w:spacing w:after="0" w:line="240" w:lineRule="auto"/>
              <w:jc w:val="center"/>
            </w:pPr>
            <w:r w:rsidRPr="00B31420">
              <w:t>[1.17e+05 , 8.03e+05]</w:t>
            </w:r>
          </w:p>
        </w:tc>
        <w:tc>
          <w:tcPr>
            <w:tcW w:w="0" w:type="auto"/>
            <w:shd w:val="clear" w:color="auto" w:fill="auto"/>
            <w:vAlign w:val="center"/>
          </w:tcPr>
          <w:p w14:paraId="49EA63A7" w14:textId="77777777" w:rsidR="0092162A" w:rsidRPr="00B31420" w:rsidRDefault="0092162A" w:rsidP="0028786D">
            <w:pPr>
              <w:spacing w:after="0" w:line="240" w:lineRule="auto"/>
              <w:jc w:val="center"/>
            </w:pPr>
            <w:r w:rsidRPr="00B31420">
              <w:t>[1.19e+05 , 6.19e+05]</w:t>
            </w:r>
          </w:p>
        </w:tc>
        <w:tc>
          <w:tcPr>
            <w:tcW w:w="0" w:type="auto"/>
            <w:shd w:val="clear" w:color="auto" w:fill="auto"/>
            <w:vAlign w:val="center"/>
          </w:tcPr>
          <w:p w14:paraId="3FFDD077" w14:textId="77777777" w:rsidR="0092162A" w:rsidRPr="00B31420" w:rsidRDefault="0092162A" w:rsidP="0028786D">
            <w:pPr>
              <w:spacing w:after="0" w:line="240" w:lineRule="auto"/>
              <w:jc w:val="center"/>
            </w:pPr>
            <w:r w:rsidRPr="00B31420">
              <w:t>[1.17e+05 , 5.72e+05]</w:t>
            </w:r>
          </w:p>
        </w:tc>
      </w:tr>
      <w:tr w:rsidR="0092162A" w:rsidRPr="00B31420" w14:paraId="72827A5F" w14:textId="77777777" w:rsidTr="0028786D">
        <w:tc>
          <w:tcPr>
            <w:tcW w:w="0" w:type="auto"/>
            <w:shd w:val="clear" w:color="auto" w:fill="auto"/>
            <w:vAlign w:val="center"/>
          </w:tcPr>
          <w:p w14:paraId="5260DA39" w14:textId="77777777" w:rsidR="0092162A" w:rsidRPr="004D16F4" w:rsidRDefault="0092162A" w:rsidP="0028786D">
            <w:pPr>
              <w:spacing w:after="0" w:line="240" w:lineRule="auto"/>
              <w:jc w:val="center"/>
              <w:rPr>
                <w:b/>
                <w:bCs/>
              </w:rPr>
            </w:pPr>
            <w:r w:rsidRPr="004D16F4">
              <w:rPr>
                <w:b/>
                <w:bCs/>
              </w:rPr>
              <w:t>amplitude of peak frequency [V]</w:t>
            </w:r>
          </w:p>
        </w:tc>
        <w:tc>
          <w:tcPr>
            <w:tcW w:w="0" w:type="auto"/>
            <w:shd w:val="clear" w:color="auto" w:fill="auto"/>
            <w:vAlign w:val="center"/>
          </w:tcPr>
          <w:p w14:paraId="68A08E14" w14:textId="77777777" w:rsidR="0092162A" w:rsidRPr="00B31420" w:rsidRDefault="0092162A" w:rsidP="0028786D">
            <w:pPr>
              <w:spacing w:after="0" w:line="240" w:lineRule="auto"/>
              <w:jc w:val="center"/>
            </w:pPr>
            <w:r w:rsidRPr="00B31420">
              <w:t>[2.28e-06 , 1.70e-02]</w:t>
            </w:r>
          </w:p>
        </w:tc>
        <w:tc>
          <w:tcPr>
            <w:tcW w:w="0" w:type="auto"/>
            <w:shd w:val="clear" w:color="auto" w:fill="auto"/>
            <w:vAlign w:val="center"/>
          </w:tcPr>
          <w:p w14:paraId="72777924" w14:textId="77777777" w:rsidR="0092162A" w:rsidRPr="00B31420" w:rsidRDefault="0092162A" w:rsidP="0028786D">
            <w:pPr>
              <w:spacing w:after="0" w:line="240" w:lineRule="auto"/>
              <w:jc w:val="center"/>
            </w:pPr>
            <w:r w:rsidRPr="00B31420">
              <w:t>[2.53e-06 , 3.30e-01]</w:t>
            </w:r>
          </w:p>
        </w:tc>
        <w:tc>
          <w:tcPr>
            <w:tcW w:w="0" w:type="auto"/>
            <w:shd w:val="clear" w:color="auto" w:fill="auto"/>
            <w:vAlign w:val="center"/>
          </w:tcPr>
          <w:p w14:paraId="6C6F5F26" w14:textId="77777777" w:rsidR="0092162A" w:rsidRPr="00B31420" w:rsidRDefault="0092162A" w:rsidP="0028786D">
            <w:pPr>
              <w:spacing w:after="0" w:line="240" w:lineRule="auto"/>
              <w:jc w:val="center"/>
            </w:pPr>
            <w:r w:rsidRPr="00B31420">
              <w:t>[3.00e-06 , 1.89e-03]</w:t>
            </w:r>
          </w:p>
        </w:tc>
        <w:tc>
          <w:tcPr>
            <w:tcW w:w="0" w:type="auto"/>
            <w:shd w:val="clear" w:color="auto" w:fill="auto"/>
            <w:vAlign w:val="center"/>
          </w:tcPr>
          <w:p w14:paraId="07A2256D" w14:textId="77777777" w:rsidR="0092162A" w:rsidRPr="00B31420" w:rsidRDefault="0092162A" w:rsidP="0028786D">
            <w:pPr>
              <w:spacing w:after="0" w:line="240" w:lineRule="auto"/>
              <w:jc w:val="center"/>
            </w:pPr>
            <w:r w:rsidRPr="00B31420">
              <w:t>[5.22e-06 , 1.21e-02]</w:t>
            </w:r>
          </w:p>
        </w:tc>
      </w:tr>
      <w:tr w:rsidR="0092162A" w:rsidRPr="00B31420" w14:paraId="67341374" w14:textId="77777777" w:rsidTr="0028786D">
        <w:tc>
          <w:tcPr>
            <w:tcW w:w="0" w:type="auto"/>
            <w:shd w:val="clear" w:color="auto" w:fill="auto"/>
            <w:vAlign w:val="center"/>
          </w:tcPr>
          <w:p w14:paraId="129D7C0F" w14:textId="77777777" w:rsidR="0092162A" w:rsidRPr="004D16F4" w:rsidRDefault="0092162A" w:rsidP="0028786D">
            <w:pPr>
              <w:spacing w:after="0" w:line="240" w:lineRule="auto"/>
              <w:jc w:val="center"/>
              <w:rPr>
                <w:b/>
                <w:bCs/>
              </w:rPr>
            </w:pPr>
            <w:r w:rsidRPr="004D16F4">
              <w:rPr>
                <w:b/>
                <w:bCs/>
              </w:rPr>
              <w:t>num of freq peaks [#]</w:t>
            </w:r>
          </w:p>
        </w:tc>
        <w:tc>
          <w:tcPr>
            <w:tcW w:w="0" w:type="auto"/>
            <w:shd w:val="clear" w:color="auto" w:fill="auto"/>
            <w:vAlign w:val="center"/>
          </w:tcPr>
          <w:p w14:paraId="3EAD1481" w14:textId="77777777" w:rsidR="0092162A" w:rsidRPr="00B31420" w:rsidRDefault="0092162A" w:rsidP="0028786D">
            <w:pPr>
              <w:spacing w:after="0" w:line="240" w:lineRule="auto"/>
              <w:jc w:val="center"/>
            </w:pPr>
            <w:r w:rsidRPr="00B31420">
              <w:t>[0.00e+00 , 1.30e+01]</w:t>
            </w:r>
          </w:p>
        </w:tc>
        <w:tc>
          <w:tcPr>
            <w:tcW w:w="0" w:type="auto"/>
            <w:shd w:val="clear" w:color="auto" w:fill="auto"/>
            <w:vAlign w:val="center"/>
          </w:tcPr>
          <w:p w14:paraId="10F87687" w14:textId="77777777" w:rsidR="0092162A" w:rsidRPr="00B31420" w:rsidRDefault="0092162A" w:rsidP="0028786D">
            <w:pPr>
              <w:spacing w:after="0" w:line="240" w:lineRule="auto"/>
              <w:jc w:val="center"/>
            </w:pPr>
            <w:r w:rsidRPr="00B31420">
              <w:t>[0.00e+00 , 1.10e+01]</w:t>
            </w:r>
          </w:p>
        </w:tc>
        <w:tc>
          <w:tcPr>
            <w:tcW w:w="0" w:type="auto"/>
            <w:shd w:val="clear" w:color="auto" w:fill="auto"/>
            <w:vAlign w:val="center"/>
          </w:tcPr>
          <w:p w14:paraId="26E7CE78" w14:textId="77777777" w:rsidR="0092162A" w:rsidRPr="00B31420" w:rsidRDefault="0092162A" w:rsidP="0028786D">
            <w:pPr>
              <w:spacing w:after="0" w:line="240" w:lineRule="auto"/>
              <w:jc w:val="center"/>
            </w:pPr>
            <w:r w:rsidRPr="00B31420">
              <w:t>[1.00e+00 , 1.30e+01]</w:t>
            </w:r>
          </w:p>
        </w:tc>
        <w:tc>
          <w:tcPr>
            <w:tcW w:w="0" w:type="auto"/>
            <w:shd w:val="clear" w:color="auto" w:fill="auto"/>
            <w:vAlign w:val="center"/>
          </w:tcPr>
          <w:p w14:paraId="25E898A1" w14:textId="77777777" w:rsidR="0092162A" w:rsidRPr="00B31420" w:rsidRDefault="0092162A" w:rsidP="0028786D">
            <w:pPr>
              <w:spacing w:after="0" w:line="240" w:lineRule="auto"/>
              <w:jc w:val="center"/>
            </w:pPr>
            <w:r w:rsidRPr="00B31420">
              <w:t>[0.00e+00 , 1.00e+01]</w:t>
            </w:r>
          </w:p>
        </w:tc>
      </w:tr>
      <w:tr w:rsidR="0092162A" w:rsidRPr="00B31420" w14:paraId="290EF2D0" w14:textId="77777777" w:rsidTr="0028786D">
        <w:tc>
          <w:tcPr>
            <w:tcW w:w="0" w:type="auto"/>
            <w:shd w:val="clear" w:color="auto" w:fill="auto"/>
            <w:vAlign w:val="center"/>
          </w:tcPr>
          <w:p w14:paraId="53DB4778" w14:textId="77777777" w:rsidR="0092162A" w:rsidRPr="004D16F4" w:rsidRDefault="0092162A" w:rsidP="0028786D">
            <w:pPr>
              <w:spacing w:after="0" w:line="240" w:lineRule="auto"/>
              <w:jc w:val="center"/>
              <w:rPr>
                <w:b/>
                <w:bCs/>
              </w:rPr>
            </w:pPr>
            <w:r w:rsidRPr="004D16F4">
              <w:rPr>
                <w:b/>
                <w:bCs/>
              </w:rPr>
              <w:t>weighted peak frequency [Hz]</w:t>
            </w:r>
          </w:p>
        </w:tc>
        <w:tc>
          <w:tcPr>
            <w:tcW w:w="0" w:type="auto"/>
            <w:shd w:val="clear" w:color="auto" w:fill="auto"/>
            <w:vAlign w:val="center"/>
          </w:tcPr>
          <w:p w14:paraId="1E51A9E0" w14:textId="77777777" w:rsidR="0092162A" w:rsidRPr="00B31420" w:rsidRDefault="0092162A" w:rsidP="0028786D">
            <w:pPr>
              <w:spacing w:after="0" w:line="240" w:lineRule="auto"/>
              <w:jc w:val="center"/>
            </w:pPr>
            <w:r w:rsidRPr="00B31420">
              <w:t>[1.44e+05 , 6.52e+05]</w:t>
            </w:r>
          </w:p>
        </w:tc>
        <w:tc>
          <w:tcPr>
            <w:tcW w:w="0" w:type="auto"/>
            <w:shd w:val="clear" w:color="auto" w:fill="auto"/>
            <w:vAlign w:val="center"/>
          </w:tcPr>
          <w:p w14:paraId="3DEEC3B4" w14:textId="77777777" w:rsidR="0092162A" w:rsidRPr="00B31420" w:rsidRDefault="0092162A" w:rsidP="0028786D">
            <w:pPr>
              <w:spacing w:after="0" w:line="240" w:lineRule="auto"/>
              <w:jc w:val="center"/>
            </w:pPr>
            <w:r w:rsidRPr="00B31420">
              <w:t>[1.63e+05 , 6.46e+05]</w:t>
            </w:r>
          </w:p>
        </w:tc>
        <w:tc>
          <w:tcPr>
            <w:tcW w:w="0" w:type="auto"/>
            <w:shd w:val="clear" w:color="auto" w:fill="auto"/>
            <w:vAlign w:val="center"/>
          </w:tcPr>
          <w:p w14:paraId="0BD69541" w14:textId="77777777" w:rsidR="0092162A" w:rsidRPr="00B31420" w:rsidRDefault="0092162A" w:rsidP="0028786D">
            <w:pPr>
              <w:spacing w:after="0" w:line="240" w:lineRule="auto"/>
              <w:jc w:val="center"/>
            </w:pPr>
            <w:r w:rsidRPr="00B31420">
              <w:t>[1.64e+05 , 5.37e+05]</w:t>
            </w:r>
          </w:p>
        </w:tc>
        <w:tc>
          <w:tcPr>
            <w:tcW w:w="0" w:type="auto"/>
            <w:shd w:val="clear" w:color="auto" w:fill="auto"/>
            <w:vAlign w:val="center"/>
          </w:tcPr>
          <w:p w14:paraId="42288F51" w14:textId="77777777" w:rsidR="0092162A" w:rsidRPr="00B31420" w:rsidRDefault="0092162A" w:rsidP="0028786D">
            <w:pPr>
              <w:spacing w:after="0" w:line="240" w:lineRule="auto"/>
              <w:jc w:val="center"/>
            </w:pPr>
            <w:r w:rsidRPr="00B31420">
              <w:t>[1.70e+05 , 5.14e+05]</w:t>
            </w:r>
          </w:p>
        </w:tc>
      </w:tr>
      <w:tr w:rsidR="0092162A" w:rsidRPr="00B31420" w14:paraId="2D982403" w14:textId="77777777" w:rsidTr="0028786D">
        <w:tc>
          <w:tcPr>
            <w:tcW w:w="0" w:type="auto"/>
            <w:shd w:val="clear" w:color="auto" w:fill="auto"/>
            <w:vAlign w:val="center"/>
          </w:tcPr>
          <w:p w14:paraId="3D85EDFA" w14:textId="77777777" w:rsidR="0092162A" w:rsidRPr="004D16F4" w:rsidRDefault="0092162A" w:rsidP="0028786D">
            <w:pPr>
              <w:spacing w:after="0" w:line="240" w:lineRule="auto"/>
              <w:jc w:val="center"/>
              <w:rPr>
                <w:b/>
                <w:bCs/>
              </w:rPr>
            </w:pPr>
            <w:r w:rsidRPr="004D16F4">
              <w:rPr>
                <w:b/>
                <w:bCs/>
              </w:rPr>
              <w:t>total counts [#]</w:t>
            </w:r>
          </w:p>
        </w:tc>
        <w:tc>
          <w:tcPr>
            <w:tcW w:w="0" w:type="auto"/>
            <w:shd w:val="clear" w:color="auto" w:fill="auto"/>
            <w:vAlign w:val="center"/>
          </w:tcPr>
          <w:p w14:paraId="5607768C" w14:textId="77777777" w:rsidR="0092162A" w:rsidRPr="00B31420" w:rsidRDefault="0092162A" w:rsidP="0028786D">
            <w:pPr>
              <w:spacing w:after="0" w:line="240" w:lineRule="auto"/>
              <w:jc w:val="center"/>
            </w:pPr>
            <w:r w:rsidRPr="00B31420">
              <w:t>[3.00e+01 , 3.41e+02]</w:t>
            </w:r>
          </w:p>
        </w:tc>
        <w:tc>
          <w:tcPr>
            <w:tcW w:w="0" w:type="auto"/>
            <w:shd w:val="clear" w:color="auto" w:fill="auto"/>
            <w:vAlign w:val="center"/>
          </w:tcPr>
          <w:p w14:paraId="775BB3D2" w14:textId="77777777" w:rsidR="0092162A" w:rsidRPr="00B31420" w:rsidRDefault="0092162A" w:rsidP="0028786D">
            <w:pPr>
              <w:spacing w:after="0" w:line="240" w:lineRule="auto"/>
              <w:jc w:val="center"/>
            </w:pPr>
            <w:r w:rsidRPr="00B31420">
              <w:t>[3.90e+01 , 2.84e+02]</w:t>
            </w:r>
          </w:p>
        </w:tc>
        <w:tc>
          <w:tcPr>
            <w:tcW w:w="0" w:type="auto"/>
            <w:shd w:val="clear" w:color="auto" w:fill="auto"/>
            <w:vAlign w:val="center"/>
          </w:tcPr>
          <w:p w14:paraId="140E6CC3" w14:textId="77777777" w:rsidR="0092162A" w:rsidRPr="00B31420" w:rsidRDefault="0092162A" w:rsidP="0028786D">
            <w:pPr>
              <w:spacing w:after="0" w:line="240" w:lineRule="auto"/>
              <w:jc w:val="center"/>
            </w:pPr>
            <w:r w:rsidRPr="00B31420">
              <w:t>[3.70e+01 , 1.83e+02]</w:t>
            </w:r>
          </w:p>
        </w:tc>
        <w:tc>
          <w:tcPr>
            <w:tcW w:w="0" w:type="auto"/>
            <w:shd w:val="clear" w:color="auto" w:fill="auto"/>
            <w:vAlign w:val="center"/>
          </w:tcPr>
          <w:p w14:paraId="086F36DB" w14:textId="77777777" w:rsidR="0092162A" w:rsidRPr="00B31420" w:rsidRDefault="0092162A" w:rsidP="0028786D">
            <w:pPr>
              <w:spacing w:after="0" w:line="240" w:lineRule="auto"/>
              <w:jc w:val="center"/>
            </w:pPr>
            <w:r w:rsidRPr="00B31420">
              <w:t>[4.00e+01 , 2.57e+02]</w:t>
            </w:r>
          </w:p>
        </w:tc>
      </w:tr>
      <w:tr w:rsidR="0092162A" w:rsidRPr="00B31420" w14:paraId="5BE08622" w14:textId="77777777" w:rsidTr="0028786D">
        <w:tc>
          <w:tcPr>
            <w:tcW w:w="0" w:type="auto"/>
            <w:shd w:val="clear" w:color="auto" w:fill="auto"/>
            <w:vAlign w:val="center"/>
          </w:tcPr>
          <w:p w14:paraId="40AA4043" w14:textId="77777777" w:rsidR="0092162A" w:rsidRPr="004D16F4" w:rsidRDefault="0092162A" w:rsidP="0028786D">
            <w:pPr>
              <w:spacing w:after="0" w:line="240" w:lineRule="auto"/>
              <w:jc w:val="center"/>
              <w:rPr>
                <w:b/>
                <w:bCs/>
              </w:rPr>
            </w:pPr>
            <w:r w:rsidRPr="004D16F4">
              <w:rPr>
                <w:b/>
                <w:bCs/>
              </w:rPr>
              <w:t>fall time [s]</w:t>
            </w:r>
          </w:p>
        </w:tc>
        <w:tc>
          <w:tcPr>
            <w:tcW w:w="0" w:type="auto"/>
            <w:shd w:val="clear" w:color="auto" w:fill="auto"/>
            <w:vAlign w:val="center"/>
          </w:tcPr>
          <w:p w14:paraId="5E701484" w14:textId="77777777" w:rsidR="0092162A" w:rsidRPr="00B31420" w:rsidRDefault="0092162A" w:rsidP="0028786D">
            <w:pPr>
              <w:spacing w:after="0" w:line="240" w:lineRule="auto"/>
              <w:jc w:val="center"/>
            </w:pPr>
            <w:r w:rsidRPr="00B31420">
              <w:t>[1.75e-05 , 4.57e-04]</w:t>
            </w:r>
          </w:p>
        </w:tc>
        <w:tc>
          <w:tcPr>
            <w:tcW w:w="0" w:type="auto"/>
            <w:shd w:val="clear" w:color="auto" w:fill="auto"/>
            <w:vAlign w:val="center"/>
          </w:tcPr>
          <w:p w14:paraId="0CD0056A" w14:textId="77777777" w:rsidR="0092162A" w:rsidRPr="00B31420" w:rsidRDefault="0092162A" w:rsidP="0028786D">
            <w:pPr>
              <w:spacing w:after="0" w:line="240" w:lineRule="auto"/>
              <w:jc w:val="center"/>
            </w:pPr>
            <w:r w:rsidRPr="00B31420">
              <w:t>[7.50e-05 , 4.65e-04]</w:t>
            </w:r>
          </w:p>
        </w:tc>
        <w:tc>
          <w:tcPr>
            <w:tcW w:w="0" w:type="auto"/>
            <w:shd w:val="clear" w:color="auto" w:fill="auto"/>
            <w:vAlign w:val="center"/>
          </w:tcPr>
          <w:p w14:paraId="236C77D8" w14:textId="77777777" w:rsidR="0092162A" w:rsidRPr="00B31420" w:rsidRDefault="0092162A" w:rsidP="0028786D">
            <w:pPr>
              <w:spacing w:after="0" w:line="240" w:lineRule="auto"/>
              <w:jc w:val="center"/>
            </w:pPr>
            <w:r w:rsidRPr="00B31420">
              <w:t>[2.11e-04 , 3.18e-04]</w:t>
            </w:r>
          </w:p>
        </w:tc>
        <w:tc>
          <w:tcPr>
            <w:tcW w:w="0" w:type="auto"/>
            <w:shd w:val="clear" w:color="auto" w:fill="auto"/>
            <w:vAlign w:val="center"/>
          </w:tcPr>
          <w:p w14:paraId="133E6620" w14:textId="77777777" w:rsidR="0092162A" w:rsidRPr="00B31420" w:rsidRDefault="0092162A" w:rsidP="0028786D">
            <w:pPr>
              <w:spacing w:after="0" w:line="240" w:lineRule="auto"/>
              <w:jc w:val="center"/>
            </w:pPr>
            <w:r w:rsidRPr="00B31420">
              <w:t>[1.77e-04 , 3.48e-04]</w:t>
            </w:r>
          </w:p>
        </w:tc>
      </w:tr>
    </w:tbl>
    <w:p w14:paraId="4F869C25" w14:textId="77777777" w:rsidR="0092162A" w:rsidRDefault="0092162A" w:rsidP="009216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5"/>
        <w:gridCol w:w="1714"/>
        <w:gridCol w:w="1713"/>
        <w:gridCol w:w="1713"/>
        <w:gridCol w:w="1713"/>
      </w:tblGrid>
      <w:tr w:rsidR="0092162A" w:rsidRPr="00B31420" w14:paraId="248144E5" w14:textId="77777777" w:rsidTr="0028786D">
        <w:tc>
          <w:tcPr>
            <w:tcW w:w="0" w:type="auto"/>
            <w:shd w:val="clear" w:color="auto" w:fill="auto"/>
            <w:vAlign w:val="center"/>
          </w:tcPr>
          <w:p w14:paraId="7A211074" w14:textId="77777777" w:rsidR="0092162A" w:rsidRPr="004D16F4" w:rsidRDefault="0092162A" w:rsidP="0028786D">
            <w:pPr>
              <w:spacing w:after="0" w:line="240" w:lineRule="auto"/>
              <w:jc w:val="center"/>
              <w:rPr>
                <w:b/>
                <w:bCs/>
              </w:rPr>
            </w:pPr>
            <w:r w:rsidRPr="004D16F4">
              <w:rPr>
                <w:b/>
                <w:bCs/>
              </w:rPr>
              <w:t>Značajka/Skup podataka</w:t>
            </w:r>
          </w:p>
        </w:tc>
        <w:tc>
          <w:tcPr>
            <w:tcW w:w="0" w:type="auto"/>
            <w:shd w:val="clear" w:color="auto" w:fill="auto"/>
            <w:vAlign w:val="center"/>
          </w:tcPr>
          <w:p w14:paraId="61812A40" w14:textId="77777777" w:rsidR="0092162A" w:rsidRPr="004D16F4" w:rsidRDefault="0092162A" w:rsidP="0028786D">
            <w:pPr>
              <w:spacing w:after="0" w:line="240" w:lineRule="auto"/>
              <w:jc w:val="center"/>
              <w:rPr>
                <w:b/>
                <w:bCs/>
              </w:rPr>
            </w:pPr>
            <w:r w:rsidRPr="004D16F4">
              <w:rPr>
                <w:b/>
                <w:bCs/>
              </w:rPr>
              <w:t>Exp 10 part 1</w:t>
            </w:r>
          </w:p>
        </w:tc>
        <w:tc>
          <w:tcPr>
            <w:tcW w:w="0" w:type="auto"/>
            <w:shd w:val="clear" w:color="auto" w:fill="auto"/>
            <w:vAlign w:val="center"/>
          </w:tcPr>
          <w:p w14:paraId="333EB9AF" w14:textId="77777777" w:rsidR="0092162A" w:rsidRPr="004D16F4" w:rsidRDefault="0092162A" w:rsidP="0028786D">
            <w:pPr>
              <w:spacing w:after="0" w:line="240" w:lineRule="auto"/>
              <w:jc w:val="center"/>
              <w:rPr>
                <w:b/>
                <w:bCs/>
              </w:rPr>
            </w:pPr>
            <w:r w:rsidRPr="004D16F4">
              <w:rPr>
                <w:b/>
                <w:bCs/>
              </w:rPr>
              <w:t>Exp 10 part 2</w:t>
            </w:r>
          </w:p>
        </w:tc>
        <w:tc>
          <w:tcPr>
            <w:tcW w:w="0" w:type="auto"/>
            <w:shd w:val="clear" w:color="auto" w:fill="auto"/>
            <w:vAlign w:val="center"/>
          </w:tcPr>
          <w:p w14:paraId="08663FA6" w14:textId="77777777" w:rsidR="0092162A" w:rsidRPr="004D16F4" w:rsidRDefault="0092162A" w:rsidP="0028786D">
            <w:pPr>
              <w:spacing w:after="0" w:line="240" w:lineRule="auto"/>
              <w:jc w:val="center"/>
              <w:rPr>
                <w:b/>
                <w:bCs/>
              </w:rPr>
            </w:pPr>
            <w:r w:rsidRPr="004D16F4">
              <w:rPr>
                <w:b/>
                <w:bCs/>
              </w:rPr>
              <w:t>Exp 12</w:t>
            </w:r>
          </w:p>
        </w:tc>
        <w:tc>
          <w:tcPr>
            <w:tcW w:w="0" w:type="auto"/>
            <w:shd w:val="clear" w:color="auto" w:fill="auto"/>
            <w:vAlign w:val="center"/>
          </w:tcPr>
          <w:p w14:paraId="55A48B4F" w14:textId="77777777" w:rsidR="0092162A" w:rsidRPr="004D16F4" w:rsidRDefault="0092162A" w:rsidP="0028786D">
            <w:pPr>
              <w:spacing w:after="0" w:line="240" w:lineRule="auto"/>
              <w:jc w:val="center"/>
              <w:rPr>
                <w:b/>
                <w:bCs/>
              </w:rPr>
            </w:pPr>
            <w:r w:rsidRPr="004D16F4">
              <w:rPr>
                <w:b/>
                <w:bCs/>
              </w:rPr>
              <w:t>Exp 13</w:t>
            </w:r>
          </w:p>
        </w:tc>
      </w:tr>
      <w:tr w:rsidR="0092162A" w:rsidRPr="00B31420" w14:paraId="63DCB8D1" w14:textId="77777777" w:rsidTr="0028786D">
        <w:tc>
          <w:tcPr>
            <w:tcW w:w="0" w:type="auto"/>
            <w:shd w:val="clear" w:color="auto" w:fill="auto"/>
            <w:vAlign w:val="center"/>
          </w:tcPr>
          <w:p w14:paraId="0E3CCDF3" w14:textId="77777777" w:rsidR="0092162A" w:rsidRPr="004D16F4" w:rsidRDefault="0092162A" w:rsidP="0028786D">
            <w:pPr>
              <w:spacing w:after="0" w:line="240" w:lineRule="auto"/>
              <w:jc w:val="center"/>
              <w:rPr>
                <w:b/>
                <w:bCs/>
              </w:rPr>
            </w:pPr>
            <w:r w:rsidRPr="004D16F4">
              <w:rPr>
                <w:b/>
                <w:bCs/>
              </w:rPr>
              <w:t>rise time [s]</w:t>
            </w:r>
          </w:p>
        </w:tc>
        <w:tc>
          <w:tcPr>
            <w:tcW w:w="0" w:type="auto"/>
            <w:shd w:val="clear" w:color="auto" w:fill="auto"/>
            <w:vAlign w:val="center"/>
          </w:tcPr>
          <w:p w14:paraId="4DB5A510" w14:textId="77777777" w:rsidR="0092162A" w:rsidRPr="00B31420" w:rsidRDefault="0092162A" w:rsidP="0028786D">
            <w:pPr>
              <w:spacing w:after="0" w:line="240" w:lineRule="auto"/>
              <w:jc w:val="center"/>
            </w:pPr>
            <w:r w:rsidRPr="00B31420">
              <w:t>[4.50e-06 , 7.30e-05]</w:t>
            </w:r>
          </w:p>
        </w:tc>
        <w:tc>
          <w:tcPr>
            <w:tcW w:w="0" w:type="auto"/>
            <w:shd w:val="clear" w:color="auto" w:fill="auto"/>
            <w:vAlign w:val="center"/>
          </w:tcPr>
          <w:p w14:paraId="4C8A4315" w14:textId="77777777" w:rsidR="0092162A" w:rsidRPr="00B31420" w:rsidRDefault="0092162A" w:rsidP="0028786D">
            <w:pPr>
              <w:spacing w:after="0" w:line="240" w:lineRule="auto"/>
              <w:jc w:val="center"/>
            </w:pPr>
            <w:r w:rsidRPr="00B31420">
              <w:t>[6.00e-06 , 2.01e-04]</w:t>
            </w:r>
          </w:p>
        </w:tc>
        <w:tc>
          <w:tcPr>
            <w:tcW w:w="0" w:type="auto"/>
            <w:shd w:val="clear" w:color="auto" w:fill="auto"/>
            <w:vAlign w:val="center"/>
          </w:tcPr>
          <w:p w14:paraId="6F3C6886" w14:textId="77777777" w:rsidR="0092162A" w:rsidRPr="00B31420" w:rsidRDefault="0092162A" w:rsidP="0028786D">
            <w:pPr>
              <w:spacing w:after="0" w:line="240" w:lineRule="auto"/>
              <w:jc w:val="center"/>
            </w:pPr>
            <w:r w:rsidRPr="00B31420">
              <w:t>[5.00e-07 , 3.66e-04]</w:t>
            </w:r>
          </w:p>
        </w:tc>
        <w:tc>
          <w:tcPr>
            <w:tcW w:w="0" w:type="auto"/>
            <w:shd w:val="clear" w:color="auto" w:fill="auto"/>
            <w:vAlign w:val="center"/>
          </w:tcPr>
          <w:p w14:paraId="7B82CC18" w14:textId="77777777" w:rsidR="0092162A" w:rsidRPr="00B31420" w:rsidRDefault="0092162A" w:rsidP="0028786D">
            <w:pPr>
              <w:spacing w:after="0" w:line="240" w:lineRule="auto"/>
              <w:jc w:val="center"/>
            </w:pPr>
            <w:r w:rsidRPr="00B31420">
              <w:t>[2.50e-06 , 3.77e-04]</w:t>
            </w:r>
          </w:p>
        </w:tc>
      </w:tr>
      <w:tr w:rsidR="0092162A" w:rsidRPr="00B31420" w14:paraId="1699BE3C" w14:textId="77777777" w:rsidTr="0028786D">
        <w:tc>
          <w:tcPr>
            <w:tcW w:w="0" w:type="auto"/>
            <w:shd w:val="clear" w:color="auto" w:fill="auto"/>
            <w:vAlign w:val="center"/>
          </w:tcPr>
          <w:p w14:paraId="25AB0CC2" w14:textId="77777777" w:rsidR="0092162A" w:rsidRPr="004D16F4" w:rsidRDefault="0092162A" w:rsidP="0028786D">
            <w:pPr>
              <w:spacing w:after="0" w:line="240" w:lineRule="auto"/>
              <w:jc w:val="center"/>
              <w:rPr>
                <w:b/>
                <w:bCs/>
              </w:rPr>
            </w:pPr>
            <w:r w:rsidRPr="004D16F4">
              <w:rPr>
                <w:b/>
                <w:bCs/>
              </w:rPr>
              <w:t>counts to [#]</w:t>
            </w:r>
          </w:p>
        </w:tc>
        <w:tc>
          <w:tcPr>
            <w:tcW w:w="0" w:type="auto"/>
            <w:shd w:val="clear" w:color="auto" w:fill="auto"/>
            <w:vAlign w:val="center"/>
          </w:tcPr>
          <w:p w14:paraId="2E15385B" w14:textId="77777777" w:rsidR="0092162A" w:rsidRPr="00B31420" w:rsidRDefault="0092162A" w:rsidP="0028786D">
            <w:pPr>
              <w:spacing w:after="0" w:line="240" w:lineRule="auto"/>
              <w:jc w:val="center"/>
            </w:pPr>
            <w:r w:rsidRPr="00B31420">
              <w:t>[3.00e+00 , 9.40e+01]</w:t>
            </w:r>
          </w:p>
        </w:tc>
        <w:tc>
          <w:tcPr>
            <w:tcW w:w="0" w:type="auto"/>
            <w:shd w:val="clear" w:color="auto" w:fill="auto"/>
            <w:vAlign w:val="center"/>
          </w:tcPr>
          <w:p w14:paraId="7F1FD8A4" w14:textId="77777777" w:rsidR="0092162A" w:rsidRPr="00B31420" w:rsidRDefault="0092162A" w:rsidP="0028786D">
            <w:pPr>
              <w:spacing w:after="0" w:line="240" w:lineRule="auto"/>
              <w:jc w:val="center"/>
            </w:pPr>
            <w:r w:rsidRPr="00B31420">
              <w:t>[2.00e+00 , 1.91e+02]</w:t>
            </w:r>
          </w:p>
        </w:tc>
        <w:tc>
          <w:tcPr>
            <w:tcW w:w="0" w:type="auto"/>
            <w:shd w:val="clear" w:color="auto" w:fill="auto"/>
            <w:vAlign w:val="center"/>
          </w:tcPr>
          <w:p w14:paraId="03C706C4" w14:textId="77777777" w:rsidR="0092162A" w:rsidRPr="00B31420" w:rsidRDefault="0092162A" w:rsidP="0028786D">
            <w:pPr>
              <w:spacing w:after="0" w:line="240" w:lineRule="auto"/>
              <w:jc w:val="center"/>
            </w:pPr>
            <w:r w:rsidRPr="00B31420">
              <w:t>[2.00e+00 , 2.69e+02]</w:t>
            </w:r>
          </w:p>
        </w:tc>
        <w:tc>
          <w:tcPr>
            <w:tcW w:w="0" w:type="auto"/>
            <w:shd w:val="clear" w:color="auto" w:fill="auto"/>
            <w:vAlign w:val="center"/>
          </w:tcPr>
          <w:p w14:paraId="055B31FF" w14:textId="77777777" w:rsidR="0092162A" w:rsidRPr="00B31420" w:rsidRDefault="0092162A" w:rsidP="0028786D">
            <w:pPr>
              <w:spacing w:after="0" w:line="240" w:lineRule="auto"/>
              <w:jc w:val="center"/>
            </w:pPr>
            <w:r w:rsidRPr="00B31420">
              <w:t>[4.00e+00 , 2.78e+02]</w:t>
            </w:r>
          </w:p>
        </w:tc>
      </w:tr>
      <w:tr w:rsidR="0092162A" w:rsidRPr="00B31420" w14:paraId="3061C8C1" w14:textId="77777777" w:rsidTr="0028786D">
        <w:tc>
          <w:tcPr>
            <w:tcW w:w="0" w:type="auto"/>
            <w:shd w:val="clear" w:color="auto" w:fill="auto"/>
            <w:vAlign w:val="center"/>
          </w:tcPr>
          <w:p w14:paraId="2323B8EC" w14:textId="77777777" w:rsidR="0092162A" w:rsidRPr="004D16F4" w:rsidRDefault="0092162A" w:rsidP="0028786D">
            <w:pPr>
              <w:spacing w:after="0" w:line="240" w:lineRule="auto"/>
              <w:jc w:val="center"/>
              <w:rPr>
                <w:b/>
                <w:bCs/>
              </w:rPr>
            </w:pPr>
            <w:r w:rsidRPr="004D16F4">
              <w:rPr>
                <w:b/>
                <w:bCs/>
              </w:rPr>
              <w:t>counts from [#]</w:t>
            </w:r>
          </w:p>
        </w:tc>
        <w:tc>
          <w:tcPr>
            <w:tcW w:w="0" w:type="auto"/>
            <w:shd w:val="clear" w:color="auto" w:fill="auto"/>
            <w:vAlign w:val="center"/>
          </w:tcPr>
          <w:p w14:paraId="2C7A0742" w14:textId="77777777" w:rsidR="0092162A" w:rsidRPr="00B31420" w:rsidRDefault="0092162A" w:rsidP="0028786D">
            <w:pPr>
              <w:spacing w:after="0" w:line="240" w:lineRule="auto"/>
              <w:jc w:val="center"/>
            </w:pPr>
            <w:r w:rsidRPr="00B31420">
              <w:t>[9.00e+00 , 1.15e+02]</w:t>
            </w:r>
          </w:p>
        </w:tc>
        <w:tc>
          <w:tcPr>
            <w:tcW w:w="0" w:type="auto"/>
            <w:shd w:val="clear" w:color="auto" w:fill="auto"/>
            <w:vAlign w:val="center"/>
          </w:tcPr>
          <w:p w14:paraId="60753A6D" w14:textId="77777777" w:rsidR="0092162A" w:rsidRPr="00B31420" w:rsidRDefault="0092162A" w:rsidP="0028786D">
            <w:pPr>
              <w:spacing w:after="0" w:line="240" w:lineRule="auto"/>
              <w:jc w:val="center"/>
            </w:pPr>
            <w:r w:rsidRPr="00B31420">
              <w:t>[8.00e+00 , 2.30e+02]</w:t>
            </w:r>
          </w:p>
        </w:tc>
        <w:tc>
          <w:tcPr>
            <w:tcW w:w="0" w:type="auto"/>
            <w:shd w:val="clear" w:color="auto" w:fill="auto"/>
            <w:vAlign w:val="center"/>
          </w:tcPr>
          <w:p w14:paraId="0C4F646F" w14:textId="77777777" w:rsidR="0092162A" w:rsidRPr="00B31420" w:rsidRDefault="0092162A" w:rsidP="0028786D">
            <w:pPr>
              <w:spacing w:after="0" w:line="240" w:lineRule="auto"/>
              <w:jc w:val="center"/>
            </w:pPr>
            <w:r w:rsidRPr="00B31420">
              <w:t>[6.00e+00 , 2.22e+02]</w:t>
            </w:r>
          </w:p>
        </w:tc>
        <w:tc>
          <w:tcPr>
            <w:tcW w:w="0" w:type="auto"/>
            <w:shd w:val="clear" w:color="auto" w:fill="auto"/>
            <w:vAlign w:val="center"/>
          </w:tcPr>
          <w:p w14:paraId="5CCC9AF6" w14:textId="77777777" w:rsidR="0092162A" w:rsidRPr="00B31420" w:rsidRDefault="0092162A" w:rsidP="0028786D">
            <w:pPr>
              <w:spacing w:after="0" w:line="240" w:lineRule="auto"/>
              <w:jc w:val="center"/>
            </w:pPr>
            <w:r w:rsidRPr="00B31420">
              <w:t>[9.00e+00 , 1.95e+02]</w:t>
            </w:r>
          </w:p>
        </w:tc>
      </w:tr>
      <w:tr w:rsidR="0092162A" w:rsidRPr="00B31420" w14:paraId="4C809F73" w14:textId="77777777" w:rsidTr="0028786D">
        <w:tc>
          <w:tcPr>
            <w:tcW w:w="0" w:type="auto"/>
            <w:shd w:val="clear" w:color="auto" w:fill="auto"/>
            <w:vAlign w:val="center"/>
          </w:tcPr>
          <w:p w14:paraId="325F517B" w14:textId="77777777" w:rsidR="0092162A" w:rsidRPr="004D16F4" w:rsidRDefault="0092162A" w:rsidP="0028786D">
            <w:pPr>
              <w:spacing w:after="0" w:line="240" w:lineRule="auto"/>
              <w:jc w:val="center"/>
              <w:rPr>
                <w:b/>
                <w:bCs/>
              </w:rPr>
            </w:pPr>
            <w:r w:rsidRPr="004D16F4">
              <w:rPr>
                <w:b/>
                <w:bCs/>
              </w:rPr>
              <w:t>duration [s]</w:t>
            </w:r>
          </w:p>
        </w:tc>
        <w:tc>
          <w:tcPr>
            <w:tcW w:w="0" w:type="auto"/>
            <w:shd w:val="clear" w:color="auto" w:fill="auto"/>
            <w:vAlign w:val="center"/>
          </w:tcPr>
          <w:p w14:paraId="0DC5AC76" w14:textId="77777777" w:rsidR="0092162A" w:rsidRPr="00B31420" w:rsidRDefault="0092162A" w:rsidP="0028786D">
            <w:pPr>
              <w:spacing w:after="0" w:line="240" w:lineRule="auto"/>
              <w:jc w:val="center"/>
            </w:pPr>
            <w:r w:rsidRPr="00B31420">
              <w:t>[2.59e-04 , 3.11e-04]</w:t>
            </w:r>
          </w:p>
        </w:tc>
        <w:tc>
          <w:tcPr>
            <w:tcW w:w="0" w:type="auto"/>
            <w:shd w:val="clear" w:color="auto" w:fill="auto"/>
            <w:vAlign w:val="center"/>
          </w:tcPr>
          <w:p w14:paraId="7375D6FF" w14:textId="77777777" w:rsidR="0092162A" w:rsidRPr="00B31420" w:rsidRDefault="0092162A" w:rsidP="0028786D">
            <w:pPr>
              <w:spacing w:after="0" w:line="240" w:lineRule="auto"/>
              <w:jc w:val="center"/>
            </w:pPr>
            <w:r w:rsidRPr="00B31420">
              <w:t>[2.64e-04 , 4.90e-04]</w:t>
            </w:r>
          </w:p>
        </w:tc>
        <w:tc>
          <w:tcPr>
            <w:tcW w:w="0" w:type="auto"/>
            <w:shd w:val="clear" w:color="auto" w:fill="auto"/>
            <w:vAlign w:val="center"/>
          </w:tcPr>
          <w:p w14:paraId="0AC5F451" w14:textId="77777777" w:rsidR="0092162A" w:rsidRPr="00B31420" w:rsidRDefault="0092162A" w:rsidP="0028786D">
            <w:pPr>
              <w:spacing w:after="0" w:line="240" w:lineRule="auto"/>
              <w:jc w:val="center"/>
            </w:pPr>
            <w:r w:rsidRPr="00B31420">
              <w:t>[2.56e-04 , 5.12e-04]</w:t>
            </w:r>
          </w:p>
        </w:tc>
        <w:tc>
          <w:tcPr>
            <w:tcW w:w="0" w:type="auto"/>
            <w:shd w:val="clear" w:color="auto" w:fill="auto"/>
            <w:vAlign w:val="center"/>
          </w:tcPr>
          <w:p w14:paraId="673A8EAE" w14:textId="77777777" w:rsidR="0092162A" w:rsidRPr="00B31420" w:rsidRDefault="0092162A" w:rsidP="0028786D">
            <w:pPr>
              <w:spacing w:after="0" w:line="240" w:lineRule="auto"/>
              <w:jc w:val="center"/>
            </w:pPr>
            <w:r w:rsidRPr="00B31420">
              <w:t>[2.56e-04 , 5.12e-04]</w:t>
            </w:r>
          </w:p>
        </w:tc>
      </w:tr>
      <w:tr w:rsidR="0092162A" w:rsidRPr="00B31420" w14:paraId="3853DF0E" w14:textId="77777777" w:rsidTr="0028786D">
        <w:tc>
          <w:tcPr>
            <w:tcW w:w="0" w:type="auto"/>
            <w:shd w:val="clear" w:color="auto" w:fill="auto"/>
            <w:vAlign w:val="center"/>
          </w:tcPr>
          <w:p w14:paraId="7D71CA60" w14:textId="77777777" w:rsidR="0092162A" w:rsidRPr="004D16F4" w:rsidRDefault="0092162A" w:rsidP="0028786D">
            <w:pPr>
              <w:spacing w:after="0" w:line="240" w:lineRule="auto"/>
              <w:jc w:val="center"/>
              <w:rPr>
                <w:b/>
                <w:bCs/>
              </w:rPr>
            </w:pPr>
            <w:r w:rsidRPr="004D16F4">
              <w:rPr>
                <w:b/>
                <w:bCs/>
              </w:rPr>
              <w:t>peak amplitude [V]</w:t>
            </w:r>
          </w:p>
        </w:tc>
        <w:tc>
          <w:tcPr>
            <w:tcW w:w="0" w:type="auto"/>
            <w:shd w:val="clear" w:color="auto" w:fill="auto"/>
            <w:vAlign w:val="center"/>
          </w:tcPr>
          <w:p w14:paraId="116DCFA5" w14:textId="77777777" w:rsidR="0092162A" w:rsidRPr="00B31420" w:rsidRDefault="0092162A" w:rsidP="0028786D">
            <w:pPr>
              <w:spacing w:after="0" w:line="240" w:lineRule="auto"/>
              <w:jc w:val="center"/>
            </w:pPr>
            <w:r w:rsidRPr="00B31420">
              <w:t>[2.17e-04 , 2.17e-02]</w:t>
            </w:r>
          </w:p>
        </w:tc>
        <w:tc>
          <w:tcPr>
            <w:tcW w:w="0" w:type="auto"/>
            <w:shd w:val="clear" w:color="auto" w:fill="auto"/>
            <w:vAlign w:val="center"/>
          </w:tcPr>
          <w:p w14:paraId="3CC3AFB4" w14:textId="77777777" w:rsidR="0092162A" w:rsidRPr="00B31420" w:rsidRDefault="0092162A" w:rsidP="0028786D">
            <w:pPr>
              <w:spacing w:after="0" w:line="240" w:lineRule="auto"/>
              <w:jc w:val="center"/>
            </w:pPr>
            <w:r w:rsidRPr="00B31420">
              <w:t>[2.91e-04 , 1.80e-01]</w:t>
            </w:r>
          </w:p>
        </w:tc>
        <w:tc>
          <w:tcPr>
            <w:tcW w:w="0" w:type="auto"/>
            <w:shd w:val="clear" w:color="auto" w:fill="auto"/>
            <w:vAlign w:val="center"/>
          </w:tcPr>
          <w:p w14:paraId="3A386029" w14:textId="77777777" w:rsidR="0092162A" w:rsidRPr="00B31420" w:rsidRDefault="0092162A" w:rsidP="0028786D">
            <w:pPr>
              <w:spacing w:after="0" w:line="240" w:lineRule="auto"/>
              <w:jc w:val="center"/>
            </w:pPr>
            <w:r w:rsidRPr="00B31420">
              <w:t>[2.56e-04 , 3.05e-01]</w:t>
            </w:r>
          </w:p>
        </w:tc>
        <w:tc>
          <w:tcPr>
            <w:tcW w:w="0" w:type="auto"/>
            <w:shd w:val="clear" w:color="auto" w:fill="auto"/>
            <w:vAlign w:val="center"/>
          </w:tcPr>
          <w:p w14:paraId="1FCDE195" w14:textId="77777777" w:rsidR="0092162A" w:rsidRPr="00B31420" w:rsidRDefault="0092162A" w:rsidP="0028786D">
            <w:pPr>
              <w:spacing w:after="0" w:line="240" w:lineRule="auto"/>
              <w:jc w:val="center"/>
            </w:pPr>
            <w:r w:rsidRPr="00B31420">
              <w:t>[2.40e-04 , 1.98e-01]</w:t>
            </w:r>
          </w:p>
        </w:tc>
      </w:tr>
      <w:tr w:rsidR="0092162A" w:rsidRPr="00B31420" w14:paraId="1BE321E8" w14:textId="77777777" w:rsidTr="0028786D">
        <w:tc>
          <w:tcPr>
            <w:tcW w:w="0" w:type="auto"/>
            <w:shd w:val="clear" w:color="auto" w:fill="auto"/>
            <w:vAlign w:val="center"/>
          </w:tcPr>
          <w:p w14:paraId="04A0F255" w14:textId="77777777" w:rsidR="0092162A" w:rsidRPr="004D16F4" w:rsidRDefault="0092162A" w:rsidP="0028786D">
            <w:pPr>
              <w:spacing w:after="0" w:line="240" w:lineRule="auto"/>
              <w:jc w:val="center"/>
              <w:rPr>
                <w:b/>
                <w:bCs/>
              </w:rPr>
            </w:pPr>
            <w:r w:rsidRPr="004D16F4">
              <w:rPr>
                <w:b/>
                <w:bCs/>
              </w:rPr>
              <w:t>average frequency [Hz]</w:t>
            </w:r>
          </w:p>
        </w:tc>
        <w:tc>
          <w:tcPr>
            <w:tcW w:w="0" w:type="auto"/>
            <w:shd w:val="clear" w:color="auto" w:fill="auto"/>
            <w:vAlign w:val="center"/>
          </w:tcPr>
          <w:p w14:paraId="2D7D5CFB" w14:textId="77777777" w:rsidR="0092162A" w:rsidRPr="00B31420" w:rsidRDefault="0092162A" w:rsidP="0028786D">
            <w:pPr>
              <w:spacing w:after="0" w:line="240" w:lineRule="auto"/>
              <w:jc w:val="center"/>
            </w:pPr>
            <w:r w:rsidRPr="00B31420">
              <w:t>[2.12e+05 , 5.25e+05]</w:t>
            </w:r>
          </w:p>
        </w:tc>
        <w:tc>
          <w:tcPr>
            <w:tcW w:w="0" w:type="auto"/>
            <w:shd w:val="clear" w:color="auto" w:fill="auto"/>
            <w:vAlign w:val="center"/>
          </w:tcPr>
          <w:p w14:paraId="3D64C234" w14:textId="77777777" w:rsidR="0092162A" w:rsidRPr="00B31420" w:rsidRDefault="0092162A" w:rsidP="0028786D">
            <w:pPr>
              <w:spacing w:after="0" w:line="240" w:lineRule="auto"/>
              <w:jc w:val="center"/>
            </w:pPr>
            <w:r w:rsidRPr="00B31420">
              <w:t>[1.88e+05 , 7.75e+05]</w:t>
            </w:r>
          </w:p>
        </w:tc>
        <w:tc>
          <w:tcPr>
            <w:tcW w:w="0" w:type="auto"/>
            <w:shd w:val="clear" w:color="auto" w:fill="auto"/>
            <w:vAlign w:val="center"/>
          </w:tcPr>
          <w:p w14:paraId="5D7B277F" w14:textId="77777777" w:rsidR="0092162A" w:rsidRPr="00B31420" w:rsidRDefault="0092162A" w:rsidP="0028786D">
            <w:pPr>
              <w:spacing w:after="0" w:line="240" w:lineRule="auto"/>
              <w:jc w:val="center"/>
            </w:pPr>
            <w:r w:rsidRPr="00B31420">
              <w:t>[1.29e+05 , 9.03e+05]</w:t>
            </w:r>
          </w:p>
        </w:tc>
        <w:tc>
          <w:tcPr>
            <w:tcW w:w="0" w:type="auto"/>
            <w:shd w:val="clear" w:color="auto" w:fill="auto"/>
            <w:vAlign w:val="center"/>
          </w:tcPr>
          <w:p w14:paraId="58A70E79" w14:textId="77777777" w:rsidR="0092162A" w:rsidRPr="00B31420" w:rsidRDefault="0092162A" w:rsidP="0028786D">
            <w:pPr>
              <w:spacing w:after="0" w:line="240" w:lineRule="auto"/>
              <w:jc w:val="center"/>
            </w:pPr>
            <w:r w:rsidRPr="00B31420">
              <w:t>[1.60e+05 , 7.06e+05]</w:t>
            </w:r>
          </w:p>
        </w:tc>
      </w:tr>
      <w:tr w:rsidR="0092162A" w:rsidRPr="00B31420" w14:paraId="10DEE661" w14:textId="77777777" w:rsidTr="0028786D">
        <w:tc>
          <w:tcPr>
            <w:tcW w:w="0" w:type="auto"/>
            <w:shd w:val="clear" w:color="auto" w:fill="auto"/>
            <w:vAlign w:val="center"/>
          </w:tcPr>
          <w:p w14:paraId="739894F9" w14:textId="77777777" w:rsidR="0092162A" w:rsidRPr="004D16F4" w:rsidRDefault="0092162A" w:rsidP="0028786D">
            <w:pPr>
              <w:spacing w:after="0" w:line="240" w:lineRule="auto"/>
              <w:jc w:val="center"/>
              <w:rPr>
                <w:b/>
                <w:bCs/>
              </w:rPr>
            </w:pPr>
            <w:r w:rsidRPr="004D16F4">
              <w:rPr>
                <w:b/>
                <w:bCs/>
              </w:rPr>
              <w:t>rms [V]</w:t>
            </w:r>
          </w:p>
        </w:tc>
        <w:tc>
          <w:tcPr>
            <w:tcW w:w="0" w:type="auto"/>
            <w:shd w:val="clear" w:color="auto" w:fill="auto"/>
            <w:vAlign w:val="center"/>
          </w:tcPr>
          <w:p w14:paraId="3F98108A" w14:textId="77777777" w:rsidR="0092162A" w:rsidRPr="00B31420" w:rsidRDefault="0092162A" w:rsidP="0028786D">
            <w:pPr>
              <w:spacing w:after="0" w:line="240" w:lineRule="auto"/>
              <w:jc w:val="center"/>
            </w:pPr>
            <w:r w:rsidRPr="00B31420">
              <w:t>[2.95e-05 , 4.65e-03]</w:t>
            </w:r>
          </w:p>
        </w:tc>
        <w:tc>
          <w:tcPr>
            <w:tcW w:w="0" w:type="auto"/>
            <w:shd w:val="clear" w:color="auto" w:fill="auto"/>
            <w:vAlign w:val="center"/>
          </w:tcPr>
          <w:p w14:paraId="47BF502E" w14:textId="77777777" w:rsidR="0092162A" w:rsidRPr="00B31420" w:rsidRDefault="0092162A" w:rsidP="0028786D">
            <w:pPr>
              <w:spacing w:after="0" w:line="240" w:lineRule="auto"/>
              <w:jc w:val="center"/>
            </w:pPr>
            <w:r w:rsidRPr="00B31420">
              <w:t>[5.17e-05 , 3.79e-02]</w:t>
            </w:r>
          </w:p>
        </w:tc>
        <w:tc>
          <w:tcPr>
            <w:tcW w:w="0" w:type="auto"/>
            <w:shd w:val="clear" w:color="auto" w:fill="auto"/>
            <w:vAlign w:val="center"/>
          </w:tcPr>
          <w:p w14:paraId="1173CA95" w14:textId="77777777" w:rsidR="0092162A" w:rsidRPr="00B31420" w:rsidRDefault="0092162A" w:rsidP="0028786D">
            <w:pPr>
              <w:spacing w:after="0" w:line="240" w:lineRule="auto"/>
              <w:jc w:val="center"/>
            </w:pPr>
            <w:r w:rsidRPr="00B31420">
              <w:t>[3.56e-05 , 4.74e-02]</w:t>
            </w:r>
          </w:p>
        </w:tc>
        <w:tc>
          <w:tcPr>
            <w:tcW w:w="0" w:type="auto"/>
            <w:shd w:val="clear" w:color="auto" w:fill="auto"/>
            <w:vAlign w:val="center"/>
          </w:tcPr>
          <w:p w14:paraId="222F6FC0" w14:textId="77777777" w:rsidR="0092162A" w:rsidRPr="00B31420" w:rsidRDefault="0092162A" w:rsidP="0028786D">
            <w:pPr>
              <w:spacing w:after="0" w:line="240" w:lineRule="auto"/>
              <w:jc w:val="center"/>
            </w:pPr>
            <w:r w:rsidRPr="00B31420">
              <w:t>[2.91e-05 , 3.00e-02]</w:t>
            </w:r>
          </w:p>
        </w:tc>
      </w:tr>
      <w:tr w:rsidR="0092162A" w:rsidRPr="00B31420" w14:paraId="74F00FD0" w14:textId="77777777" w:rsidTr="0028786D">
        <w:tc>
          <w:tcPr>
            <w:tcW w:w="0" w:type="auto"/>
            <w:shd w:val="clear" w:color="auto" w:fill="auto"/>
            <w:vAlign w:val="center"/>
          </w:tcPr>
          <w:p w14:paraId="5238D19B" w14:textId="77777777" w:rsidR="0092162A" w:rsidRPr="004D16F4" w:rsidRDefault="0092162A" w:rsidP="0028786D">
            <w:pPr>
              <w:spacing w:after="0" w:line="240" w:lineRule="auto"/>
              <w:jc w:val="center"/>
              <w:rPr>
                <w:b/>
                <w:bCs/>
              </w:rPr>
            </w:pPr>
            <w:r w:rsidRPr="004D16F4">
              <w:rPr>
                <w:b/>
                <w:bCs/>
              </w:rPr>
              <w:t>asl [dB]</w:t>
            </w:r>
          </w:p>
        </w:tc>
        <w:tc>
          <w:tcPr>
            <w:tcW w:w="0" w:type="auto"/>
            <w:shd w:val="clear" w:color="auto" w:fill="auto"/>
            <w:vAlign w:val="center"/>
          </w:tcPr>
          <w:p w14:paraId="68CE1441" w14:textId="77777777" w:rsidR="0092162A" w:rsidRPr="00B31420" w:rsidRDefault="0092162A" w:rsidP="0028786D">
            <w:pPr>
              <w:spacing w:after="0" w:line="240" w:lineRule="auto"/>
              <w:jc w:val="center"/>
            </w:pPr>
            <w:r w:rsidRPr="00B31420">
              <w:t>[-3.54e-05 , -2.14e-05]</w:t>
            </w:r>
          </w:p>
        </w:tc>
        <w:tc>
          <w:tcPr>
            <w:tcW w:w="0" w:type="auto"/>
            <w:shd w:val="clear" w:color="auto" w:fill="auto"/>
            <w:vAlign w:val="center"/>
          </w:tcPr>
          <w:p w14:paraId="44EBDF80" w14:textId="77777777" w:rsidR="0092162A" w:rsidRPr="00B31420" w:rsidRDefault="0092162A" w:rsidP="0028786D">
            <w:pPr>
              <w:spacing w:after="0" w:line="240" w:lineRule="auto"/>
              <w:jc w:val="center"/>
            </w:pPr>
            <w:r w:rsidRPr="00B31420">
              <w:t>[-3.27e-05 , -1.75e-05]</w:t>
            </w:r>
          </w:p>
        </w:tc>
        <w:tc>
          <w:tcPr>
            <w:tcW w:w="0" w:type="auto"/>
            <w:shd w:val="clear" w:color="auto" w:fill="auto"/>
            <w:vAlign w:val="center"/>
          </w:tcPr>
          <w:p w14:paraId="27E9FBD5" w14:textId="77777777" w:rsidR="0092162A" w:rsidRPr="00B31420" w:rsidRDefault="0092162A" w:rsidP="0028786D">
            <w:pPr>
              <w:spacing w:after="0" w:line="240" w:lineRule="auto"/>
              <w:jc w:val="center"/>
            </w:pPr>
            <w:r w:rsidRPr="00B31420">
              <w:t>[-3.40e-05 , -1.53e-05]</w:t>
            </w:r>
          </w:p>
        </w:tc>
        <w:tc>
          <w:tcPr>
            <w:tcW w:w="0" w:type="auto"/>
            <w:shd w:val="clear" w:color="auto" w:fill="auto"/>
            <w:vAlign w:val="center"/>
          </w:tcPr>
          <w:p w14:paraId="566ED50C" w14:textId="77777777" w:rsidR="0092162A" w:rsidRPr="00B31420" w:rsidRDefault="0092162A" w:rsidP="0028786D">
            <w:pPr>
              <w:spacing w:after="0" w:line="240" w:lineRule="auto"/>
              <w:jc w:val="center"/>
            </w:pPr>
            <w:r w:rsidRPr="00B31420">
              <w:t>[-3.42e-05 , -1.74e-05]</w:t>
            </w:r>
          </w:p>
        </w:tc>
      </w:tr>
      <w:tr w:rsidR="0092162A" w:rsidRPr="00B31420" w14:paraId="4F92353A" w14:textId="77777777" w:rsidTr="0028786D">
        <w:tc>
          <w:tcPr>
            <w:tcW w:w="0" w:type="auto"/>
            <w:shd w:val="clear" w:color="auto" w:fill="auto"/>
            <w:vAlign w:val="center"/>
          </w:tcPr>
          <w:p w14:paraId="389B9254" w14:textId="77777777" w:rsidR="0092162A" w:rsidRPr="004D16F4" w:rsidRDefault="0092162A" w:rsidP="0028786D">
            <w:pPr>
              <w:spacing w:after="0" w:line="240" w:lineRule="auto"/>
              <w:jc w:val="center"/>
              <w:rPr>
                <w:b/>
                <w:bCs/>
              </w:rPr>
            </w:pPr>
            <w:r w:rsidRPr="004D16F4">
              <w:rPr>
                <w:b/>
                <w:bCs/>
              </w:rPr>
              <w:t>reverbation frequency [Hz]</w:t>
            </w:r>
          </w:p>
        </w:tc>
        <w:tc>
          <w:tcPr>
            <w:tcW w:w="0" w:type="auto"/>
            <w:shd w:val="clear" w:color="auto" w:fill="auto"/>
            <w:vAlign w:val="center"/>
          </w:tcPr>
          <w:p w14:paraId="43496C6B" w14:textId="77777777" w:rsidR="0092162A" w:rsidRPr="00B31420" w:rsidRDefault="0092162A" w:rsidP="0028786D">
            <w:pPr>
              <w:spacing w:after="0" w:line="240" w:lineRule="auto"/>
              <w:jc w:val="center"/>
            </w:pPr>
            <w:r w:rsidRPr="00B31420">
              <w:t>[4.12e+04 , 4.53e+05]</w:t>
            </w:r>
          </w:p>
        </w:tc>
        <w:tc>
          <w:tcPr>
            <w:tcW w:w="0" w:type="auto"/>
            <w:shd w:val="clear" w:color="auto" w:fill="auto"/>
            <w:vAlign w:val="center"/>
          </w:tcPr>
          <w:p w14:paraId="72D11EC8" w14:textId="77777777" w:rsidR="0092162A" w:rsidRPr="00B31420" w:rsidRDefault="0092162A" w:rsidP="0028786D">
            <w:pPr>
              <w:spacing w:after="0" w:line="240" w:lineRule="auto"/>
              <w:jc w:val="center"/>
            </w:pPr>
            <w:r w:rsidRPr="00B31420">
              <w:t>[3.69e+04 , 8.02e+05]</w:t>
            </w:r>
          </w:p>
        </w:tc>
        <w:tc>
          <w:tcPr>
            <w:tcW w:w="0" w:type="auto"/>
            <w:shd w:val="clear" w:color="auto" w:fill="auto"/>
            <w:vAlign w:val="center"/>
          </w:tcPr>
          <w:p w14:paraId="5B96DDA9" w14:textId="77777777" w:rsidR="0092162A" w:rsidRPr="00B31420" w:rsidRDefault="0092162A" w:rsidP="0028786D">
            <w:pPr>
              <w:spacing w:after="0" w:line="240" w:lineRule="auto"/>
              <w:jc w:val="center"/>
            </w:pPr>
            <w:r w:rsidRPr="00B31420">
              <w:t>[2.68e+04 , 9.27e+05]</w:t>
            </w:r>
          </w:p>
        </w:tc>
        <w:tc>
          <w:tcPr>
            <w:tcW w:w="0" w:type="auto"/>
            <w:shd w:val="clear" w:color="auto" w:fill="auto"/>
            <w:vAlign w:val="center"/>
          </w:tcPr>
          <w:p w14:paraId="45C271BD" w14:textId="77777777" w:rsidR="0092162A" w:rsidRPr="00B31420" w:rsidRDefault="0092162A" w:rsidP="0028786D">
            <w:pPr>
              <w:spacing w:after="0" w:line="240" w:lineRule="auto"/>
              <w:jc w:val="center"/>
            </w:pPr>
            <w:r w:rsidRPr="00B31420">
              <w:t>[6.13e+04 , 6.27e+05]</w:t>
            </w:r>
          </w:p>
        </w:tc>
      </w:tr>
      <w:tr w:rsidR="0092162A" w:rsidRPr="00B31420" w14:paraId="37B3DCF1" w14:textId="77777777" w:rsidTr="0028786D">
        <w:tc>
          <w:tcPr>
            <w:tcW w:w="0" w:type="auto"/>
            <w:shd w:val="clear" w:color="auto" w:fill="auto"/>
            <w:vAlign w:val="center"/>
          </w:tcPr>
          <w:p w14:paraId="3710DC8B" w14:textId="77777777" w:rsidR="0092162A" w:rsidRPr="004D16F4" w:rsidRDefault="0092162A" w:rsidP="0028786D">
            <w:pPr>
              <w:spacing w:after="0" w:line="240" w:lineRule="auto"/>
              <w:jc w:val="center"/>
              <w:rPr>
                <w:b/>
                <w:bCs/>
              </w:rPr>
            </w:pPr>
            <w:r w:rsidRPr="004D16F4">
              <w:rPr>
                <w:b/>
                <w:bCs/>
              </w:rPr>
              <w:t>initiation frequency [Hz]</w:t>
            </w:r>
          </w:p>
        </w:tc>
        <w:tc>
          <w:tcPr>
            <w:tcW w:w="0" w:type="auto"/>
            <w:shd w:val="clear" w:color="auto" w:fill="auto"/>
            <w:vAlign w:val="center"/>
          </w:tcPr>
          <w:p w14:paraId="1CE99E9C" w14:textId="77777777" w:rsidR="0092162A" w:rsidRPr="00B31420" w:rsidRDefault="0092162A" w:rsidP="0028786D">
            <w:pPr>
              <w:spacing w:after="0" w:line="240" w:lineRule="auto"/>
              <w:jc w:val="center"/>
            </w:pPr>
            <w:r w:rsidRPr="00B31420">
              <w:t>[1.15e+05 , 2.00e+06]</w:t>
            </w:r>
          </w:p>
        </w:tc>
        <w:tc>
          <w:tcPr>
            <w:tcW w:w="0" w:type="auto"/>
            <w:shd w:val="clear" w:color="auto" w:fill="auto"/>
            <w:vAlign w:val="center"/>
          </w:tcPr>
          <w:p w14:paraId="49767F8B" w14:textId="77777777" w:rsidR="0092162A" w:rsidRPr="00B31420" w:rsidRDefault="0092162A" w:rsidP="0028786D">
            <w:pPr>
              <w:spacing w:after="0" w:line="240" w:lineRule="auto"/>
              <w:jc w:val="center"/>
            </w:pPr>
            <w:r w:rsidRPr="00B31420">
              <w:t>[7.55e+04 , 1.80e+06]</w:t>
            </w:r>
          </w:p>
        </w:tc>
        <w:tc>
          <w:tcPr>
            <w:tcW w:w="0" w:type="auto"/>
            <w:shd w:val="clear" w:color="auto" w:fill="auto"/>
            <w:vAlign w:val="center"/>
          </w:tcPr>
          <w:p w14:paraId="6207CC2A" w14:textId="77777777" w:rsidR="0092162A" w:rsidRPr="00B31420" w:rsidRDefault="0092162A" w:rsidP="0028786D">
            <w:pPr>
              <w:spacing w:after="0" w:line="240" w:lineRule="auto"/>
              <w:jc w:val="center"/>
            </w:pPr>
            <w:r w:rsidRPr="00B31420">
              <w:t>[7.69e+04 , 4.00e+06]</w:t>
            </w:r>
          </w:p>
        </w:tc>
        <w:tc>
          <w:tcPr>
            <w:tcW w:w="0" w:type="auto"/>
            <w:shd w:val="clear" w:color="auto" w:fill="auto"/>
            <w:vAlign w:val="center"/>
          </w:tcPr>
          <w:p w14:paraId="60304AD6" w14:textId="77777777" w:rsidR="0092162A" w:rsidRPr="00B31420" w:rsidRDefault="0092162A" w:rsidP="0028786D">
            <w:pPr>
              <w:spacing w:after="0" w:line="240" w:lineRule="auto"/>
              <w:jc w:val="center"/>
            </w:pPr>
            <w:r w:rsidRPr="00B31420">
              <w:t>[1.60e+05 , 2.40e+06]</w:t>
            </w:r>
          </w:p>
        </w:tc>
      </w:tr>
      <w:tr w:rsidR="0092162A" w:rsidRPr="00B31420" w14:paraId="4D720B76" w14:textId="77777777" w:rsidTr="0028786D">
        <w:tc>
          <w:tcPr>
            <w:tcW w:w="0" w:type="auto"/>
            <w:shd w:val="clear" w:color="auto" w:fill="auto"/>
            <w:vAlign w:val="center"/>
          </w:tcPr>
          <w:p w14:paraId="0A2FE44B" w14:textId="77777777" w:rsidR="0092162A" w:rsidRPr="004D16F4" w:rsidRDefault="0092162A" w:rsidP="0028786D">
            <w:pPr>
              <w:spacing w:after="0" w:line="240" w:lineRule="auto"/>
              <w:jc w:val="center"/>
              <w:rPr>
                <w:b/>
                <w:bCs/>
              </w:rPr>
            </w:pPr>
            <w:r w:rsidRPr="004D16F4">
              <w:rPr>
                <w:b/>
                <w:bCs/>
              </w:rPr>
              <w:t>signal strength [Vs]</w:t>
            </w:r>
          </w:p>
        </w:tc>
        <w:tc>
          <w:tcPr>
            <w:tcW w:w="0" w:type="auto"/>
            <w:shd w:val="clear" w:color="auto" w:fill="auto"/>
            <w:vAlign w:val="center"/>
          </w:tcPr>
          <w:p w14:paraId="6A55C372" w14:textId="77777777" w:rsidR="0092162A" w:rsidRPr="00B31420" w:rsidRDefault="0092162A" w:rsidP="0028786D">
            <w:pPr>
              <w:spacing w:after="0" w:line="240" w:lineRule="auto"/>
              <w:jc w:val="center"/>
            </w:pPr>
            <w:r w:rsidRPr="00B31420">
              <w:t>[2.66e-09 , 6.07e-07]</w:t>
            </w:r>
          </w:p>
        </w:tc>
        <w:tc>
          <w:tcPr>
            <w:tcW w:w="0" w:type="auto"/>
            <w:shd w:val="clear" w:color="auto" w:fill="auto"/>
            <w:vAlign w:val="center"/>
          </w:tcPr>
          <w:p w14:paraId="7737E113" w14:textId="77777777" w:rsidR="0092162A" w:rsidRPr="00B31420" w:rsidRDefault="0092162A" w:rsidP="0028786D">
            <w:pPr>
              <w:spacing w:after="0" w:line="240" w:lineRule="auto"/>
              <w:jc w:val="center"/>
            </w:pPr>
            <w:r w:rsidRPr="00B31420">
              <w:t>[4.22e-09 , 4.61e-06]</w:t>
            </w:r>
          </w:p>
        </w:tc>
        <w:tc>
          <w:tcPr>
            <w:tcW w:w="0" w:type="auto"/>
            <w:shd w:val="clear" w:color="auto" w:fill="auto"/>
            <w:vAlign w:val="center"/>
          </w:tcPr>
          <w:p w14:paraId="35C28EFD" w14:textId="77777777" w:rsidR="0092162A" w:rsidRPr="00B31420" w:rsidRDefault="0092162A" w:rsidP="0028786D">
            <w:pPr>
              <w:spacing w:after="0" w:line="240" w:lineRule="auto"/>
              <w:jc w:val="center"/>
            </w:pPr>
            <w:r w:rsidRPr="00B31420">
              <w:t>[2.63e-09 , 8.53e-06]</w:t>
            </w:r>
          </w:p>
        </w:tc>
        <w:tc>
          <w:tcPr>
            <w:tcW w:w="0" w:type="auto"/>
            <w:shd w:val="clear" w:color="auto" w:fill="auto"/>
            <w:vAlign w:val="center"/>
          </w:tcPr>
          <w:p w14:paraId="03F447C5" w14:textId="77777777" w:rsidR="0092162A" w:rsidRPr="00B31420" w:rsidRDefault="0092162A" w:rsidP="0028786D">
            <w:pPr>
              <w:spacing w:after="0" w:line="240" w:lineRule="auto"/>
              <w:jc w:val="center"/>
            </w:pPr>
            <w:r w:rsidRPr="00B31420">
              <w:t>[2.00e-09 , 3.28e-06]</w:t>
            </w:r>
          </w:p>
        </w:tc>
      </w:tr>
      <w:tr w:rsidR="0092162A" w:rsidRPr="00B31420" w14:paraId="55FBAC9C" w14:textId="77777777" w:rsidTr="0028786D">
        <w:tc>
          <w:tcPr>
            <w:tcW w:w="0" w:type="auto"/>
            <w:shd w:val="clear" w:color="auto" w:fill="auto"/>
            <w:vAlign w:val="center"/>
          </w:tcPr>
          <w:p w14:paraId="2B2E7EDE" w14:textId="77777777" w:rsidR="0092162A" w:rsidRPr="004D16F4" w:rsidRDefault="0092162A" w:rsidP="0028786D">
            <w:pPr>
              <w:spacing w:after="0" w:line="240" w:lineRule="auto"/>
              <w:jc w:val="center"/>
              <w:rPr>
                <w:b/>
                <w:bCs/>
              </w:rPr>
            </w:pPr>
            <w:r w:rsidRPr="004D16F4">
              <w:rPr>
                <w:b/>
                <w:bCs/>
              </w:rPr>
              <w:lastRenderedPageBreak/>
              <w:t>absolute energy [aJ]</w:t>
            </w:r>
          </w:p>
        </w:tc>
        <w:tc>
          <w:tcPr>
            <w:tcW w:w="0" w:type="auto"/>
            <w:shd w:val="clear" w:color="auto" w:fill="auto"/>
            <w:vAlign w:val="center"/>
          </w:tcPr>
          <w:p w14:paraId="31C5CBB0" w14:textId="77777777" w:rsidR="0092162A" w:rsidRPr="00B31420" w:rsidRDefault="0092162A" w:rsidP="0028786D">
            <w:pPr>
              <w:spacing w:after="0" w:line="240" w:lineRule="auto"/>
              <w:jc w:val="center"/>
            </w:pPr>
            <w:r w:rsidRPr="00B31420">
              <w:t>[2.41e-17 , 6.26e-13]</w:t>
            </w:r>
          </w:p>
        </w:tc>
        <w:tc>
          <w:tcPr>
            <w:tcW w:w="0" w:type="auto"/>
            <w:shd w:val="clear" w:color="auto" w:fill="auto"/>
            <w:vAlign w:val="center"/>
          </w:tcPr>
          <w:p w14:paraId="0C23EBE4" w14:textId="77777777" w:rsidR="0092162A" w:rsidRPr="00B31420" w:rsidRDefault="0092162A" w:rsidP="0028786D">
            <w:pPr>
              <w:spacing w:after="0" w:line="240" w:lineRule="auto"/>
              <w:jc w:val="center"/>
            </w:pPr>
            <w:r w:rsidRPr="00B31420">
              <w:t>[7.39e-17 , 4.24e-11]</w:t>
            </w:r>
          </w:p>
        </w:tc>
        <w:tc>
          <w:tcPr>
            <w:tcW w:w="0" w:type="auto"/>
            <w:shd w:val="clear" w:color="auto" w:fill="auto"/>
            <w:vAlign w:val="center"/>
          </w:tcPr>
          <w:p w14:paraId="591D5235" w14:textId="77777777" w:rsidR="0092162A" w:rsidRPr="00B31420" w:rsidRDefault="0092162A" w:rsidP="0028786D">
            <w:pPr>
              <w:spacing w:after="0" w:line="240" w:lineRule="auto"/>
              <w:jc w:val="center"/>
            </w:pPr>
            <w:r w:rsidRPr="00B31420">
              <w:t>[3.30e-17 , 7.61e-11]</w:t>
            </w:r>
          </w:p>
        </w:tc>
        <w:tc>
          <w:tcPr>
            <w:tcW w:w="0" w:type="auto"/>
            <w:shd w:val="clear" w:color="auto" w:fill="auto"/>
            <w:vAlign w:val="center"/>
          </w:tcPr>
          <w:p w14:paraId="54E7A6ED" w14:textId="77777777" w:rsidR="0092162A" w:rsidRPr="00B31420" w:rsidRDefault="0092162A" w:rsidP="0028786D">
            <w:pPr>
              <w:spacing w:after="0" w:line="240" w:lineRule="auto"/>
              <w:jc w:val="center"/>
            </w:pPr>
            <w:r w:rsidRPr="00B31420">
              <w:t>[2.23e-17 , 2.57e-11]</w:t>
            </w:r>
          </w:p>
        </w:tc>
      </w:tr>
      <w:tr w:rsidR="0092162A" w:rsidRPr="00B31420" w14:paraId="62CAFDF6" w14:textId="77777777" w:rsidTr="0028786D">
        <w:tc>
          <w:tcPr>
            <w:tcW w:w="0" w:type="auto"/>
            <w:shd w:val="clear" w:color="auto" w:fill="auto"/>
            <w:vAlign w:val="center"/>
          </w:tcPr>
          <w:p w14:paraId="3319C6B2" w14:textId="77777777" w:rsidR="0092162A" w:rsidRPr="004D16F4" w:rsidRDefault="0092162A" w:rsidP="0028786D">
            <w:pPr>
              <w:spacing w:after="0" w:line="240" w:lineRule="auto"/>
              <w:jc w:val="center"/>
              <w:rPr>
                <w:b/>
                <w:bCs/>
              </w:rPr>
            </w:pPr>
            <w:r w:rsidRPr="004D16F4">
              <w:rPr>
                <w:b/>
                <w:bCs/>
              </w:rPr>
              <w:t>PP1 [%]</w:t>
            </w:r>
          </w:p>
        </w:tc>
        <w:tc>
          <w:tcPr>
            <w:tcW w:w="0" w:type="auto"/>
            <w:shd w:val="clear" w:color="auto" w:fill="auto"/>
            <w:vAlign w:val="center"/>
          </w:tcPr>
          <w:p w14:paraId="7EE87553" w14:textId="77777777" w:rsidR="0092162A" w:rsidRPr="00B31420" w:rsidRDefault="0092162A" w:rsidP="0028786D">
            <w:pPr>
              <w:spacing w:after="0" w:line="240" w:lineRule="auto"/>
              <w:jc w:val="center"/>
            </w:pPr>
            <w:r w:rsidRPr="00B31420">
              <w:t>[8.97e-07 , 8.49e-03]</w:t>
            </w:r>
          </w:p>
        </w:tc>
        <w:tc>
          <w:tcPr>
            <w:tcW w:w="0" w:type="auto"/>
            <w:shd w:val="clear" w:color="auto" w:fill="auto"/>
            <w:vAlign w:val="center"/>
          </w:tcPr>
          <w:p w14:paraId="36E9E91D" w14:textId="77777777" w:rsidR="0092162A" w:rsidRPr="00B31420" w:rsidRDefault="0092162A" w:rsidP="0028786D">
            <w:pPr>
              <w:spacing w:after="0" w:line="240" w:lineRule="auto"/>
              <w:jc w:val="center"/>
            </w:pPr>
            <w:r w:rsidRPr="00B31420">
              <w:t>[3.97e-07 , 4.54e-03]</w:t>
            </w:r>
          </w:p>
        </w:tc>
        <w:tc>
          <w:tcPr>
            <w:tcW w:w="0" w:type="auto"/>
            <w:shd w:val="clear" w:color="auto" w:fill="auto"/>
            <w:vAlign w:val="center"/>
          </w:tcPr>
          <w:p w14:paraId="46A0D008" w14:textId="77777777" w:rsidR="0092162A" w:rsidRPr="00B31420" w:rsidRDefault="0092162A" w:rsidP="0028786D">
            <w:pPr>
              <w:spacing w:after="0" w:line="240" w:lineRule="auto"/>
              <w:jc w:val="center"/>
            </w:pPr>
            <w:r w:rsidRPr="00B31420">
              <w:t>[1.52e-07 , 6.97e-03]</w:t>
            </w:r>
          </w:p>
        </w:tc>
        <w:tc>
          <w:tcPr>
            <w:tcW w:w="0" w:type="auto"/>
            <w:shd w:val="clear" w:color="auto" w:fill="auto"/>
            <w:vAlign w:val="center"/>
          </w:tcPr>
          <w:p w14:paraId="22599C39" w14:textId="77777777" w:rsidR="0092162A" w:rsidRPr="00B31420" w:rsidRDefault="0092162A" w:rsidP="0028786D">
            <w:pPr>
              <w:spacing w:after="0" w:line="240" w:lineRule="auto"/>
              <w:jc w:val="center"/>
            </w:pPr>
            <w:r w:rsidRPr="00B31420">
              <w:t>[1.14e-06 , 6.32e-03]</w:t>
            </w:r>
          </w:p>
        </w:tc>
      </w:tr>
      <w:tr w:rsidR="0092162A" w:rsidRPr="00B31420" w14:paraId="3BBB3F9D" w14:textId="77777777" w:rsidTr="0028786D">
        <w:tc>
          <w:tcPr>
            <w:tcW w:w="0" w:type="auto"/>
            <w:shd w:val="clear" w:color="auto" w:fill="auto"/>
            <w:vAlign w:val="center"/>
          </w:tcPr>
          <w:p w14:paraId="207DBC9B" w14:textId="77777777" w:rsidR="0092162A" w:rsidRPr="004D16F4" w:rsidRDefault="0092162A" w:rsidP="0028786D">
            <w:pPr>
              <w:spacing w:after="0" w:line="240" w:lineRule="auto"/>
              <w:jc w:val="center"/>
              <w:rPr>
                <w:b/>
                <w:bCs/>
              </w:rPr>
            </w:pPr>
            <w:r w:rsidRPr="004D16F4">
              <w:rPr>
                <w:b/>
                <w:bCs/>
              </w:rPr>
              <w:t>PP2 [%]</w:t>
            </w:r>
          </w:p>
        </w:tc>
        <w:tc>
          <w:tcPr>
            <w:tcW w:w="0" w:type="auto"/>
            <w:shd w:val="clear" w:color="auto" w:fill="auto"/>
            <w:vAlign w:val="center"/>
          </w:tcPr>
          <w:p w14:paraId="12B951EA" w14:textId="77777777" w:rsidR="0092162A" w:rsidRPr="00B31420" w:rsidRDefault="0092162A" w:rsidP="0028786D">
            <w:pPr>
              <w:spacing w:after="0" w:line="240" w:lineRule="auto"/>
              <w:jc w:val="center"/>
            </w:pPr>
            <w:r w:rsidRPr="00B31420">
              <w:t>[5.44e-02 , 9.97e-01]</w:t>
            </w:r>
          </w:p>
        </w:tc>
        <w:tc>
          <w:tcPr>
            <w:tcW w:w="0" w:type="auto"/>
            <w:shd w:val="clear" w:color="auto" w:fill="auto"/>
            <w:vAlign w:val="center"/>
          </w:tcPr>
          <w:p w14:paraId="6A883C0C" w14:textId="77777777" w:rsidR="0092162A" w:rsidRPr="00B31420" w:rsidRDefault="0092162A" w:rsidP="0028786D">
            <w:pPr>
              <w:spacing w:after="0" w:line="240" w:lineRule="auto"/>
              <w:jc w:val="center"/>
            </w:pPr>
            <w:r w:rsidRPr="00B31420">
              <w:t>[3.93e-02 , 9.98e-01]</w:t>
            </w:r>
          </w:p>
        </w:tc>
        <w:tc>
          <w:tcPr>
            <w:tcW w:w="0" w:type="auto"/>
            <w:shd w:val="clear" w:color="auto" w:fill="auto"/>
            <w:vAlign w:val="center"/>
          </w:tcPr>
          <w:p w14:paraId="0774817D" w14:textId="77777777" w:rsidR="0092162A" w:rsidRPr="00B31420" w:rsidRDefault="0092162A" w:rsidP="0028786D">
            <w:pPr>
              <w:spacing w:after="0" w:line="240" w:lineRule="auto"/>
              <w:jc w:val="center"/>
            </w:pPr>
            <w:r w:rsidRPr="00B31420">
              <w:t>[1.30e-02 , 9.99e-01]</w:t>
            </w:r>
          </w:p>
        </w:tc>
        <w:tc>
          <w:tcPr>
            <w:tcW w:w="0" w:type="auto"/>
            <w:shd w:val="clear" w:color="auto" w:fill="auto"/>
            <w:vAlign w:val="center"/>
          </w:tcPr>
          <w:p w14:paraId="1B9845D2" w14:textId="77777777" w:rsidR="0092162A" w:rsidRPr="00B31420" w:rsidRDefault="0092162A" w:rsidP="0028786D">
            <w:pPr>
              <w:spacing w:after="0" w:line="240" w:lineRule="auto"/>
              <w:jc w:val="center"/>
            </w:pPr>
            <w:r w:rsidRPr="00B31420">
              <w:t>[5.91e-02 , 9.96e-01]</w:t>
            </w:r>
          </w:p>
        </w:tc>
      </w:tr>
      <w:tr w:rsidR="0092162A" w:rsidRPr="00B31420" w14:paraId="2B8B4874" w14:textId="77777777" w:rsidTr="0028786D">
        <w:tc>
          <w:tcPr>
            <w:tcW w:w="0" w:type="auto"/>
            <w:shd w:val="clear" w:color="auto" w:fill="auto"/>
            <w:vAlign w:val="center"/>
          </w:tcPr>
          <w:p w14:paraId="198437F7" w14:textId="77777777" w:rsidR="0092162A" w:rsidRPr="004D16F4" w:rsidRDefault="0092162A" w:rsidP="0028786D">
            <w:pPr>
              <w:spacing w:after="0" w:line="240" w:lineRule="auto"/>
              <w:jc w:val="center"/>
              <w:rPr>
                <w:b/>
                <w:bCs/>
              </w:rPr>
            </w:pPr>
            <w:r w:rsidRPr="004D16F4">
              <w:rPr>
                <w:b/>
                <w:bCs/>
              </w:rPr>
              <w:t>PP3 [%]</w:t>
            </w:r>
          </w:p>
        </w:tc>
        <w:tc>
          <w:tcPr>
            <w:tcW w:w="0" w:type="auto"/>
            <w:shd w:val="clear" w:color="auto" w:fill="auto"/>
            <w:vAlign w:val="center"/>
          </w:tcPr>
          <w:p w14:paraId="0063AE9D" w14:textId="77777777" w:rsidR="0092162A" w:rsidRPr="00B31420" w:rsidRDefault="0092162A" w:rsidP="0028786D">
            <w:pPr>
              <w:spacing w:after="0" w:line="240" w:lineRule="auto"/>
              <w:jc w:val="center"/>
            </w:pPr>
            <w:r w:rsidRPr="00B31420">
              <w:t>[2.29e-03 , 9.15e-01]</w:t>
            </w:r>
          </w:p>
        </w:tc>
        <w:tc>
          <w:tcPr>
            <w:tcW w:w="0" w:type="auto"/>
            <w:shd w:val="clear" w:color="auto" w:fill="auto"/>
            <w:vAlign w:val="center"/>
          </w:tcPr>
          <w:p w14:paraId="0B2E7323" w14:textId="77777777" w:rsidR="0092162A" w:rsidRPr="00B31420" w:rsidRDefault="0092162A" w:rsidP="0028786D">
            <w:pPr>
              <w:spacing w:after="0" w:line="240" w:lineRule="auto"/>
              <w:jc w:val="center"/>
            </w:pPr>
            <w:r w:rsidRPr="00B31420">
              <w:t>[1.57e-03 , 8.70e-01]</w:t>
            </w:r>
          </w:p>
        </w:tc>
        <w:tc>
          <w:tcPr>
            <w:tcW w:w="0" w:type="auto"/>
            <w:shd w:val="clear" w:color="auto" w:fill="auto"/>
            <w:vAlign w:val="center"/>
          </w:tcPr>
          <w:p w14:paraId="1003BEBD" w14:textId="77777777" w:rsidR="0092162A" w:rsidRPr="00B31420" w:rsidRDefault="0092162A" w:rsidP="0028786D">
            <w:pPr>
              <w:spacing w:after="0" w:line="240" w:lineRule="auto"/>
              <w:jc w:val="center"/>
            </w:pPr>
            <w:r w:rsidRPr="00B31420">
              <w:t>[6.26e-04 , 9.33e-01]</w:t>
            </w:r>
          </w:p>
        </w:tc>
        <w:tc>
          <w:tcPr>
            <w:tcW w:w="0" w:type="auto"/>
            <w:shd w:val="clear" w:color="auto" w:fill="auto"/>
            <w:vAlign w:val="center"/>
          </w:tcPr>
          <w:p w14:paraId="7AB92347" w14:textId="77777777" w:rsidR="0092162A" w:rsidRPr="00B31420" w:rsidRDefault="0092162A" w:rsidP="0028786D">
            <w:pPr>
              <w:spacing w:after="0" w:line="240" w:lineRule="auto"/>
              <w:jc w:val="center"/>
            </w:pPr>
            <w:r w:rsidRPr="00B31420">
              <w:t>[3.68e-03 , 8.86e-01]</w:t>
            </w:r>
          </w:p>
        </w:tc>
      </w:tr>
      <w:tr w:rsidR="0092162A" w:rsidRPr="00B31420" w14:paraId="467C765F" w14:textId="77777777" w:rsidTr="0028786D">
        <w:tc>
          <w:tcPr>
            <w:tcW w:w="0" w:type="auto"/>
            <w:shd w:val="clear" w:color="auto" w:fill="auto"/>
            <w:vAlign w:val="center"/>
          </w:tcPr>
          <w:p w14:paraId="19674A5B" w14:textId="77777777" w:rsidR="0092162A" w:rsidRPr="004D16F4" w:rsidRDefault="0092162A" w:rsidP="0028786D">
            <w:pPr>
              <w:spacing w:after="0" w:line="240" w:lineRule="auto"/>
              <w:jc w:val="center"/>
              <w:rPr>
                <w:b/>
                <w:bCs/>
              </w:rPr>
            </w:pPr>
            <w:r w:rsidRPr="004D16F4">
              <w:rPr>
                <w:b/>
                <w:bCs/>
              </w:rPr>
              <w:t>PP4 [%]</w:t>
            </w:r>
          </w:p>
        </w:tc>
        <w:tc>
          <w:tcPr>
            <w:tcW w:w="0" w:type="auto"/>
            <w:shd w:val="clear" w:color="auto" w:fill="auto"/>
            <w:vAlign w:val="center"/>
          </w:tcPr>
          <w:p w14:paraId="2A9C5216" w14:textId="77777777" w:rsidR="0092162A" w:rsidRPr="00B31420" w:rsidRDefault="0092162A" w:rsidP="0028786D">
            <w:pPr>
              <w:spacing w:after="0" w:line="240" w:lineRule="auto"/>
              <w:jc w:val="center"/>
            </w:pPr>
            <w:r w:rsidRPr="00B31420">
              <w:t>[5.82e-05 , 8.88e-01]</w:t>
            </w:r>
          </w:p>
        </w:tc>
        <w:tc>
          <w:tcPr>
            <w:tcW w:w="0" w:type="auto"/>
            <w:shd w:val="clear" w:color="auto" w:fill="auto"/>
            <w:vAlign w:val="center"/>
          </w:tcPr>
          <w:p w14:paraId="4A05E557" w14:textId="77777777" w:rsidR="0092162A" w:rsidRPr="00B31420" w:rsidRDefault="0092162A" w:rsidP="0028786D">
            <w:pPr>
              <w:spacing w:after="0" w:line="240" w:lineRule="auto"/>
              <w:jc w:val="center"/>
            </w:pPr>
            <w:r w:rsidRPr="00B31420">
              <w:t>[6.10e-05 , 8.34e-01]</w:t>
            </w:r>
          </w:p>
        </w:tc>
        <w:tc>
          <w:tcPr>
            <w:tcW w:w="0" w:type="auto"/>
            <w:shd w:val="clear" w:color="auto" w:fill="auto"/>
            <w:vAlign w:val="center"/>
          </w:tcPr>
          <w:p w14:paraId="5F3C2228" w14:textId="77777777" w:rsidR="0092162A" w:rsidRPr="00B31420" w:rsidRDefault="0092162A" w:rsidP="0028786D">
            <w:pPr>
              <w:spacing w:after="0" w:line="240" w:lineRule="auto"/>
              <w:jc w:val="center"/>
            </w:pPr>
            <w:r w:rsidRPr="00B31420">
              <w:t>[8.17e-06 , 9.11e-01]</w:t>
            </w:r>
          </w:p>
        </w:tc>
        <w:tc>
          <w:tcPr>
            <w:tcW w:w="0" w:type="auto"/>
            <w:shd w:val="clear" w:color="auto" w:fill="auto"/>
            <w:vAlign w:val="center"/>
          </w:tcPr>
          <w:p w14:paraId="20F7336C" w14:textId="77777777" w:rsidR="0092162A" w:rsidRPr="00B31420" w:rsidRDefault="0092162A" w:rsidP="0028786D">
            <w:pPr>
              <w:spacing w:after="0" w:line="240" w:lineRule="auto"/>
              <w:jc w:val="center"/>
            </w:pPr>
            <w:r w:rsidRPr="00B31420">
              <w:t>[5.23e-05 , 6.11e-01]</w:t>
            </w:r>
          </w:p>
        </w:tc>
      </w:tr>
      <w:tr w:rsidR="0092162A" w:rsidRPr="00B31420" w14:paraId="581E151F" w14:textId="77777777" w:rsidTr="0028786D">
        <w:tc>
          <w:tcPr>
            <w:tcW w:w="0" w:type="auto"/>
            <w:shd w:val="clear" w:color="auto" w:fill="auto"/>
            <w:vAlign w:val="center"/>
          </w:tcPr>
          <w:p w14:paraId="2FD606EF" w14:textId="77777777" w:rsidR="0092162A" w:rsidRPr="004D16F4" w:rsidRDefault="0092162A" w:rsidP="0028786D">
            <w:pPr>
              <w:spacing w:after="0" w:line="240" w:lineRule="auto"/>
              <w:jc w:val="center"/>
              <w:rPr>
                <w:b/>
                <w:bCs/>
              </w:rPr>
            </w:pPr>
            <w:r w:rsidRPr="004D16F4">
              <w:rPr>
                <w:b/>
                <w:bCs/>
              </w:rPr>
              <w:t>centroid frequency [Hz]</w:t>
            </w:r>
          </w:p>
        </w:tc>
        <w:tc>
          <w:tcPr>
            <w:tcW w:w="0" w:type="auto"/>
            <w:shd w:val="clear" w:color="auto" w:fill="auto"/>
            <w:vAlign w:val="center"/>
          </w:tcPr>
          <w:p w14:paraId="40D4D24B" w14:textId="77777777" w:rsidR="0092162A" w:rsidRPr="00B31420" w:rsidRDefault="0092162A" w:rsidP="0028786D">
            <w:pPr>
              <w:spacing w:after="0" w:line="240" w:lineRule="auto"/>
              <w:jc w:val="center"/>
            </w:pPr>
            <w:r w:rsidRPr="00B31420">
              <w:t>[2.06e+05 , 4.56e+05]</w:t>
            </w:r>
          </w:p>
        </w:tc>
        <w:tc>
          <w:tcPr>
            <w:tcW w:w="0" w:type="auto"/>
            <w:shd w:val="clear" w:color="auto" w:fill="auto"/>
            <w:vAlign w:val="center"/>
          </w:tcPr>
          <w:p w14:paraId="3F946E6C" w14:textId="77777777" w:rsidR="0092162A" w:rsidRPr="00B31420" w:rsidRDefault="0092162A" w:rsidP="0028786D">
            <w:pPr>
              <w:spacing w:after="0" w:line="240" w:lineRule="auto"/>
              <w:jc w:val="center"/>
            </w:pPr>
            <w:r w:rsidRPr="00B31420">
              <w:t>[1.96e+05 , 5.08e+05]</w:t>
            </w:r>
          </w:p>
        </w:tc>
        <w:tc>
          <w:tcPr>
            <w:tcW w:w="0" w:type="auto"/>
            <w:shd w:val="clear" w:color="auto" w:fill="auto"/>
            <w:vAlign w:val="center"/>
          </w:tcPr>
          <w:p w14:paraId="3C5D03A5" w14:textId="77777777" w:rsidR="0092162A" w:rsidRPr="00B31420" w:rsidRDefault="0092162A" w:rsidP="0028786D">
            <w:pPr>
              <w:spacing w:after="0" w:line="240" w:lineRule="auto"/>
              <w:jc w:val="center"/>
            </w:pPr>
            <w:r w:rsidRPr="00B31420">
              <w:t>[1.69e+05 , 5.28e+05]</w:t>
            </w:r>
          </w:p>
        </w:tc>
        <w:tc>
          <w:tcPr>
            <w:tcW w:w="0" w:type="auto"/>
            <w:shd w:val="clear" w:color="auto" w:fill="auto"/>
            <w:vAlign w:val="center"/>
          </w:tcPr>
          <w:p w14:paraId="5761A5AF" w14:textId="77777777" w:rsidR="0092162A" w:rsidRPr="00B31420" w:rsidRDefault="0092162A" w:rsidP="0028786D">
            <w:pPr>
              <w:spacing w:after="0" w:line="240" w:lineRule="auto"/>
              <w:jc w:val="center"/>
            </w:pPr>
            <w:r w:rsidRPr="00B31420">
              <w:t>[2.00e+05 , 4.74e+05]</w:t>
            </w:r>
          </w:p>
        </w:tc>
      </w:tr>
      <w:tr w:rsidR="0092162A" w:rsidRPr="00B31420" w14:paraId="2482B8C9" w14:textId="77777777" w:rsidTr="0028786D">
        <w:tc>
          <w:tcPr>
            <w:tcW w:w="0" w:type="auto"/>
            <w:shd w:val="clear" w:color="auto" w:fill="auto"/>
            <w:vAlign w:val="center"/>
          </w:tcPr>
          <w:p w14:paraId="151D2B58" w14:textId="77777777" w:rsidR="0092162A" w:rsidRPr="004D16F4" w:rsidRDefault="0092162A" w:rsidP="0028786D">
            <w:pPr>
              <w:spacing w:after="0" w:line="240" w:lineRule="auto"/>
              <w:jc w:val="center"/>
              <w:rPr>
                <w:b/>
                <w:bCs/>
              </w:rPr>
            </w:pPr>
            <w:r w:rsidRPr="004D16F4">
              <w:rPr>
                <w:b/>
                <w:bCs/>
              </w:rPr>
              <w:t>peak frequency [Hz]</w:t>
            </w:r>
          </w:p>
        </w:tc>
        <w:tc>
          <w:tcPr>
            <w:tcW w:w="0" w:type="auto"/>
            <w:shd w:val="clear" w:color="auto" w:fill="auto"/>
            <w:vAlign w:val="center"/>
          </w:tcPr>
          <w:p w14:paraId="1B1483B9" w14:textId="77777777" w:rsidR="0092162A" w:rsidRPr="00B31420" w:rsidRDefault="0092162A" w:rsidP="0028786D">
            <w:pPr>
              <w:spacing w:after="0" w:line="240" w:lineRule="auto"/>
              <w:jc w:val="center"/>
            </w:pPr>
            <w:r w:rsidRPr="00B31420">
              <w:t>[1.17e+05 , 5.70e+05]</w:t>
            </w:r>
          </w:p>
        </w:tc>
        <w:tc>
          <w:tcPr>
            <w:tcW w:w="0" w:type="auto"/>
            <w:shd w:val="clear" w:color="auto" w:fill="auto"/>
            <w:vAlign w:val="center"/>
          </w:tcPr>
          <w:p w14:paraId="7D0DFEE2" w14:textId="77777777" w:rsidR="0092162A" w:rsidRPr="00B31420" w:rsidRDefault="0092162A" w:rsidP="0028786D">
            <w:pPr>
              <w:spacing w:after="0" w:line="240" w:lineRule="auto"/>
              <w:jc w:val="center"/>
            </w:pPr>
            <w:r w:rsidRPr="00B31420">
              <w:t>[1.17e+05 , 6.29e+05]</w:t>
            </w:r>
          </w:p>
        </w:tc>
        <w:tc>
          <w:tcPr>
            <w:tcW w:w="0" w:type="auto"/>
            <w:shd w:val="clear" w:color="auto" w:fill="auto"/>
            <w:vAlign w:val="center"/>
          </w:tcPr>
          <w:p w14:paraId="1CF82A87" w14:textId="77777777" w:rsidR="0092162A" w:rsidRPr="00B31420" w:rsidRDefault="0092162A" w:rsidP="0028786D">
            <w:pPr>
              <w:spacing w:after="0" w:line="240" w:lineRule="auto"/>
              <w:jc w:val="center"/>
            </w:pPr>
            <w:r w:rsidRPr="00B31420">
              <w:t>[1.15e+05 , 8.03e+05]</w:t>
            </w:r>
          </w:p>
        </w:tc>
        <w:tc>
          <w:tcPr>
            <w:tcW w:w="0" w:type="auto"/>
            <w:shd w:val="clear" w:color="auto" w:fill="auto"/>
            <w:vAlign w:val="center"/>
          </w:tcPr>
          <w:p w14:paraId="77842B6C" w14:textId="77777777" w:rsidR="0092162A" w:rsidRPr="00B31420" w:rsidRDefault="0092162A" w:rsidP="0028786D">
            <w:pPr>
              <w:spacing w:after="0" w:line="240" w:lineRule="auto"/>
              <w:jc w:val="center"/>
            </w:pPr>
            <w:r w:rsidRPr="00B31420">
              <w:t>[1.17e+05 , 7.99e+05]</w:t>
            </w:r>
          </w:p>
        </w:tc>
      </w:tr>
      <w:tr w:rsidR="0092162A" w:rsidRPr="00B31420" w14:paraId="22E3CA5C" w14:textId="77777777" w:rsidTr="0028786D">
        <w:tc>
          <w:tcPr>
            <w:tcW w:w="0" w:type="auto"/>
            <w:shd w:val="clear" w:color="auto" w:fill="auto"/>
            <w:vAlign w:val="center"/>
          </w:tcPr>
          <w:p w14:paraId="45F7B5E2" w14:textId="77777777" w:rsidR="0092162A" w:rsidRPr="004D16F4" w:rsidRDefault="0092162A" w:rsidP="0028786D">
            <w:pPr>
              <w:spacing w:after="0" w:line="240" w:lineRule="auto"/>
              <w:jc w:val="center"/>
              <w:rPr>
                <w:b/>
                <w:bCs/>
              </w:rPr>
            </w:pPr>
            <w:r w:rsidRPr="004D16F4">
              <w:rPr>
                <w:b/>
                <w:bCs/>
              </w:rPr>
              <w:t>amplitude of peak frequency [V]</w:t>
            </w:r>
          </w:p>
        </w:tc>
        <w:tc>
          <w:tcPr>
            <w:tcW w:w="0" w:type="auto"/>
            <w:shd w:val="clear" w:color="auto" w:fill="auto"/>
            <w:vAlign w:val="center"/>
          </w:tcPr>
          <w:p w14:paraId="4B098827" w14:textId="77777777" w:rsidR="0092162A" w:rsidRPr="00B31420" w:rsidRDefault="0092162A" w:rsidP="0028786D">
            <w:pPr>
              <w:spacing w:after="0" w:line="240" w:lineRule="auto"/>
              <w:jc w:val="center"/>
            </w:pPr>
            <w:r w:rsidRPr="00B31420">
              <w:t>[6.10e-06 , 1.78e-03]</w:t>
            </w:r>
          </w:p>
        </w:tc>
        <w:tc>
          <w:tcPr>
            <w:tcW w:w="0" w:type="auto"/>
            <w:shd w:val="clear" w:color="auto" w:fill="auto"/>
            <w:vAlign w:val="center"/>
          </w:tcPr>
          <w:p w14:paraId="47B90CF8" w14:textId="77777777" w:rsidR="0092162A" w:rsidRPr="00B31420" w:rsidRDefault="0092162A" w:rsidP="0028786D">
            <w:pPr>
              <w:spacing w:after="0" w:line="240" w:lineRule="auto"/>
              <w:jc w:val="center"/>
            </w:pPr>
            <w:r w:rsidRPr="00B31420">
              <w:t>[7.91e-06 , 1.28e-02]</w:t>
            </w:r>
          </w:p>
        </w:tc>
        <w:tc>
          <w:tcPr>
            <w:tcW w:w="0" w:type="auto"/>
            <w:shd w:val="clear" w:color="auto" w:fill="auto"/>
            <w:vAlign w:val="center"/>
          </w:tcPr>
          <w:p w14:paraId="213366E7" w14:textId="77777777" w:rsidR="0092162A" w:rsidRPr="00B31420" w:rsidRDefault="0092162A" w:rsidP="0028786D">
            <w:pPr>
              <w:spacing w:after="0" w:line="240" w:lineRule="auto"/>
              <w:jc w:val="center"/>
            </w:pPr>
            <w:r w:rsidRPr="00B31420">
              <w:t>[6.05e-06 , 1.66e-02]</w:t>
            </w:r>
          </w:p>
        </w:tc>
        <w:tc>
          <w:tcPr>
            <w:tcW w:w="0" w:type="auto"/>
            <w:shd w:val="clear" w:color="auto" w:fill="auto"/>
            <w:vAlign w:val="center"/>
          </w:tcPr>
          <w:p w14:paraId="4BFF7978" w14:textId="77777777" w:rsidR="0092162A" w:rsidRPr="00B31420" w:rsidRDefault="0092162A" w:rsidP="0028786D">
            <w:pPr>
              <w:spacing w:after="0" w:line="240" w:lineRule="auto"/>
              <w:jc w:val="center"/>
            </w:pPr>
            <w:r w:rsidRPr="00B31420">
              <w:t>[4.32e-06 , 8.78e-03]</w:t>
            </w:r>
          </w:p>
        </w:tc>
      </w:tr>
      <w:tr w:rsidR="0092162A" w:rsidRPr="00B31420" w14:paraId="4D223CEE" w14:textId="77777777" w:rsidTr="0028786D">
        <w:tc>
          <w:tcPr>
            <w:tcW w:w="0" w:type="auto"/>
            <w:shd w:val="clear" w:color="auto" w:fill="auto"/>
            <w:vAlign w:val="center"/>
          </w:tcPr>
          <w:p w14:paraId="17D6F621" w14:textId="77777777" w:rsidR="0092162A" w:rsidRPr="004D16F4" w:rsidRDefault="0092162A" w:rsidP="0028786D">
            <w:pPr>
              <w:spacing w:after="0" w:line="240" w:lineRule="auto"/>
              <w:jc w:val="center"/>
              <w:rPr>
                <w:b/>
                <w:bCs/>
              </w:rPr>
            </w:pPr>
            <w:r w:rsidRPr="004D16F4">
              <w:rPr>
                <w:b/>
                <w:bCs/>
              </w:rPr>
              <w:t>num of freq peaks [#]</w:t>
            </w:r>
          </w:p>
        </w:tc>
        <w:tc>
          <w:tcPr>
            <w:tcW w:w="0" w:type="auto"/>
            <w:shd w:val="clear" w:color="auto" w:fill="auto"/>
            <w:vAlign w:val="center"/>
          </w:tcPr>
          <w:p w14:paraId="2CAD0723" w14:textId="77777777" w:rsidR="0092162A" w:rsidRPr="00B31420" w:rsidRDefault="0092162A" w:rsidP="0028786D">
            <w:pPr>
              <w:spacing w:after="0" w:line="240" w:lineRule="auto"/>
              <w:jc w:val="center"/>
            </w:pPr>
            <w:r w:rsidRPr="00B31420">
              <w:t>[1.00e+00 , 9.00e+00]</w:t>
            </w:r>
          </w:p>
        </w:tc>
        <w:tc>
          <w:tcPr>
            <w:tcW w:w="0" w:type="auto"/>
            <w:shd w:val="clear" w:color="auto" w:fill="auto"/>
            <w:vAlign w:val="center"/>
          </w:tcPr>
          <w:p w14:paraId="04F79792" w14:textId="77777777" w:rsidR="0092162A" w:rsidRPr="00B31420" w:rsidRDefault="0092162A" w:rsidP="0028786D">
            <w:pPr>
              <w:spacing w:after="0" w:line="240" w:lineRule="auto"/>
              <w:jc w:val="center"/>
            </w:pPr>
            <w:r w:rsidRPr="00B31420">
              <w:t>[0.00e+00 , 1.00e+01]</w:t>
            </w:r>
          </w:p>
        </w:tc>
        <w:tc>
          <w:tcPr>
            <w:tcW w:w="0" w:type="auto"/>
            <w:shd w:val="clear" w:color="auto" w:fill="auto"/>
            <w:vAlign w:val="center"/>
          </w:tcPr>
          <w:p w14:paraId="297E64F4" w14:textId="77777777" w:rsidR="0092162A" w:rsidRPr="00B31420" w:rsidRDefault="0092162A" w:rsidP="0028786D">
            <w:pPr>
              <w:spacing w:after="0" w:line="240" w:lineRule="auto"/>
              <w:jc w:val="center"/>
            </w:pPr>
            <w:r w:rsidRPr="00B31420">
              <w:t>[0.00e+00 , 1.70e+01]</w:t>
            </w:r>
          </w:p>
        </w:tc>
        <w:tc>
          <w:tcPr>
            <w:tcW w:w="0" w:type="auto"/>
            <w:shd w:val="clear" w:color="auto" w:fill="auto"/>
            <w:vAlign w:val="center"/>
          </w:tcPr>
          <w:p w14:paraId="70F39EDB" w14:textId="77777777" w:rsidR="0092162A" w:rsidRPr="00B31420" w:rsidRDefault="0092162A" w:rsidP="0028786D">
            <w:pPr>
              <w:spacing w:after="0" w:line="240" w:lineRule="auto"/>
              <w:jc w:val="center"/>
            </w:pPr>
            <w:r w:rsidRPr="00B31420">
              <w:t>[0.00e+00 , 1.10e+01]</w:t>
            </w:r>
          </w:p>
        </w:tc>
      </w:tr>
      <w:tr w:rsidR="0092162A" w:rsidRPr="00B31420" w14:paraId="0A5FB4F3" w14:textId="77777777" w:rsidTr="0028786D">
        <w:tc>
          <w:tcPr>
            <w:tcW w:w="0" w:type="auto"/>
            <w:shd w:val="clear" w:color="auto" w:fill="auto"/>
            <w:vAlign w:val="center"/>
          </w:tcPr>
          <w:p w14:paraId="35885C97" w14:textId="77777777" w:rsidR="0092162A" w:rsidRPr="004D16F4" w:rsidRDefault="0092162A" w:rsidP="0028786D">
            <w:pPr>
              <w:spacing w:after="0" w:line="240" w:lineRule="auto"/>
              <w:jc w:val="center"/>
              <w:rPr>
                <w:b/>
                <w:bCs/>
              </w:rPr>
            </w:pPr>
            <w:r w:rsidRPr="004D16F4">
              <w:rPr>
                <w:b/>
                <w:bCs/>
              </w:rPr>
              <w:t>weighted peak frequency [Hz]</w:t>
            </w:r>
          </w:p>
        </w:tc>
        <w:tc>
          <w:tcPr>
            <w:tcW w:w="0" w:type="auto"/>
            <w:shd w:val="clear" w:color="auto" w:fill="auto"/>
            <w:vAlign w:val="center"/>
          </w:tcPr>
          <w:p w14:paraId="4B54D66F" w14:textId="77777777" w:rsidR="0092162A" w:rsidRPr="00B31420" w:rsidRDefault="0092162A" w:rsidP="0028786D">
            <w:pPr>
              <w:spacing w:after="0" w:line="240" w:lineRule="auto"/>
              <w:jc w:val="center"/>
            </w:pPr>
            <w:r w:rsidRPr="00B31420">
              <w:t>[1.85e+05 , 5.09e+05]</w:t>
            </w:r>
          </w:p>
        </w:tc>
        <w:tc>
          <w:tcPr>
            <w:tcW w:w="0" w:type="auto"/>
            <w:shd w:val="clear" w:color="auto" w:fill="auto"/>
            <w:vAlign w:val="center"/>
          </w:tcPr>
          <w:p w14:paraId="10B34867" w14:textId="77777777" w:rsidR="0092162A" w:rsidRPr="00B31420" w:rsidRDefault="0092162A" w:rsidP="0028786D">
            <w:pPr>
              <w:spacing w:after="0" w:line="240" w:lineRule="auto"/>
              <w:jc w:val="center"/>
            </w:pPr>
            <w:r w:rsidRPr="00B31420">
              <w:t>[1.78e+05 , 5.56e+05]</w:t>
            </w:r>
          </w:p>
        </w:tc>
        <w:tc>
          <w:tcPr>
            <w:tcW w:w="0" w:type="auto"/>
            <w:shd w:val="clear" w:color="auto" w:fill="auto"/>
            <w:vAlign w:val="center"/>
          </w:tcPr>
          <w:p w14:paraId="48ED565C" w14:textId="77777777" w:rsidR="0092162A" w:rsidRPr="00B31420" w:rsidRDefault="0092162A" w:rsidP="0028786D">
            <w:pPr>
              <w:spacing w:after="0" w:line="240" w:lineRule="auto"/>
              <w:jc w:val="center"/>
            </w:pPr>
            <w:r w:rsidRPr="00B31420">
              <w:t>[1.49e+05 , 6.32e+05]</w:t>
            </w:r>
          </w:p>
        </w:tc>
        <w:tc>
          <w:tcPr>
            <w:tcW w:w="0" w:type="auto"/>
            <w:shd w:val="clear" w:color="auto" w:fill="auto"/>
            <w:vAlign w:val="center"/>
          </w:tcPr>
          <w:p w14:paraId="5416D113" w14:textId="77777777" w:rsidR="0092162A" w:rsidRPr="00B31420" w:rsidRDefault="0092162A" w:rsidP="0028786D">
            <w:pPr>
              <w:spacing w:after="0" w:line="240" w:lineRule="auto"/>
              <w:jc w:val="center"/>
            </w:pPr>
            <w:r w:rsidRPr="00B31420">
              <w:t>[1.81e+05 , 6.14e+05]</w:t>
            </w:r>
          </w:p>
        </w:tc>
      </w:tr>
      <w:tr w:rsidR="0092162A" w:rsidRPr="00B31420" w14:paraId="56A02D40" w14:textId="77777777" w:rsidTr="0028786D">
        <w:tc>
          <w:tcPr>
            <w:tcW w:w="0" w:type="auto"/>
            <w:shd w:val="clear" w:color="auto" w:fill="auto"/>
            <w:vAlign w:val="center"/>
          </w:tcPr>
          <w:p w14:paraId="14AD8919" w14:textId="77777777" w:rsidR="0092162A" w:rsidRPr="004D16F4" w:rsidRDefault="0092162A" w:rsidP="0028786D">
            <w:pPr>
              <w:spacing w:after="0" w:line="240" w:lineRule="auto"/>
              <w:jc w:val="center"/>
              <w:rPr>
                <w:b/>
                <w:bCs/>
              </w:rPr>
            </w:pPr>
            <w:r w:rsidRPr="004D16F4">
              <w:rPr>
                <w:b/>
                <w:bCs/>
              </w:rPr>
              <w:t>total counts [#]</w:t>
            </w:r>
          </w:p>
        </w:tc>
        <w:tc>
          <w:tcPr>
            <w:tcW w:w="0" w:type="auto"/>
            <w:shd w:val="clear" w:color="auto" w:fill="auto"/>
            <w:vAlign w:val="center"/>
          </w:tcPr>
          <w:p w14:paraId="60714E1C" w14:textId="77777777" w:rsidR="0092162A" w:rsidRPr="00B31420" w:rsidRDefault="0092162A" w:rsidP="0028786D">
            <w:pPr>
              <w:spacing w:after="0" w:line="240" w:lineRule="auto"/>
              <w:jc w:val="center"/>
            </w:pPr>
            <w:r w:rsidRPr="00B31420">
              <w:t>[5.80e+01 , 1.50e+02]</w:t>
            </w:r>
          </w:p>
        </w:tc>
        <w:tc>
          <w:tcPr>
            <w:tcW w:w="0" w:type="auto"/>
            <w:shd w:val="clear" w:color="auto" w:fill="auto"/>
            <w:vAlign w:val="center"/>
          </w:tcPr>
          <w:p w14:paraId="75CE73B1" w14:textId="77777777" w:rsidR="0092162A" w:rsidRPr="00B31420" w:rsidRDefault="0092162A" w:rsidP="0028786D">
            <w:pPr>
              <w:spacing w:after="0" w:line="240" w:lineRule="auto"/>
              <w:jc w:val="center"/>
            </w:pPr>
            <w:r w:rsidRPr="00B31420">
              <w:t>[5.30e+01 , 2.62e+02]</w:t>
            </w:r>
          </w:p>
        </w:tc>
        <w:tc>
          <w:tcPr>
            <w:tcW w:w="0" w:type="auto"/>
            <w:shd w:val="clear" w:color="auto" w:fill="auto"/>
            <w:vAlign w:val="center"/>
          </w:tcPr>
          <w:p w14:paraId="0C39403F" w14:textId="77777777" w:rsidR="0092162A" w:rsidRPr="00B31420" w:rsidRDefault="0092162A" w:rsidP="0028786D">
            <w:pPr>
              <w:spacing w:after="0" w:line="240" w:lineRule="auto"/>
              <w:jc w:val="center"/>
            </w:pPr>
            <w:r w:rsidRPr="00B31420">
              <w:t>[3.30e+01 , 3.12e+02]</w:t>
            </w:r>
          </w:p>
        </w:tc>
        <w:tc>
          <w:tcPr>
            <w:tcW w:w="0" w:type="auto"/>
            <w:shd w:val="clear" w:color="auto" w:fill="auto"/>
            <w:vAlign w:val="center"/>
          </w:tcPr>
          <w:p w14:paraId="0B625694" w14:textId="77777777" w:rsidR="0092162A" w:rsidRPr="00B31420" w:rsidRDefault="0092162A" w:rsidP="0028786D">
            <w:pPr>
              <w:spacing w:after="0" w:line="240" w:lineRule="auto"/>
              <w:jc w:val="center"/>
            </w:pPr>
            <w:r w:rsidRPr="00B31420">
              <w:t>[4.20e+01 , 3.12e+02]</w:t>
            </w:r>
          </w:p>
        </w:tc>
      </w:tr>
      <w:tr w:rsidR="0092162A" w:rsidRPr="00B31420" w14:paraId="4636D242" w14:textId="77777777" w:rsidTr="0028786D">
        <w:tc>
          <w:tcPr>
            <w:tcW w:w="0" w:type="auto"/>
            <w:shd w:val="clear" w:color="auto" w:fill="auto"/>
            <w:vAlign w:val="center"/>
          </w:tcPr>
          <w:p w14:paraId="59F4E703" w14:textId="77777777" w:rsidR="0092162A" w:rsidRPr="004D16F4" w:rsidRDefault="0092162A" w:rsidP="0028786D">
            <w:pPr>
              <w:spacing w:after="0" w:line="240" w:lineRule="auto"/>
              <w:jc w:val="center"/>
              <w:rPr>
                <w:b/>
                <w:bCs/>
              </w:rPr>
            </w:pPr>
            <w:r w:rsidRPr="004D16F4">
              <w:rPr>
                <w:b/>
                <w:bCs/>
              </w:rPr>
              <w:t>fall time [s]</w:t>
            </w:r>
          </w:p>
        </w:tc>
        <w:tc>
          <w:tcPr>
            <w:tcW w:w="0" w:type="auto"/>
            <w:shd w:val="clear" w:color="auto" w:fill="auto"/>
            <w:vAlign w:val="center"/>
          </w:tcPr>
          <w:p w14:paraId="234F341C" w14:textId="77777777" w:rsidR="0092162A" w:rsidRPr="00B31420" w:rsidRDefault="0092162A" w:rsidP="0028786D">
            <w:pPr>
              <w:spacing w:after="0" w:line="240" w:lineRule="auto"/>
              <w:jc w:val="center"/>
            </w:pPr>
            <w:r w:rsidRPr="00B31420">
              <w:t>[2.10e-04 , 2.77e-04]</w:t>
            </w:r>
          </w:p>
        </w:tc>
        <w:tc>
          <w:tcPr>
            <w:tcW w:w="0" w:type="auto"/>
            <w:shd w:val="clear" w:color="auto" w:fill="auto"/>
            <w:vAlign w:val="center"/>
          </w:tcPr>
          <w:p w14:paraId="308EDDBB" w14:textId="77777777" w:rsidR="0092162A" w:rsidRPr="00B31420" w:rsidRDefault="0092162A" w:rsidP="0028786D">
            <w:pPr>
              <w:spacing w:after="0" w:line="240" w:lineRule="auto"/>
              <w:jc w:val="center"/>
            </w:pPr>
            <w:r w:rsidRPr="00B31420">
              <w:t>[1.94e-04 , 3.75e-04]</w:t>
            </w:r>
          </w:p>
        </w:tc>
        <w:tc>
          <w:tcPr>
            <w:tcW w:w="0" w:type="auto"/>
            <w:shd w:val="clear" w:color="auto" w:fill="auto"/>
            <w:vAlign w:val="center"/>
          </w:tcPr>
          <w:p w14:paraId="73DD1450" w14:textId="77777777" w:rsidR="0092162A" w:rsidRPr="00B31420" w:rsidRDefault="0092162A" w:rsidP="0028786D">
            <w:pPr>
              <w:spacing w:after="0" w:line="240" w:lineRule="auto"/>
              <w:jc w:val="center"/>
            </w:pPr>
            <w:r w:rsidRPr="00B31420">
              <w:t>[1.31e-04 , 4.09e-04]</w:t>
            </w:r>
          </w:p>
        </w:tc>
        <w:tc>
          <w:tcPr>
            <w:tcW w:w="0" w:type="auto"/>
            <w:shd w:val="clear" w:color="auto" w:fill="auto"/>
            <w:vAlign w:val="center"/>
          </w:tcPr>
          <w:p w14:paraId="036148E9" w14:textId="77777777" w:rsidR="0092162A" w:rsidRPr="00B31420" w:rsidRDefault="0092162A" w:rsidP="0028786D">
            <w:pPr>
              <w:spacing w:after="0" w:line="240" w:lineRule="auto"/>
              <w:jc w:val="center"/>
            </w:pPr>
            <w:r w:rsidRPr="00B31420">
              <w:t>[3.65e-05 , 4.02e-04]</w:t>
            </w:r>
          </w:p>
        </w:tc>
      </w:tr>
    </w:tbl>
    <w:p w14:paraId="402D0FFC" w14:textId="77777777" w:rsidR="0092162A" w:rsidRDefault="0092162A" w:rsidP="009216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3"/>
        <w:gridCol w:w="1705"/>
        <w:gridCol w:w="1705"/>
        <w:gridCol w:w="1721"/>
        <w:gridCol w:w="1734"/>
      </w:tblGrid>
      <w:tr w:rsidR="0092162A" w:rsidRPr="00B31420" w14:paraId="09FD6C92" w14:textId="77777777" w:rsidTr="0028786D">
        <w:tc>
          <w:tcPr>
            <w:tcW w:w="0" w:type="auto"/>
            <w:shd w:val="clear" w:color="auto" w:fill="auto"/>
            <w:vAlign w:val="center"/>
          </w:tcPr>
          <w:p w14:paraId="1BCB0081" w14:textId="77777777" w:rsidR="0092162A" w:rsidRPr="004D16F4" w:rsidRDefault="0092162A" w:rsidP="0028786D">
            <w:pPr>
              <w:spacing w:after="0" w:line="240" w:lineRule="auto"/>
              <w:jc w:val="center"/>
              <w:rPr>
                <w:b/>
                <w:bCs/>
              </w:rPr>
            </w:pPr>
            <w:r w:rsidRPr="004D16F4">
              <w:rPr>
                <w:b/>
                <w:bCs/>
              </w:rPr>
              <w:t>Značajka/Skup podataka</w:t>
            </w:r>
          </w:p>
        </w:tc>
        <w:tc>
          <w:tcPr>
            <w:tcW w:w="0" w:type="auto"/>
            <w:shd w:val="clear" w:color="auto" w:fill="auto"/>
            <w:vAlign w:val="center"/>
          </w:tcPr>
          <w:p w14:paraId="55DF130E" w14:textId="77777777" w:rsidR="0092162A" w:rsidRPr="004D16F4" w:rsidRDefault="0092162A" w:rsidP="0028786D">
            <w:pPr>
              <w:spacing w:after="0" w:line="240" w:lineRule="auto"/>
              <w:jc w:val="center"/>
              <w:rPr>
                <w:b/>
                <w:bCs/>
              </w:rPr>
            </w:pPr>
            <w:r w:rsidRPr="004D16F4">
              <w:rPr>
                <w:b/>
                <w:bCs/>
              </w:rPr>
              <w:t>Exp 14 part 1</w:t>
            </w:r>
          </w:p>
        </w:tc>
        <w:tc>
          <w:tcPr>
            <w:tcW w:w="0" w:type="auto"/>
            <w:shd w:val="clear" w:color="auto" w:fill="auto"/>
            <w:vAlign w:val="center"/>
          </w:tcPr>
          <w:p w14:paraId="69EAD0C8" w14:textId="77777777" w:rsidR="0092162A" w:rsidRPr="004D16F4" w:rsidRDefault="0092162A" w:rsidP="0028786D">
            <w:pPr>
              <w:spacing w:after="0" w:line="240" w:lineRule="auto"/>
              <w:jc w:val="center"/>
              <w:rPr>
                <w:b/>
                <w:bCs/>
              </w:rPr>
            </w:pPr>
            <w:r w:rsidRPr="004D16F4">
              <w:rPr>
                <w:b/>
                <w:bCs/>
              </w:rPr>
              <w:t>Exp 14 part 2</w:t>
            </w:r>
          </w:p>
        </w:tc>
        <w:tc>
          <w:tcPr>
            <w:tcW w:w="0" w:type="auto"/>
            <w:shd w:val="clear" w:color="auto" w:fill="auto"/>
            <w:vAlign w:val="center"/>
          </w:tcPr>
          <w:p w14:paraId="70587A8B" w14:textId="77777777" w:rsidR="0092162A" w:rsidRPr="004D16F4" w:rsidRDefault="0092162A" w:rsidP="0028786D">
            <w:pPr>
              <w:spacing w:after="0" w:line="240" w:lineRule="auto"/>
              <w:jc w:val="center"/>
              <w:rPr>
                <w:b/>
                <w:bCs/>
              </w:rPr>
            </w:pPr>
            <w:r w:rsidRPr="004D16F4">
              <w:rPr>
                <w:b/>
                <w:bCs/>
              </w:rPr>
              <w:t>Ekstremni [min,max]</w:t>
            </w:r>
          </w:p>
        </w:tc>
        <w:tc>
          <w:tcPr>
            <w:tcW w:w="0" w:type="auto"/>
            <w:shd w:val="clear" w:color="auto" w:fill="auto"/>
            <w:vAlign w:val="center"/>
          </w:tcPr>
          <w:p w14:paraId="0D622A4C" w14:textId="77777777" w:rsidR="0092162A" w:rsidRPr="004D16F4" w:rsidRDefault="0092162A" w:rsidP="0028786D">
            <w:pPr>
              <w:spacing w:after="0" w:line="240" w:lineRule="auto"/>
              <w:jc w:val="center"/>
              <w:rPr>
                <w:b/>
                <w:bCs/>
              </w:rPr>
            </w:pPr>
            <w:r w:rsidRPr="004D16F4">
              <w:rPr>
                <w:b/>
                <w:bCs/>
              </w:rPr>
              <w:t>Srednji [min,max]</w:t>
            </w:r>
          </w:p>
        </w:tc>
      </w:tr>
      <w:tr w:rsidR="0092162A" w:rsidRPr="00B31420" w14:paraId="4F73C38D" w14:textId="77777777" w:rsidTr="0028786D">
        <w:tc>
          <w:tcPr>
            <w:tcW w:w="0" w:type="auto"/>
            <w:shd w:val="clear" w:color="auto" w:fill="auto"/>
            <w:vAlign w:val="center"/>
          </w:tcPr>
          <w:p w14:paraId="5A3AD10A" w14:textId="77777777" w:rsidR="0092162A" w:rsidRPr="004D16F4" w:rsidRDefault="0092162A" w:rsidP="0028786D">
            <w:pPr>
              <w:spacing w:after="0" w:line="240" w:lineRule="auto"/>
              <w:jc w:val="center"/>
              <w:rPr>
                <w:b/>
                <w:bCs/>
              </w:rPr>
            </w:pPr>
            <w:r w:rsidRPr="004D16F4">
              <w:rPr>
                <w:b/>
                <w:bCs/>
              </w:rPr>
              <w:t>rise time [s]</w:t>
            </w:r>
          </w:p>
        </w:tc>
        <w:tc>
          <w:tcPr>
            <w:tcW w:w="0" w:type="auto"/>
            <w:shd w:val="clear" w:color="auto" w:fill="auto"/>
            <w:vAlign w:val="center"/>
          </w:tcPr>
          <w:p w14:paraId="1D7248B9" w14:textId="77777777" w:rsidR="0092162A" w:rsidRPr="00B31420" w:rsidRDefault="0092162A" w:rsidP="0028786D">
            <w:pPr>
              <w:spacing w:after="0" w:line="240" w:lineRule="auto"/>
              <w:jc w:val="center"/>
            </w:pPr>
            <w:r w:rsidRPr="00B31420">
              <w:t>[2.00e-06 , 3.46e-04]</w:t>
            </w:r>
          </w:p>
        </w:tc>
        <w:tc>
          <w:tcPr>
            <w:tcW w:w="0" w:type="auto"/>
            <w:shd w:val="clear" w:color="auto" w:fill="auto"/>
            <w:vAlign w:val="center"/>
          </w:tcPr>
          <w:p w14:paraId="445C9DC0" w14:textId="77777777" w:rsidR="0092162A" w:rsidRPr="00B31420" w:rsidRDefault="0092162A" w:rsidP="0028786D">
            <w:pPr>
              <w:spacing w:after="0" w:line="240" w:lineRule="auto"/>
              <w:jc w:val="center"/>
            </w:pPr>
            <w:r w:rsidRPr="00B31420">
              <w:t>[2.00e-06 , 3.24e-04]</w:t>
            </w:r>
          </w:p>
        </w:tc>
        <w:tc>
          <w:tcPr>
            <w:tcW w:w="0" w:type="auto"/>
            <w:shd w:val="clear" w:color="auto" w:fill="auto"/>
            <w:vAlign w:val="center"/>
          </w:tcPr>
          <w:p w14:paraId="301C9F99" w14:textId="77777777" w:rsidR="0092162A" w:rsidRPr="004D16F4" w:rsidRDefault="0092162A" w:rsidP="0028786D">
            <w:pPr>
              <w:spacing w:after="0" w:line="240" w:lineRule="auto"/>
              <w:jc w:val="center"/>
              <w:rPr>
                <w:b/>
                <w:bCs/>
                <w:color w:val="FF0000"/>
              </w:rPr>
            </w:pPr>
            <w:r w:rsidRPr="004D16F4">
              <w:rPr>
                <w:b/>
                <w:bCs/>
                <w:color w:val="FF0000"/>
              </w:rPr>
              <w:t>[-3.60e-05 , 4.16e-04]</w:t>
            </w:r>
          </w:p>
        </w:tc>
        <w:tc>
          <w:tcPr>
            <w:tcW w:w="0" w:type="auto"/>
            <w:shd w:val="clear" w:color="auto" w:fill="auto"/>
            <w:vAlign w:val="center"/>
          </w:tcPr>
          <w:p w14:paraId="55238A0C" w14:textId="77777777" w:rsidR="0092162A" w:rsidRPr="004D16F4" w:rsidRDefault="0092162A" w:rsidP="0028786D">
            <w:pPr>
              <w:spacing w:after="0" w:line="240" w:lineRule="auto"/>
              <w:jc w:val="center"/>
              <w:rPr>
                <w:b/>
                <w:bCs/>
                <w:color w:val="00B050"/>
              </w:rPr>
            </w:pPr>
            <w:r w:rsidRPr="004D16F4">
              <w:rPr>
                <w:b/>
                <w:bCs/>
                <w:color w:val="00B050"/>
              </w:rPr>
              <w:t>[3.30e+04 , 2.41e-04]</w:t>
            </w:r>
          </w:p>
        </w:tc>
      </w:tr>
      <w:tr w:rsidR="0092162A" w:rsidRPr="00B31420" w14:paraId="58465B85" w14:textId="77777777" w:rsidTr="0028786D">
        <w:tc>
          <w:tcPr>
            <w:tcW w:w="0" w:type="auto"/>
            <w:shd w:val="clear" w:color="auto" w:fill="auto"/>
            <w:vAlign w:val="center"/>
          </w:tcPr>
          <w:p w14:paraId="2721E638" w14:textId="77777777" w:rsidR="0092162A" w:rsidRPr="004D16F4" w:rsidRDefault="0092162A" w:rsidP="0028786D">
            <w:pPr>
              <w:spacing w:after="0" w:line="240" w:lineRule="auto"/>
              <w:jc w:val="center"/>
              <w:rPr>
                <w:b/>
                <w:bCs/>
              </w:rPr>
            </w:pPr>
            <w:r w:rsidRPr="004D16F4">
              <w:rPr>
                <w:b/>
                <w:bCs/>
              </w:rPr>
              <w:t>counts to [#]</w:t>
            </w:r>
          </w:p>
        </w:tc>
        <w:tc>
          <w:tcPr>
            <w:tcW w:w="0" w:type="auto"/>
            <w:shd w:val="clear" w:color="auto" w:fill="auto"/>
            <w:vAlign w:val="center"/>
          </w:tcPr>
          <w:p w14:paraId="5A89BEB2" w14:textId="77777777" w:rsidR="0092162A" w:rsidRPr="00B31420" w:rsidRDefault="0092162A" w:rsidP="0028786D">
            <w:pPr>
              <w:spacing w:after="0" w:line="240" w:lineRule="auto"/>
              <w:jc w:val="center"/>
            </w:pPr>
            <w:r w:rsidRPr="00B31420">
              <w:t>[3.00e+00 , 2.45e+02]</w:t>
            </w:r>
          </w:p>
        </w:tc>
        <w:tc>
          <w:tcPr>
            <w:tcW w:w="0" w:type="auto"/>
            <w:shd w:val="clear" w:color="auto" w:fill="auto"/>
            <w:vAlign w:val="center"/>
          </w:tcPr>
          <w:p w14:paraId="71659006" w14:textId="77777777" w:rsidR="0092162A" w:rsidRPr="00B31420" w:rsidRDefault="0092162A" w:rsidP="0028786D">
            <w:pPr>
              <w:spacing w:after="0" w:line="240" w:lineRule="auto"/>
              <w:jc w:val="center"/>
            </w:pPr>
            <w:r w:rsidRPr="00B31420">
              <w:t>[3.00e+00 , 2.70e+02]</w:t>
            </w:r>
          </w:p>
        </w:tc>
        <w:tc>
          <w:tcPr>
            <w:tcW w:w="0" w:type="auto"/>
            <w:shd w:val="clear" w:color="auto" w:fill="auto"/>
            <w:vAlign w:val="center"/>
          </w:tcPr>
          <w:p w14:paraId="60531C75" w14:textId="77777777" w:rsidR="0092162A" w:rsidRPr="004D16F4" w:rsidRDefault="0092162A" w:rsidP="0028786D">
            <w:pPr>
              <w:spacing w:after="0" w:line="240" w:lineRule="auto"/>
              <w:jc w:val="center"/>
              <w:rPr>
                <w:b/>
                <w:bCs/>
                <w:color w:val="FF0000"/>
              </w:rPr>
            </w:pPr>
            <w:r w:rsidRPr="004D16F4">
              <w:rPr>
                <w:b/>
                <w:bCs/>
                <w:color w:val="FF0000"/>
              </w:rPr>
              <w:t>[0.00e+00 , 3.01e+02]</w:t>
            </w:r>
          </w:p>
        </w:tc>
        <w:tc>
          <w:tcPr>
            <w:tcW w:w="0" w:type="auto"/>
            <w:shd w:val="clear" w:color="auto" w:fill="auto"/>
            <w:vAlign w:val="center"/>
          </w:tcPr>
          <w:p w14:paraId="6F778C18" w14:textId="77777777" w:rsidR="0092162A" w:rsidRPr="004D16F4" w:rsidRDefault="0092162A" w:rsidP="0028786D">
            <w:pPr>
              <w:spacing w:after="0" w:line="240" w:lineRule="auto"/>
              <w:jc w:val="center"/>
              <w:rPr>
                <w:b/>
                <w:bCs/>
                <w:color w:val="00B050"/>
              </w:rPr>
            </w:pPr>
            <w:r w:rsidRPr="004D16F4">
              <w:rPr>
                <w:b/>
                <w:bCs/>
                <w:color w:val="00B050"/>
              </w:rPr>
              <w:t>[1.38e-02 , 1.97e+02]</w:t>
            </w:r>
          </w:p>
        </w:tc>
      </w:tr>
      <w:tr w:rsidR="0092162A" w:rsidRPr="00B31420" w14:paraId="4A1C28D2" w14:textId="77777777" w:rsidTr="0028786D">
        <w:tc>
          <w:tcPr>
            <w:tcW w:w="0" w:type="auto"/>
            <w:shd w:val="clear" w:color="auto" w:fill="auto"/>
            <w:vAlign w:val="center"/>
          </w:tcPr>
          <w:p w14:paraId="1E31DF40" w14:textId="77777777" w:rsidR="0092162A" w:rsidRPr="004D16F4" w:rsidRDefault="0092162A" w:rsidP="0028786D">
            <w:pPr>
              <w:spacing w:after="0" w:line="240" w:lineRule="auto"/>
              <w:jc w:val="center"/>
              <w:rPr>
                <w:b/>
                <w:bCs/>
              </w:rPr>
            </w:pPr>
            <w:r w:rsidRPr="004D16F4">
              <w:rPr>
                <w:b/>
                <w:bCs/>
              </w:rPr>
              <w:t>counts from [#]</w:t>
            </w:r>
          </w:p>
        </w:tc>
        <w:tc>
          <w:tcPr>
            <w:tcW w:w="0" w:type="auto"/>
            <w:shd w:val="clear" w:color="auto" w:fill="auto"/>
            <w:vAlign w:val="center"/>
          </w:tcPr>
          <w:p w14:paraId="7A4E5D3C" w14:textId="77777777" w:rsidR="0092162A" w:rsidRPr="00B31420" w:rsidRDefault="0092162A" w:rsidP="0028786D">
            <w:pPr>
              <w:spacing w:after="0" w:line="240" w:lineRule="auto"/>
              <w:jc w:val="center"/>
            </w:pPr>
            <w:r w:rsidRPr="00B31420">
              <w:t>[1.20e+01 , 1.92e+02]</w:t>
            </w:r>
          </w:p>
        </w:tc>
        <w:tc>
          <w:tcPr>
            <w:tcW w:w="0" w:type="auto"/>
            <w:shd w:val="clear" w:color="auto" w:fill="auto"/>
            <w:vAlign w:val="center"/>
          </w:tcPr>
          <w:p w14:paraId="2B5BAF79" w14:textId="77777777" w:rsidR="0092162A" w:rsidRPr="00B31420" w:rsidRDefault="0092162A" w:rsidP="0028786D">
            <w:pPr>
              <w:spacing w:after="0" w:line="240" w:lineRule="auto"/>
              <w:jc w:val="center"/>
            </w:pPr>
            <w:r w:rsidRPr="00B31420">
              <w:t>[5.00e+00 , 2.14e+02]</w:t>
            </w:r>
          </w:p>
        </w:tc>
        <w:tc>
          <w:tcPr>
            <w:tcW w:w="0" w:type="auto"/>
            <w:shd w:val="clear" w:color="auto" w:fill="auto"/>
            <w:vAlign w:val="center"/>
          </w:tcPr>
          <w:p w14:paraId="7767855A" w14:textId="77777777" w:rsidR="0092162A" w:rsidRPr="004D16F4" w:rsidRDefault="0092162A" w:rsidP="0028786D">
            <w:pPr>
              <w:spacing w:after="0" w:line="240" w:lineRule="auto"/>
              <w:jc w:val="center"/>
              <w:rPr>
                <w:b/>
                <w:bCs/>
                <w:color w:val="FF0000"/>
              </w:rPr>
            </w:pPr>
            <w:r w:rsidRPr="004D16F4">
              <w:rPr>
                <w:b/>
                <w:bCs/>
                <w:color w:val="FF0000"/>
              </w:rPr>
              <w:t>[0.00e+00 , 3.13e+02]</w:t>
            </w:r>
          </w:p>
        </w:tc>
        <w:tc>
          <w:tcPr>
            <w:tcW w:w="0" w:type="auto"/>
            <w:shd w:val="clear" w:color="auto" w:fill="auto"/>
            <w:vAlign w:val="center"/>
          </w:tcPr>
          <w:p w14:paraId="5973CA13" w14:textId="77777777" w:rsidR="0092162A" w:rsidRPr="004D16F4" w:rsidRDefault="0092162A" w:rsidP="0028786D">
            <w:pPr>
              <w:spacing w:after="0" w:line="240" w:lineRule="auto"/>
              <w:jc w:val="center"/>
              <w:rPr>
                <w:b/>
                <w:bCs/>
                <w:color w:val="00B050"/>
              </w:rPr>
            </w:pPr>
            <w:r w:rsidRPr="004D16F4">
              <w:rPr>
                <w:b/>
                <w:bCs/>
                <w:color w:val="00B050"/>
              </w:rPr>
              <w:t>[4.72e-02 , 1.84e+02]</w:t>
            </w:r>
          </w:p>
        </w:tc>
      </w:tr>
      <w:tr w:rsidR="0092162A" w:rsidRPr="00B31420" w14:paraId="41DA9832" w14:textId="77777777" w:rsidTr="0028786D">
        <w:tc>
          <w:tcPr>
            <w:tcW w:w="0" w:type="auto"/>
            <w:shd w:val="clear" w:color="auto" w:fill="auto"/>
            <w:vAlign w:val="center"/>
          </w:tcPr>
          <w:p w14:paraId="3556EC09" w14:textId="77777777" w:rsidR="0092162A" w:rsidRPr="004D16F4" w:rsidRDefault="0092162A" w:rsidP="0028786D">
            <w:pPr>
              <w:spacing w:after="0" w:line="240" w:lineRule="auto"/>
              <w:jc w:val="center"/>
              <w:rPr>
                <w:b/>
                <w:bCs/>
              </w:rPr>
            </w:pPr>
            <w:r w:rsidRPr="004D16F4">
              <w:rPr>
                <w:b/>
                <w:bCs/>
              </w:rPr>
              <w:t>duration [s]</w:t>
            </w:r>
          </w:p>
        </w:tc>
        <w:tc>
          <w:tcPr>
            <w:tcW w:w="0" w:type="auto"/>
            <w:shd w:val="clear" w:color="auto" w:fill="auto"/>
            <w:vAlign w:val="center"/>
          </w:tcPr>
          <w:p w14:paraId="62A9F6C0" w14:textId="77777777" w:rsidR="0092162A" w:rsidRPr="00B31420" w:rsidRDefault="0092162A" w:rsidP="0028786D">
            <w:pPr>
              <w:spacing w:after="0" w:line="240" w:lineRule="auto"/>
              <w:jc w:val="center"/>
            </w:pPr>
            <w:r w:rsidRPr="00B31420">
              <w:t>[2.56e-04 , 4.89e-04]</w:t>
            </w:r>
          </w:p>
        </w:tc>
        <w:tc>
          <w:tcPr>
            <w:tcW w:w="0" w:type="auto"/>
            <w:shd w:val="clear" w:color="auto" w:fill="auto"/>
            <w:vAlign w:val="center"/>
          </w:tcPr>
          <w:p w14:paraId="2D6C09A7" w14:textId="77777777" w:rsidR="0092162A" w:rsidRPr="00B31420" w:rsidRDefault="0092162A" w:rsidP="0028786D">
            <w:pPr>
              <w:spacing w:after="0" w:line="240" w:lineRule="auto"/>
              <w:jc w:val="center"/>
            </w:pPr>
            <w:r w:rsidRPr="00B31420">
              <w:t>[2.56e-04 , 5.11e-04]</w:t>
            </w:r>
          </w:p>
        </w:tc>
        <w:tc>
          <w:tcPr>
            <w:tcW w:w="0" w:type="auto"/>
            <w:shd w:val="clear" w:color="auto" w:fill="auto"/>
            <w:vAlign w:val="center"/>
          </w:tcPr>
          <w:p w14:paraId="24BB26B5" w14:textId="77777777" w:rsidR="0092162A" w:rsidRPr="004D16F4" w:rsidRDefault="0092162A" w:rsidP="0028786D">
            <w:pPr>
              <w:spacing w:after="0" w:line="240" w:lineRule="auto"/>
              <w:jc w:val="center"/>
              <w:rPr>
                <w:b/>
                <w:bCs/>
                <w:color w:val="FF0000"/>
              </w:rPr>
            </w:pPr>
            <w:r w:rsidRPr="004D16F4">
              <w:rPr>
                <w:b/>
                <w:bCs/>
                <w:color w:val="FF0000"/>
              </w:rPr>
              <w:t>[0.00e+00 , 5.12e-04]</w:t>
            </w:r>
          </w:p>
        </w:tc>
        <w:tc>
          <w:tcPr>
            <w:tcW w:w="0" w:type="auto"/>
            <w:shd w:val="clear" w:color="auto" w:fill="auto"/>
            <w:vAlign w:val="center"/>
          </w:tcPr>
          <w:p w14:paraId="3AC8BBD4" w14:textId="77777777" w:rsidR="0092162A" w:rsidRPr="004D16F4" w:rsidRDefault="0092162A" w:rsidP="0028786D">
            <w:pPr>
              <w:spacing w:after="0" w:line="240" w:lineRule="auto"/>
              <w:jc w:val="center"/>
              <w:rPr>
                <w:b/>
                <w:bCs/>
                <w:color w:val="00B050"/>
              </w:rPr>
            </w:pPr>
            <w:r w:rsidRPr="004D16F4">
              <w:rPr>
                <w:b/>
                <w:bCs/>
                <w:color w:val="00B050"/>
              </w:rPr>
              <w:t>[1.48e-06 , 4.25e-04]</w:t>
            </w:r>
          </w:p>
        </w:tc>
      </w:tr>
      <w:tr w:rsidR="0092162A" w:rsidRPr="00B31420" w14:paraId="2EF6220B" w14:textId="77777777" w:rsidTr="0028786D">
        <w:tc>
          <w:tcPr>
            <w:tcW w:w="0" w:type="auto"/>
            <w:shd w:val="clear" w:color="auto" w:fill="auto"/>
            <w:vAlign w:val="center"/>
          </w:tcPr>
          <w:p w14:paraId="7A0D8A61" w14:textId="77777777" w:rsidR="0092162A" w:rsidRPr="004D16F4" w:rsidRDefault="0092162A" w:rsidP="0028786D">
            <w:pPr>
              <w:spacing w:after="0" w:line="240" w:lineRule="auto"/>
              <w:jc w:val="center"/>
              <w:rPr>
                <w:b/>
                <w:bCs/>
              </w:rPr>
            </w:pPr>
            <w:r w:rsidRPr="004D16F4">
              <w:rPr>
                <w:b/>
                <w:bCs/>
              </w:rPr>
              <w:t>peak amplitude [V]</w:t>
            </w:r>
          </w:p>
        </w:tc>
        <w:tc>
          <w:tcPr>
            <w:tcW w:w="0" w:type="auto"/>
            <w:shd w:val="clear" w:color="auto" w:fill="auto"/>
            <w:vAlign w:val="center"/>
          </w:tcPr>
          <w:p w14:paraId="7482B1BB" w14:textId="77777777" w:rsidR="0092162A" w:rsidRPr="00B31420" w:rsidRDefault="0092162A" w:rsidP="0028786D">
            <w:pPr>
              <w:spacing w:after="0" w:line="240" w:lineRule="auto"/>
              <w:jc w:val="center"/>
            </w:pPr>
            <w:r w:rsidRPr="00B31420">
              <w:t>[2.11e-04 , 5.06e-02]</w:t>
            </w:r>
          </w:p>
        </w:tc>
        <w:tc>
          <w:tcPr>
            <w:tcW w:w="0" w:type="auto"/>
            <w:shd w:val="clear" w:color="auto" w:fill="auto"/>
            <w:vAlign w:val="center"/>
          </w:tcPr>
          <w:p w14:paraId="54E954EF" w14:textId="77777777" w:rsidR="0092162A" w:rsidRPr="00B31420" w:rsidRDefault="0092162A" w:rsidP="0028786D">
            <w:pPr>
              <w:spacing w:after="0" w:line="240" w:lineRule="auto"/>
              <w:jc w:val="center"/>
            </w:pPr>
            <w:r w:rsidRPr="00B31420">
              <w:t>[2.97e-04 , 1.03e-01]</w:t>
            </w:r>
          </w:p>
        </w:tc>
        <w:tc>
          <w:tcPr>
            <w:tcW w:w="0" w:type="auto"/>
            <w:shd w:val="clear" w:color="auto" w:fill="auto"/>
            <w:vAlign w:val="center"/>
          </w:tcPr>
          <w:p w14:paraId="166C345C" w14:textId="77777777" w:rsidR="0092162A" w:rsidRPr="004D16F4" w:rsidRDefault="0092162A" w:rsidP="0028786D">
            <w:pPr>
              <w:spacing w:after="0" w:line="240" w:lineRule="auto"/>
              <w:jc w:val="center"/>
              <w:rPr>
                <w:b/>
                <w:bCs/>
                <w:color w:val="FF0000"/>
              </w:rPr>
            </w:pPr>
            <w:r w:rsidRPr="004D16F4">
              <w:rPr>
                <w:b/>
                <w:bCs/>
                <w:color w:val="FF0000"/>
              </w:rPr>
              <w:t>[0.00e+00 , 3.07e+00]</w:t>
            </w:r>
          </w:p>
        </w:tc>
        <w:tc>
          <w:tcPr>
            <w:tcW w:w="0" w:type="auto"/>
            <w:shd w:val="clear" w:color="auto" w:fill="auto"/>
            <w:vAlign w:val="center"/>
          </w:tcPr>
          <w:p w14:paraId="5021779A" w14:textId="77777777" w:rsidR="0092162A" w:rsidRPr="004D16F4" w:rsidRDefault="0092162A" w:rsidP="0028786D">
            <w:pPr>
              <w:spacing w:after="0" w:line="240" w:lineRule="auto"/>
              <w:jc w:val="center"/>
              <w:rPr>
                <w:b/>
                <w:bCs/>
                <w:color w:val="00B050"/>
              </w:rPr>
            </w:pPr>
            <w:r w:rsidRPr="004D16F4">
              <w:rPr>
                <w:b/>
                <w:bCs/>
                <w:color w:val="00B050"/>
              </w:rPr>
              <w:t>[1.24e-06 , 4.00e-01]</w:t>
            </w:r>
          </w:p>
        </w:tc>
      </w:tr>
      <w:tr w:rsidR="0092162A" w:rsidRPr="00B31420" w14:paraId="5A24A5D8" w14:textId="77777777" w:rsidTr="0028786D">
        <w:tc>
          <w:tcPr>
            <w:tcW w:w="0" w:type="auto"/>
            <w:shd w:val="clear" w:color="auto" w:fill="auto"/>
            <w:vAlign w:val="center"/>
          </w:tcPr>
          <w:p w14:paraId="3384C455" w14:textId="77777777" w:rsidR="0092162A" w:rsidRPr="004D16F4" w:rsidRDefault="0092162A" w:rsidP="0028786D">
            <w:pPr>
              <w:spacing w:after="0" w:line="240" w:lineRule="auto"/>
              <w:jc w:val="center"/>
              <w:rPr>
                <w:b/>
                <w:bCs/>
              </w:rPr>
            </w:pPr>
            <w:r w:rsidRPr="004D16F4">
              <w:rPr>
                <w:b/>
                <w:bCs/>
              </w:rPr>
              <w:t>average frequency [Hz]</w:t>
            </w:r>
          </w:p>
        </w:tc>
        <w:tc>
          <w:tcPr>
            <w:tcW w:w="0" w:type="auto"/>
            <w:shd w:val="clear" w:color="auto" w:fill="auto"/>
            <w:vAlign w:val="center"/>
          </w:tcPr>
          <w:p w14:paraId="076CBD89" w14:textId="77777777" w:rsidR="0092162A" w:rsidRPr="00B31420" w:rsidRDefault="0092162A" w:rsidP="0028786D">
            <w:pPr>
              <w:spacing w:after="0" w:line="240" w:lineRule="auto"/>
              <w:jc w:val="center"/>
            </w:pPr>
            <w:r w:rsidRPr="00B31420">
              <w:t>[1.48e+05 , 9.56e+05]</w:t>
            </w:r>
          </w:p>
        </w:tc>
        <w:tc>
          <w:tcPr>
            <w:tcW w:w="0" w:type="auto"/>
            <w:shd w:val="clear" w:color="auto" w:fill="auto"/>
            <w:vAlign w:val="center"/>
          </w:tcPr>
          <w:p w14:paraId="71AFDD46" w14:textId="77777777" w:rsidR="0092162A" w:rsidRPr="00B31420" w:rsidRDefault="0092162A" w:rsidP="0028786D">
            <w:pPr>
              <w:spacing w:after="0" w:line="240" w:lineRule="auto"/>
              <w:jc w:val="center"/>
            </w:pPr>
            <w:r w:rsidRPr="00B31420">
              <w:t>[1.40e+05 , 8.78e+05]</w:t>
            </w:r>
          </w:p>
        </w:tc>
        <w:tc>
          <w:tcPr>
            <w:tcW w:w="0" w:type="auto"/>
            <w:shd w:val="clear" w:color="auto" w:fill="auto"/>
            <w:vAlign w:val="center"/>
          </w:tcPr>
          <w:p w14:paraId="02C8C297" w14:textId="77777777" w:rsidR="0092162A" w:rsidRPr="004D16F4" w:rsidRDefault="0092162A" w:rsidP="0028786D">
            <w:pPr>
              <w:spacing w:after="0" w:line="240" w:lineRule="auto"/>
              <w:jc w:val="center"/>
              <w:rPr>
                <w:b/>
                <w:bCs/>
                <w:color w:val="FF0000"/>
              </w:rPr>
            </w:pPr>
            <w:r w:rsidRPr="004D16F4">
              <w:rPr>
                <w:b/>
                <w:bCs/>
                <w:color w:val="FF0000"/>
              </w:rPr>
              <w:t>[0.00e+00 , 9.56e+05]</w:t>
            </w:r>
          </w:p>
        </w:tc>
        <w:tc>
          <w:tcPr>
            <w:tcW w:w="0" w:type="auto"/>
            <w:shd w:val="clear" w:color="auto" w:fill="auto"/>
            <w:vAlign w:val="center"/>
          </w:tcPr>
          <w:p w14:paraId="6ADDCD94" w14:textId="77777777" w:rsidR="0092162A" w:rsidRPr="004D16F4" w:rsidRDefault="0092162A" w:rsidP="0028786D">
            <w:pPr>
              <w:spacing w:after="0" w:line="240" w:lineRule="auto"/>
              <w:jc w:val="center"/>
              <w:rPr>
                <w:b/>
                <w:bCs/>
                <w:color w:val="00B050"/>
              </w:rPr>
            </w:pPr>
            <w:r w:rsidRPr="004D16F4">
              <w:rPr>
                <w:b/>
                <w:bCs/>
                <w:color w:val="00B050"/>
              </w:rPr>
              <w:t>[8.82e+02 , 7.00e+05]</w:t>
            </w:r>
          </w:p>
        </w:tc>
      </w:tr>
      <w:tr w:rsidR="0092162A" w:rsidRPr="00B31420" w14:paraId="04BA1356" w14:textId="77777777" w:rsidTr="0028786D">
        <w:tc>
          <w:tcPr>
            <w:tcW w:w="0" w:type="auto"/>
            <w:shd w:val="clear" w:color="auto" w:fill="auto"/>
            <w:vAlign w:val="center"/>
          </w:tcPr>
          <w:p w14:paraId="4AFB42C8" w14:textId="77777777" w:rsidR="0092162A" w:rsidRPr="004D16F4" w:rsidRDefault="0092162A" w:rsidP="0028786D">
            <w:pPr>
              <w:spacing w:after="0" w:line="240" w:lineRule="auto"/>
              <w:jc w:val="center"/>
              <w:rPr>
                <w:b/>
                <w:bCs/>
              </w:rPr>
            </w:pPr>
            <w:r w:rsidRPr="004D16F4">
              <w:rPr>
                <w:b/>
                <w:bCs/>
              </w:rPr>
              <w:t>rms [V]</w:t>
            </w:r>
          </w:p>
        </w:tc>
        <w:tc>
          <w:tcPr>
            <w:tcW w:w="0" w:type="auto"/>
            <w:shd w:val="clear" w:color="auto" w:fill="auto"/>
            <w:vAlign w:val="center"/>
          </w:tcPr>
          <w:p w14:paraId="243DE167" w14:textId="77777777" w:rsidR="0092162A" w:rsidRPr="00B31420" w:rsidRDefault="0092162A" w:rsidP="0028786D">
            <w:pPr>
              <w:spacing w:after="0" w:line="240" w:lineRule="auto"/>
              <w:jc w:val="center"/>
            </w:pPr>
            <w:r w:rsidRPr="00B31420">
              <w:t>[2.07e-05 , 5.80e-03]</w:t>
            </w:r>
          </w:p>
        </w:tc>
        <w:tc>
          <w:tcPr>
            <w:tcW w:w="0" w:type="auto"/>
            <w:shd w:val="clear" w:color="auto" w:fill="auto"/>
            <w:vAlign w:val="center"/>
          </w:tcPr>
          <w:p w14:paraId="74FCF1B9" w14:textId="77777777" w:rsidR="0092162A" w:rsidRPr="00B31420" w:rsidRDefault="0092162A" w:rsidP="0028786D">
            <w:pPr>
              <w:spacing w:after="0" w:line="240" w:lineRule="auto"/>
              <w:jc w:val="center"/>
            </w:pPr>
            <w:r w:rsidRPr="00B31420">
              <w:t>[4.81e-05 , 1.15e-02]</w:t>
            </w:r>
          </w:p>
        </w:tc>
        <w:tc>
          <w:tcPr>
            <w:tcW w:w="0" w:type="auto"/>
            <w:shd w:val="clear" w:color="auto" w:fill="auto"/>
            <w:vAlign w:val="center"/>
          </w:tcPr>
          <w:p w14:paraId="26D24716" w14:textId="77777777" w:rsidR="0092162A" w:rsidRPr="004D16F4" w:rsidRDefault="0092162A" w:rsidP="0028786D">
            <w:pPr>
              <w:spacing w:after="0" w:line="240" w:lineRule="auto"/>
              <w:jc w:val="center"/>
              <w:rPr>
                <w:b/>
                <w:bCs/>
                <w:color w:val="FF0000"/>
              </w:rPr>
            </w:pPr>
            <w:r w:rsidRPr="004D16F4">
              <w:rPr>
                <w:b/>
                <w:bCs/>
                <w:color w:val="FF0000"/>
              </w:rPr>
              <w:t>[0.00e+00 , 8.05e-01]</w:t>
            </w:r>
          </w:p>
        </w:tc>
        <w:tc>
          <w:tcPr>
            <w:tcW w:w="0" w:type="auto"/>
            <w:shd w:val="clear" w:color="auto" w:fill="auto"/>
            <w:vAlign w:val="center"/>
          </w:tcPr>
          <w:p w14:paraId="6BFDDAA6" w14:textId="77777777" w:rsidR="0092162A" w:rsidRPr="004D16F4" w:rsidRDefault="0092162A" w:rsidP="0028786D">
            <w:pPr>
              <w:spacing w:after="0" w:line="240" w:lineRule="auto"/>
              <w:jc w:val="center"/>
              <w:rPr>
                <w:b/>
                <w:bCs/>
                <w:color w:val="00B050"/>
              </w:rPr>
            </w:pPr>
            <w:r w:rsidRPr="004D16F4">
              <w:rPr>
                <w:b/>
                <w:bCs/>
                <w:color w:val="00B050"/>
              </w:rPr>
              <w:t>[1.74e-07 , 9.49e-02]</w:t>
            </w:r>
          </w:p>
        </w:tc>
      </w:tr>
      <w:tr w:rsidR="0092162A" w:rsidRPr="00B31420" w14:paraId="69951B0B" w14:textId="77777777" w:rsidTr="0028786D">
        <w:tc>
          <w:tcPr>
            <w:tcW w:w="0" w:type="auto"/>
            <w:shd w:val="clear" w:color="auto" w:fill="auto"/>
            <w:vAlign w:val="center"/>
          </w:tcPr>
          <w:p w14:paraId="7184759F" w14:textId="77777777" w:rsidR="0092162A" w:rsidRPr="004D16F4" w:rsidRDefault="0092162A" w:rsidP="0028786D">
            <w:pPr>
              <w:spacing w:after="0" w:line="240" w:lineRule="auto"/>
              <w:jc w:val="center"/>
              <w:rPr>
                <w:b/>
                <w:bCs/>
              </w:rPr>
            </w:pPr>
            <w:r w:rsidRPr="004D16F4">
              <w:rPr>
                <w:b/>
                <w:bCs/>
              </w:rPr>
              <w:t>asl [dB]</w:t>
            </w:r>
          </w:p>
        </w:tc>
        <w:tc>
          <w:tcPr>
            <w:tcW w:w="0" w:type="auto"/>
            <w:shd w:val="clear" w:color="auto" w:fill="auto"/>
            <w:vAlign w:val="center"/>
          </w:tcPr>
          <w:p w14:paraId="01A15B7D" w14:textId="77777777" w:rsidR="0092162A" w:rsidRPr="00B31420" w:rsidRDefault="0092162A" w:rsidP="0028786D">
            <w:pPr>
              <w:spacing w:after="0" w:line="240" w:lineRule="auto"/>
              <w:jc w:val="center"/>
            </w:pPr>
            <w:r w:rsidRPr="00B31420">
              <w:t>[-3.41e-05 , -1.89e-05]</w:t>
            </w:r>
          </w:p>
        </w:tc>
        <w:tc>
          <w:tcPr>
            <w:tcW w:w="0" w:type="auto"/>
            <w:shd w:val="clear" w:color="auto" w:fill="auto"/>
            <w:vAlign w:val="center"/>
          </w:tcPr>
          <w:p w14:paraId="263F6E4D" w14:textId="77777777" w:rsidR="0092162A" w:rsidRPr="00B31420" w:rsidRDefault="0092162A" w:rsidP="0028786D">
            <w:pPr>
              <w:spacing w:after="0" w:line="240" w:lineRule="auto"/>
              <w:jc w:val="center"/>
            </w:pPr>
            <w:r w:rsidRPr="00B31420">
              <w:t>[-3.45e-05 , -1.86e-05]</w:t>
            </w:r>
          </w:p>
        </w:tc>
        <w:tc>
          <w:tcPr>
            <w:tcW w:w="0" w:type="auto"/>
            <w:shd w:val="clear" w:color="auto" w:fill="auto"/>
            <w:vAlign w:val="center"/>
          </w:tcPr>
          <w:p w14:paraId="6A775A09" w14:textId="77777777" w:rsidR="0092162A" w:rsidRPr="004D16F4" w:rsidRDefault="0092162A" w:rsidP="0028786D">
            <w:pPr>
              <w:spacing w:after="0" w:line="240" w:lineRule="auto"/>
              <w:jc w:val="center"/>
              <w:rPr>
                <w:b/>
                <w:bCs/>
                <w:color w:val="FF0000"/>
              </w:rPr>
            </w:pPr>
            <w:r w:rsidRPr="004D16F4">
              <w:rPr>
                <w:b/>
                <w:bCs/>
                <w:color w:val="FF0000"/>
              </w:rPr>
              <w:t>[-3.60e-05 , 0.00e+00]</w:t>
            </w:r>
          </w:p>
        </w:tc>
        <w:tc>
          <w:tcPr>
            <w:tcW w:w="0" w:type="auto"/>
            <w:shd w:val="clear" w:color="auto" w:fill="auto"/>
            <w:vAlign w:val="center"/>
          </w:tcPr>
          <w:p w14:paraId="7FC5FD58" w14:textId="77777777" w:rsidR="0092162A" w:rsidRPr="004D16F4" w:rsidRDefault="0092162A" w:rsidP="0028786D">
            <w:pPr>
              <w:spacing w:after="0" w:line="240" w:lineRule="auto"/>
              <w:jc w:val="center"/>
              <w:rPr>
                <w:b/>
                <w:bCs/>
                <w:color w:val="00B050"/>
              </w:rPr>
            </w:pPr>
            <w:r w:rsidRPr="004D16F4">
              <w:rPr>
                <w:b/>
                <w:bCs/>
                <w:color w:val="00B050"/>
              </w:rPr>
              <w:t>[-1.98e-07 , -1.50e-05]</w:t>
            </w:r>
          </w:p>
        </w:tc>
      </w:tr>
      <w:tr w:rsidR="0092162A" w:rsidRPr="00B31420" w14:paraId="48B90167" w14:textId="77777777" w:rsidTr="0028786D">
        <w:tc>
          <w:tcPr>
            <w:tcW w:w="0" w:type="auto"/>
            <w:shd w:val="clear" w:color="auto" w:fill="auto"/>
            <w:vAlign w:val="center"/>
          </w:tcPr>
          <w:p w14:paraId="183B5B6D" w14:textId="77777777" w:rsidR="0092162A" w:rsidRPr="004D16F4" w:rsidRDefault="0092162A" w:rsidP="0028786D">
            <w:pPr>
              <w:spacing w:after="0" w:line="240" w:lineRule="auto"/>
              <w:jc w:val="center"/>
              <w:rPr>
                <w:b/>
                <w:bCs/>
              </w:rPr>
            </w:pPr>
            <w:r w:rsidRPr="004D16F4">
              <w:rPr>
                <w:b/>
                <w:bCs/>
              </w:rPr>
              <w:t>reverbation frequency [Hz]</w:t>
            </w:r>
          </w:p>
        </w:tc>
        <w:tc>
          <w:tcPr>
            <w:tcW w:w="0" w:type="auto"/>
            <w:shd w:val="clear" w:color="auto" w:fill="auto"/>
            <w:vAlign w:val="center"/>
          </w:tcPr>
          <w:p w14:paraId="382F23B0" w14:textId="77777777" w:rsidR="0092162A" w:rsidRPr="00B31420" w:rsidRDefault="0092162A" w:rsidP="0028786D">
            <w:pPr>
              <w:spacing w:after="0" w:line="240" w:lineRule="auto"/>
              <w:jc w:val="center"/>
            </w:pPr>
            <w:r w:rsidRPr="00B31420">
              <w:t>[5.03e+04 , 9.18e+05]</w:t>
            </w:r>
          </w:p>
        </w:tc>
        <w:tc>
          <w:tcPr>
            <w:tcW w:w="0" w:type="auto"/>
            <w:shd w:val="clear" w:color="auto" w:fill="auto"/>
            <w:vAlign w:val="center"/>
          </w:tcPr>
          <w:p w14:paraId="0378EE88" w14:textId="77777777" w:rsidR="0092162A" w:rsidRPr="00B31420" w:rsidRDefault="0092162A" w:rsidP="0028786D">
            <w:pPr>
              <w:spacing w:after="0" w:line="240" w:lineRule="auto"/>
              <w:jc w:val="center"/>
            </w:pPr>
            <w:r w:rsidRPr="00B31420">
              <w:t>[2.38e+04 , 9.95e+05]</w:t>
            </w:r>
          </w:p>
        </w:tc>
        <w:tc>
          <w:tcPr>
            <w:tcW w:w="0" w:type="auto"/>
            <w:shd w:val="clear" w:color="auto" w:fill="auto"/>
            <w:vAlign w:val="center"/>
          </w:tcPr>
          <w:p w14:paraId="516397D8" w14:textId="77777777" w:rsidR="0092162A" w:rsidRPr="004D16F4" w:rsidRDefault="0092162A" w:rsidP="0028786D">
            <w:pPr>
              <w:spacing w:after="0" w:line="240" w:lineRule="auto"/>
              <w:jc w:val="center"/>
              <w:rPr>
                <w:b/>
                <w:bCs/>
                <w:color w:val="FF0000"/>
              </w:rPr>
            </w:pPr>
            <w:r w:rsidRPr="004D16F4">
              <w:rPr>
                <w:b/>
                <w:bCs/>
                <w:color w:val="FF0000"/>
              </w:rPr>
              <w:t>[0.00e+00 , 1.04e+06]</w:t>
            </w:r>
          </w:p>
        </w:tc>
        <w:tc>
          <w:tcPr>
            <w:tcW w:w="0" w:type="auto"/>
            <w:shd w:val="clear" w:color="auto" w:fill="auto"/>
            <w:vAlign w:val="center"/>
          </w:tcPr>
          <w:p w14:paraId="74C51B66" w14:textId="77777777" w:rsidR="0092162A" w:rsidRPr="004D16F4" w:rsidRDefault="0092162A" w:rsidP="0028786D">
            <w:pPr>
              <w:spacing w:after="0" w:line="240" w:lineRule="auto"/>
              <w:jc w:val="center"/>
              <w:rPr>
                <w:b/>
                <w:bCs/>
                <w:color w:val="00B050"/>
              </w:rPr>
            </w:pPr>
            <w:r w:rsidRPr="004D16F4">
              <w:rPr>
                <w:b/>
                <w:bCs/>
                <w:color w:val="00B050"/>
              </w:rPr>
              <w:t>[2.29e+02 , 6.88e+05]</w:t>
            </w:r>
          </w:p>
        </w:tc>
      </w:tr>
      <w:tr w:rsidR="0092162A" w:rsidRPr="00B31420" w14:paraId="4F923DE0" w14:textId="77777777" w:rsidTr="0028786D">
        <w:tc>
          <w:tcPr>
            <w:tcW w:w="0" w:type="auto"/>
            <w:shd w:val="clear" w:color="auto" w:fill="auto"/>
            <w:vAlign w:val="center"/>
          </w:tcPr>
          <w:p w14:paraId="7C77B53D" w14:textId="77777777" w:rsidR="0092162A" w:rsidRPr="004D16F4" w:rsidRDefault="0092162A" w:rsidP="0028786D">
            <w:pPr>
              <w:spacing w:after="0" w:line="240" w:lineRule="auto"/>
              <w:jc w:val="center"/>
              <w:rPr>
                <w:b/>
                <w:bCs/>
              </w:rPr>
            </w:pPr>
            <w:r w:rsidRPr="004D16F4">
              <w:rPr>
                <w:b/>
                <w:bCs/>
              </w:rPr>
              <w:t>initiation frequency [Hz]</w:t>
            </w:r>
          </w:p>
        </w:tc>
        <w:tc>
          <w:tcPr>
            <w:tcW w:w="0" w:type="auto"/>
            <w:shd w:val="clear" w:color="auto" w:fill="auto"/>
            <w:vAlign w:val="center"/>
          </w:tcPr>
          <w:p w14:paraId="1770E9C9" w14:textId="77777777" w:rsidR="0092162A" w:rsidRPr="00B31420" w:rsidRDefault="0092162A" w:rsidP="0028786D">
            <w:pPr>
              <w:spacing w:after="0" w:line="240" w:lineRule="auto"/>
              <w:jc w:val="center"/>
            </w:pPr>
            <w:r w:rsidRPr="00B31420">
              <w:t>[1.15e+05 , 2.18e+06]</w:t>
            </w:r>
          </w:p>
        </w:tc>
        <w:tc>
          <w:tcPr>
            <w:tcW w:w="0" w:type="auto"/>
            <w:shd w:val="clear" w:color="auto" w:fill="auto"/>
            <w:vAlign w:val="center"/>
          </w:tcPr>
          <w:p w14:paraId="61C58AFA" w14:textId="77777777" w:rsidR="0092162A" w:rsidRPr="00B31420" w:rsidRDefault="0092162A" w:rsidP="0028786D">
            <w:pPr>
              <w:spacing w:after="0" w:line="240" w:lineRule="auto"/>
              <w:jc w:val="center"/>
            </w:pPr>
            <w:r w:rsidRPr="00B31420">
              <w:t>[1.15e+05 , 2.50e+06]</w:t>
            </w:r>
          </w:p>
        </w:tc>
        <w:tc>
          <w:tcPr>
            <w:tcW w:w="0" w:type="auto"/>
            <w:shd w:val="clear" w:color="auto" w:fill="auto"/>
            <w:vAlign w:val="center"/>
          </w:tcPr>
          <w:p w14:paraId="7271732E" w14:textId="77777777" w:rsidR="0092162A" w:rsidRPr="004D16F4" w:rsidRDefault="0092162A" w:rsidP="0028786D">
            <w:pPr>
              <w:spacing w:after="0" w:line="240" w:lineRule="auto"/>
              <w:jc w:val="center"/>
              <w:rPr>
                <w:b/>
                <w:bCs/>
                <w:color w:val="FF0000"/>
              </w:rPr>
            </w:pPr>
            <w:r w:rsidRPr="004D16F4">
              <w:rPr>
                <w:b/>
                <w:bCs/>
                <w:color w:val="FF0000"/>
              </w:rPr>
              <w:t>[0.00e+00 , Inf]</w:t>
            </w:r>
          </w:p>
        </w:tc>
        <w:tc>
          <w:tcPr>
            <w:tcW w:w="0" w:type="auto"/>
            <w:shd w:val="clear" w:color="auto" w:fill="auto"/>
            <w:vAlign w:val="center"/>
          </w:tcPr>
          <w:p w14:paraId="055CAE2A" w14:textId="77777777" w:rsidR="0092162A" w:rsidRPr="004D16F4" w:rsidRDefault="0092162A" w:rsidP="0028786D">
            <w:pPr>
              <w:spacing w:after="0" w:line="240" w:lineRule="auto"/>
              <w:jc w:val="center"/>
              <w:rPr>
                <w:b/>
                <w:bCs/>
                <w:color w:val="00B050"/>
              </w:rPr>
            </w:pPr>
            <w:r w:rsidRPr="004D16F4">
              <w:rPr>
                <w:b/>
                <w:bCs/>
                <w:color w:val="00B050"/>
              </w:rPr>
              <w:t>[5.78e+02 , Inf]</w:t>
            </w:r>
          </w:p>
        </w:tc>
      </w:tr>
      <w:tr w:rsidR="0092162A" w:rsidRPr="00B31420" w14:paraId="19856152" w14:textId="77777777" w:rsidTr="0028786D">
        <w:tc>
          <w:tcPr>
            <w:tcW w:w="0" w:type="auto"/>
            <w:shd w:val="clear" w:color="auto" w:fill="auto"/>
            <w:vAlign w:val="center"/>
          </w:tcPr>
          <w:p w14:paraId="385C9231" w14:textId="77777777" w:rsidR="0092162A" w:rsidRPr="004D16F4" w:rsidRDefault="0092162A" w:rsidP="0028786D">
            <w:pPr>
              <w:spacing w:after="0" w:line="240" w:lineRule="auto"/>
              <w:jc w:val="center"/>
              <w:rPr>
                <w:b/>
                <w:bCs/>
              </w:rPr>
            </w:pPr>
            <w:r w:rsidRPr="004D16F4">
              <w:rPr>
                <w:b/>
                <w:bCs/>
              </w:rPr>
              <w:t>signal strength [Vs]</w:t>
            </w:r>
          </w:p>
        </w:tc>
        <w:tc>
          <w:tcPr>
            <w:tcW w:w="0" w:type="auto"/>
            <w:shd w:val="clear" w:color="auto" w:fill="auto"/>
            <w:vAlign w:val="center"/>
          </w:tcPr>
          <w:p w14:paraId="52613725" w14:textId="77777777" w:rsidR="0092162A" w:rsidRPr="00B31420" w:rsidRDefault="0092162A" w:rsidP="0028786D">
            <w:pPr>
              <w:spacing w:after="0" w:line="240" w:lineRule="auto"/>
              <w:jc w:val="center"/>
            </w:pPr>
            <w:r w:rsidRPr="00B31420">
              <w:t>[1.67e-09 , 4.70e-07]</w:t>
            </w:r>
          </w:p>
        </w:tc>
        <w:tc>
          <w:tcPr>
            <w:tcW w:w="0" w:type="auto"/>
            <w:shd w:val="clear" w:color="auto" w:fill="auto"/>
            <w:vAlign w:val="center"/>
          </w:tcPr>
          <w:p w14:paraId="768D5C02" w14:textId="77777777" w:rsidR="0092162A" w:rsidRPr="00B31420" w:rsidRDefault="0092162A" w:rsidP="0028786D">
            <w:pPr>
              <w:spacing w:after="0" w:line="240" w:lineRule="auto"/>
              <w:jc w:val="center"/>
            </w:pPr>
            <w:r w:rsidRPr="00B31420">
              <w:t>[3.86e-09 , 1.00e-06]</w:t>
            </w:r>
          </w:p>
        </w:tc>
        <w:tc>
          <w:tcPr>
            <w:tcW w:w="0" w:type="auto"/>
            <w:shd w:val="clear" w:color="auto" w:fill="auto"/>
            <w:vAlign w:val="center"/>
          </w:tcPr>
          <w:p w14:paraId="280FA334" w14:textId="77777777" w:rsidR="0092162A" w:rsidRPr="004D16F4" w:rsidRDefault="0092162A" w:rsidP="0028786D">
            <w:pPr>
              <w:spacing w:after="0" w:line="240" w:lineRule="auto"/>
              <w:jc w:val="center"/>
              <w:rPr>
                <w:b/>
                <w:bCs/>
                <w:color w:val="FF0000"/>
              </w:rPr>
            </w:pPr>
            <w:r w:rsidRPr="004D16F4">
              <w:rPr>
                <w:b/>
                <w:bCs/>
                <w:color w:val="FF0000"/>
              </w:rPr>
              <w:t>[0.00e+00 , 1.92e-04]</w:t>
            </w:r>
          </w:p>
        </w:tc>
        <w:tc>
          <w:tcPr>
            <w:tcW w:w="0" w:type="auto"/>
            <w:shd w:val="clear" w:color="auto" w:fill="auto"/>
            <w:vAlign w:val="center"/>
          </w:tcPr>
          <w:p w14:paraId="7AF4B9B5" w14:textId="77777777" w:rsidR="0092162A" w:rsidRPr="004D16F4" w:rsidRDefault="0092162A" w:rsidP="0028786D">
            <w:pPr>
              <w:spacing w:after="0" w:line="240" w:lineRule="auto"/>
              <w:jc w:val="center"/>
              <w:rPr>
                <w:b/>
                <w:bCs/>
                <w:color w:val="00B050"/>
              </w:rPr>
            </w:pPr>
            <w:r w:rsidRPr="004D16F4">
              <w:rPr>
                <w:b/>
                <w:bCs/>
                <w:color w:val="00B050"/>
              </w:rPr>
              <w:t>[1.39e-11 , 2.03e-05]</w:t>
            </w:r>
          </w:p>
        </w:tc>
      </w:tr>
      <w:tr w:rsidR="0092162A" w:rsidRPr="00B31420" w14:paraId="32883DBC" w14:textId="77777777" w:rsidTr="0028786D">
        <w:tc>
          <w:tcPr>
            <w:tcW w:w="0" w:type="auto"/>
            <w:shd w:val="clear" w:color="auto" w:fill="auto"/>
            <w:vAlign w:val="center"/>
          </w:tcPr>
          <w:p w14:paraId="2CF35757" w14:textId="77777777" w:rsidR="0092162A" w:rsidRPr="004D16F4" w:rsidRDefault="0092162A" w:rsidP="0028786D">
            <w:pPr>
              <w:spacing w:after="0" w:line="240" w:lineRule="auto"/>
              <w:jc w:val="center"/>
              <w:rPr>
                <w:b/>
                <w:bCs/>
              </w:rPr>
            </w:pPr>
            <w:r w:rsidRPr="004D16F4">
              <w:rPr>
                <w:b/>
                <w:bCs/>
              </w:rPr>
              <w:t>absolute energy [aJ]</w:t>
            </w:r>
          </w:p>
        </w:tc>
        <w:tc>
          <w:tcPr>
            <w:tcW w:w="0" w:type="auto"/>
            <w:shd w:val="clear" w:color="auto" w:fill="auto"/>
            <w:vAlign w:val="center"/>
          </w:tcPr>
          <w:p w14:paraId="0E6A6233" w14:textId="77777777" w:rsidR="0092162A" w:rsidRPr="00B31420" w:rsidRDefault="0092162A" w:rsidP="0028786D">
            <w:pPr>
              <w:spacing w:after="0" w:line="240" w:lineRule="auto"/>
              <w:jc w:val="center"/>
            </w:pPr>
            <w:r w:rsidRPr="00B31420">
              <w:t xml:space="preserve">[1.13e-17 , </w:t>
            </w:r>
            <w:r w:rsidRPr="00B31420">
              <w:lastRenderedPageBreak/>
              <w:t>9.85e-13]</w:t>
            </w:r>
          </w:p>
        </w:tc>
        <w:tc>
          <w:tcPr>
            <w:tcW w:w="0" w:type="auto"/>
            <w:shd w:val="clear" w:color="auto" w:fill="auto"/>
            <w:vAlign w:val="center"/>
          </w:tcPr>
          <w:p w14:paraId="2245FDD8" w14:textId="77777777" w:rsidR="0092162A" w:rsidRPr="00B31420" w:rsidRDefault="0092162A" w:rsidP="0028786D">
            <w:pPr>
              <w:spacing w:after="0" w:line="240" w:lineRule="auto"/>
              <w:jc w:val="center"/>
            </w:pPr>
            <w:r w:rsidRPr="00B31420">
              <w:lastRenderedPageBreak/>
              <w:t xml:space="preserve">[6.00e-17 , </w:t>
            </w:r>
            <w:r w:rsidRPr="00B31420">
              <w:lastRenderedPageBreak/>
              <w:t>3.76e-12]</w:t>
            </w:r>
          </w:p>
        </w:tc>
        <w:tc>
          <w:tcPr>
            <w:tcW w:w="0" w:type="auto"/>
            <w:shd w:val="clear" w:color="auto" w:fill="auto"/>
            <w:vAlign w:val="center"/>
          </w:tcPr>
          <w:p w14:paraId="72280D99" w14:textId="77777777" w:rsidR="0092162A" w:rsidRPr="004D16F4" w:rsidRDefault="0092162A" w:rsidP="0028786D">
            <w:pPr>
              <w:spacing w:after="0" w:line="240" w:lineRule="auto"/>
              <w:jc w:val="center"/>
              <w:rPr>
                <w:b/>
                <w:bCs/>
                <w:color w:val="FF0000"/>
              </w:rPr>
            </w:pPr>
            <w:r w:rsidRPr="004D16F4">
              <w:rPr>
                <w:b/>
                <w:bCs/>
                <w:color w:val="FF0000"/>
              </w:rPr>
              <w:lastRenderedPageBreak/>
              <w:t xml:space="preserve">[0.00e+00 , </w:t>
            </w:r>
            <w:r w:rsidRPr="004D16F4">
              <w:rPr>
                <w:b/>
                <w:bCs/>
                <w:color w:val="FF0000"/>
              </w:rPr>
              <w:lastRenderedPageBreak/>
              <w:t>2.36e-08]</w:t>
            </w:r>
          </w:p>
        </w:tc>
        <w:tc>
          <w:tcPr>
            <w:tcW w:w="0" w:type="auto"/>
            <w:shd w:val="clear" w:color="auto" w:fill="auto"/>
            <w:vAlign w:val="center"/>
          </w:tcPr>
          <w:p w14:paraId="059EA763" w14:textId="77777777" w:rsidR="0092162A" w:rsidRPr="004D16F4" w:rsidRDefault="0092162A" w:rsidP="0028786D">
            <w:pPr>
              <w:spacing w:after="0" w:line="240" w:lineRule="auto"/>
              <w:jc w:val="center"/>
              <w:rPr>
                <w:b/>
                <w:bCs/>
                <w:color w:val="00B050"/>
              </w:rPr>
            </w:pPr>
            <w:r w:rsidRPr="004D16F4">
              <w:rPr>
                <w:b/>
                <w:bCs/>
                <w:color w:val="00B050"/>
              </w:rPr>
              <w:lastRenderedPageBreak/>
              <w:t xml:space="preserve">[1.62e-19 , </w:t>
            </w:r>
            <w:r w:rsidRPr="004D16F4">
              <w:rPr>
                <w:b/>
                <w:bCs/>
                <w:color w:val="00B050"/>
              </w:rPr>
              <w:lastRenderedPageBreak/>
              <w:t>2.17e-09]</w:t>
            </w:r>
          </w:p>
        </w:tc>
      </w:tr>
      <w:tr w:rsidR="0092162A" w:rsidRPr="00B31420" w14:paraId="2E7E0A6F" w14:textId="77777777" w:rsidTr="0028786D">
        <w:tc>
          <w:tcPr>
            <w:tcW w:w="0" w:type="auto"/>
            <w:shd w:val="clear" w:color="auto" w:fill="auto"/>
            <w:vAlign w:val="center"/>
          </w:tcPr>
          <w:p w14:paraId="2FB514B0" w14:textId="77777777" w:rsidR="0092162A" w:rsidRPr="004D16F4" w:rsidRDefault="0092162A" w:rsidP="0028786D">
            <w:pPr>
              <w:spacing w:after="0" w:line="240" w:lineRule="auto"/>
              <w:jc w:val="center"/>
              <w:rPr>
                <w:b/>
                <w:bCs/>
              </w:rPr>
            </w:pPr>
            <w:r w:rsidRPr="004D16F4">
              <w:rPr>
                <w:b/>
                <w:bCs/>
              </w:rPr>
              <w:lastRenderedPageBreak/>
              <w:t>PP1 [%]</w:t>
            </w:r>
          </w:p>
        </w:tc>
        <w:tc>
          <w:tcPr>
            <w:tcW w:w="0" w:type="auto"/>
            <w:shd w:val="clear" w:color="auto" w:fill="auto"/>
            <w:vAlign w:val="center"/>
          </w:tcPr>
          <w:p w14:paraId="50E7710A" w14:textId="77777777" w:rsidR="0092162A" w:rsidRPr="00B31420" w:rsidRDefault="0092162A" w:rsidP="0028786D">
            <w:pPr>
              <w:spacing w:after="0" w:line="240" w:lineRule="auto"/>
              <w:jc w:val="center"/>
            </w:pPr>
            <w:r w:rsidRPr="00B31420">
              <w:t>[1.21e-06 , 9.34e-03]</w:t>
            </w:r>
          </w:p>
        </w:tc>
        <w:tc>
          <w:tcPr>
            <w:tcW w:w="0" w:type="auto"/>
            <w:shd w:val="clear" w:color="auto" w:fill="auto"/>
            <w:vAlign w:val="center"/>
          </w:tcPr>
          <w:p w14:paraId="59E862F3" w14:textId="77777777" w:rsidR="0092162A" w:rsidRPr="00B31420" w:rsidRDefault="0092162A" w:rsidP="0028786D">
            <w:pPr>
              <w:spacing w:after="0" w:line="240" w:lineRule="auto"/>
              <w:jc w:val="center"/>
            </w:pPr>
            <w:r w:rsidRPr="00B31420">
              <w:t>[6.11e-07 , 8.50e-03]</w:t>
            </w:r>
          </w:p>
        </w:tc>
        <w:tc>
          <w:tcPr>
            <w:tcW w:w="0" w:type="auto"/>
            <w:shd w:val="clear" w:color="auto" w:fill="auto"/>
            <w:vAlign w:val="center"/>
          </w:tcPr>
          <w:p w14:paraId="4328E7B5" w14:textId="77777777" w:rsidR="0092162A" w:rsidRPr="004D16F4" w:rsidRDefault="0092162A" w:rsidP="0028786D">
            <w:pPr>
              <w:spacing w:after="0" w:line="240" w:lineRule="auto"/>
              <w:jc w:val="center"/>
              <w:rPr>
                <w:b/>
                <w:bCs/>
                <w:color w:val="FF0000"/>
              </w:rPr>
            </w:pPr>
            <w:r w:rsidRPr="004D16F4">
              <w:rPr>
                <w:b/>
                <w:bCs/>
                <w:color w:val="FF0000"/>
              </w:rPr>
              <w:t>[0.00e+00 , 2.39e-02]</w:t>
            </w:r>
          </w:p>
        </w:tc>
        <w:tc>
          <w:tcPr>
            <w:tcW w:w="0" w:type="auto"/>
            <w:shd w:val="clear" w:color="auto" w:fill="auto"/>
            <w:vAlign w:val="center"/>
          </w:tcPr>
          <w:p w14:paraId="134DE605" w14:textId="77777777" w:rsidR="0092162A" w:rsidRPr="004D16F4" w:rsidRDefault="0092162A" w:rsidP="0028786D">
            <w:pPr>
              <w:spacing w:after="0" w:line="240" w:lineRule="auto"/>
              <w:jc w:val="center"/>
              <w:rPr>
                <w:b/>
                <w:bCs/>
                <w:color w:val="00B050"/>
              </w:rPr>
            </w:pPr>
            <w:r w:rsidRPr="004D16F4">
              <w:rPr>
                <w:b/>
                <w:bCs/>
                <w:color w:val="00B050"/>
              </w:rPr>
              <w:t>[5.81e-09 , 8.89e-03]</w:t>
            </w:r>
          </w:p>
        </w:tc>
      </w:tr>
      <w:tr w:rsidR="0092162A" w:rsidRPr="00B31420" w14:paraId="2F08AB6A" w14:textId="77777777" w:rsidTr="0028786D">
        <w:tc>
          <w:tcPr>
            <w:tcW w:w="0" w:type="auto"/>
            <w:shd w:val="clear" w:color="auto" w:fill="auto"/>
            <w:vAlign w:val="center"/>
          </w:tcPr>
          <w:p w14:paraId="34631C24" w14:textId="77777777" w:rsidR="0092162A" w:rsidRPr="004D16F4" w:rsidRDefault="0092162A" w:rsidP="0028786D">
            <w:pPr>
              <w:spacing w:after="0" w:line="240" w:lineRule="auto"/>
              <w:jc w:val="center"/>
              <w:rPr>
                <w:b/>
                <w:bCs/>
              </w:rPr>
            </w:pPr>
            <w:r w:rsidRPr="004D16F4">
              <w:rPr>
                <w:b/>
                <w:bCs/>
              </w:rPr>
              <w:t>PP2 [%]</w:t>
            </w:r>
          </w:p>
        </w:tc>
        <w:tc>
          <w:tcPr>
            <w:tcW w:w="0" w:type="auto"/>
            <w:shd w:val="clear" w:color="auto" w:fill="auto"/>
            <w:vAlign w:val="center"/>
          </w:tcPr>
          <w:p w14:paraId="593B666C" w14:textId="77777777" w:rsidR="0092162A" w:rsidRPr="00B31420" w:rsidRDefault="0092162A" w:rsidP="0028786D">
            <w:pPr>
              <w:spacing w:after="0" w:line="240" w:lineRule="auto"/>
              <w:jc w:val="center"/>
            </w:pPr>
            <w:r w:rsidRPr="00B31420">
              <w:t>[2.83e-02 , 9.90e-01]</w:t>
            </w:r>
          </w:p>
        </w:tc>
        <w:tc>
          <w:tcPr>
            <w:tcW w:w="0" w:type="auto"/>
            <w:shd w:val="clear" w:color="auto" w:fill="auto"/>
            <w:vAlign w:val="center"/>
          </w:tcPr>
          <w:p w14:paraId="56D512CD" w14:textId="77777777" w:rsidR="0092162A" w:rsidRPr="00B31420" w:rsidRDefault="0092162A" w:rsidP="0028786D">
            <w:pPr>
              <w:spacing w:after="0" w:line="240" w:lineRule="auto"/>
              <w:jc w:val="center"/>
            </w:pPr>
            <w:r w:rsidRPr="00B31420">
              <w:t>[4.60e-02 , 9.96e-01]</w:t>
            </w:r>
          </w:p>
        </w:tc>
        <w:tc>
          <w:tcPr>
            <w:tcW w:w="0" w:type="auto"/>
            <w:shd w:val="clear" w:color="auto" w:fill="auto"/>
            <w:vAlign w:val="center"/>
          </w:tcPr>
          <w:p w14:paraId="473F2CF2" w14:textId="77777777" w:rsidR="0092162A" w:rsidRPr="004D16F4" w:rsidRDefault="0092162A" w:rsidP="0028786D">
            <w:pPr>
              <w:spacing w:after="0" w:line="240" w:lineRule="auto"/>
              <w:jc w:val="center"/>
              <w:rPr>
                <w:b/>
                <w:bCs/>
                <w:color w:val="FF0000"/>
              </w:rPr>
            </w:pPr>
            <w:r w:rsidRPr="004D16F4">
              <w:rPr>
                <w:b/>
                <w:bCs/>
                <w:color w:val="FF0000"/>
              </w:rPr>
              <w:t>[0.00e+00 , 9.99e-01]</w:t>
            </w:r>
          </w:p>
        </w:tc>
        <w:tc>
          <w:tcPr>
            <w:tcW w:w="0" w:type="auto"/>
            <w:shd w:val="clear" w:color="auto" w:fill="auto"/>
            <w:vAlign w:val="center"/>
          </w:tcPr>
          <w:p w14:paraId="5DAC1E06" w14:textId="77777777" w:rsidR="0092162A" w:rsidRPr="004D16F4" w:rsidRDefault="0092162A" w:rsidP="0028786D">
            <w:pPr>
              <w:spacing w:after="0" w:line="240" w:lineRule="auto"/>
              <w:jc w:val="center"/>
              <w:rPr>
                <w:b/>
                <w:bCs/>
                <w:color w:val="00B050"/>
              </w:rPr>
            </w:pPr>
            <w:r w:rsidRPr="004D16F4">
              <w:rPr>
                <w:b/>
                <w:bCs/>
                <w:color w:val="00B050"/>
              </w:rPr>
              <w:t>[2.13e-04 , 9.06e-01]</w:t>
            </w:r>
          </w:p>
        </w:tc>
      </w:tr>
      <w:tr w:rsidR="0092162A" w:rsidRPr="00B31420" w14:paraId="284AC110" w14:textId="77777777" w:rsidTr="0028786D">
        <w:tc>
          <w:tcPr>
            <w:tcW w:w="0" w:type="auto"/>
            <w:shd w:val="clear" w:color="auto" w:fill="auto"/>
            <w:vAlign w:val="center"/>
          </w:tcPr>
          <w:p w14:paraId="7AA4D62C" w14:textId="77777777" w:rsidR="0092162A" w:rsidRPr="004D16F4" w:rsidRDefault="0092162A" w:rsidP="0028786D">
            <w:pPr>
              <w:spacing w:after="0" w:line="240" w:lineRule="auto"/>
              <w:jc w:val="center"/>
              <w:rPr>
                <w:b/>
                <w:bCs/>
              </w:rPr>
            </w:pPr>
            <w:r w:rsidRPr="004D16F4">
              <w:rPr>
                <w:b/>
                <w:bCs/>
              </w:rPr>
              <w:t>PP3 [%]</w:t>
            </w:r>
          </w:p>
        </w:tc>
        <w:tc>
          <w:tcPr>
            <w:tcW w:w="0" w:type="auto"/>
            <w:shd w:val="clear" w:color="auto" w:fill="auto"/>
            <w:vAlign w:val="center"/>
          </w:tcPr>
          <w:p w14:paraId="20B95FEE" w14:textId="77777777" w:rsidR="0092162A" w:rsidRPr="00B31420" w:rsidRDefault="0092162A" w:rsidP="0028786D">
            <w:pPr>
              <w:spacing w:after="0" w:line="240" w:lineRule="auto"/>
              <w:jc w:val="center"/>
            </w:pPr>
            <w:r w:rsidRPr="00B31420">
              <w:t>[1.00e-02 , 9.58e-01]</w:t>
            </w:r>
          </w:p>
        </w:tc>
        <w:tc>
          <w:tcPr>
            <w:tcW w:w="0" w:type="auto"/>
            <w:shd w:val="clear" w:color="auto" w:fill="auto"/>
            <w:vAlign w:val="center"/>
          </w:tcPr>
          <w:p w14:paraId="02A1F060" w14:textId="77777777" w:rsidR="0092162A" w:rsidRPr="00B31420" w:rsidRDefault="0092162A" w:rsidP="0028786D">
            <w:pPr>
              <w:spacing w:after="0" w:line="240" w:lineRule="auto"/>
              <w:jc w:val="center"/>
            </w:pPr>
            <w:r w:rsidRPr="00B31420">
              <w:t>[3.77e-03 , 9.09e-01]</w:t>
            </w:r>
          </w:p>
        </w:tc>
        <w:tc>
          <w:tcPr>
            <w:tcW w:w="0" w:type="auto"/>
            <w:shd w:val="clear" w:color="auto" w:fill="auto"/>
            <w:vAlign w:val="center"/>
          </w:tcPr>
          <w:p w14:paraId="198F4E39" w14:textId="77777777" w:rsidR="0092162A" w:rsidRPr="004D16F4" w:rsidRDefault="0092162A" w:rsidP="0028786D">
            <w:pPr>
              <w:spacing w:after="0" w:line="240" w:lineRule="auto"/>
              <w:jc w:val="center"/>
              <w:rPr>
                <w:b/>
                <w:bCs/>
                <w:color w:val="FF0000"/>
              </w:rPr>
            </w:pPr>
            <w:r w:rsidRPr="004D16F4">
              <w:rPr>
                <w:b/>
                <w:bCs/>
                <w:color w:val="FF0000"/>
              </w:rPr>
              <w:t>[0.00e+00 , 9.58e-01]</w:t>
            </w:r>
          </w:p>
        </w:tc>
        <w:tc>
          <w:tcPr>
            <w:tcW w:w="0" w:type="auto"/>
            <w:shd w:val="clear" w:color="auto" w:fill="auto"/>
            <w:vAlign w:val="center"/>
          </w:tcPr>
          <w:p w14:paraId="29B88ECB" w14:textId="77777777" w:rsidR="0092162A" w:rsidRPr="004D16F4" w:rsidRDefault="0092162A" w:rsidP="0028786D">
            <w:pPr>
              <w:spacing w:after="0" w:line="240" w:lineRule="auto"/>
              <w:jc w:val="center"/>
              <w:rPr>
                <w:b/>
                <w:bCs/>
                <w:color w:val="00B050"/>
              </w:rPr>
            </w:pPr>
            <w:r w:rsidRPr="004D16F4">
              <w:rPr>
                <w:b/>
                <w:bCs/>
                <w:color w:val="00B050"/>
              </w:rPr>
              <w:t>[1.72e-05 , 8.32e-01]</w:t>
            </w:r>
          </w:p>
        </w:tc>
      </w:tr>
      <w:tr w:rsidR="0092162A" w:rsidRPr="00B31420" w14:paraId="5B3B1B83" w14:textId="77777777" w:rsidTr="0028786D">
        <w:tc>
          <w:tcPr>
            <w:tcW w:w="0" w:type="auto"/>
            <w:shd w:val="clear" w:color="auto" w:fill="auto"/>
            <w:vAlign w:val="center"/>
          </w:tcPr>
          <w:p w14:paraId="56DD48F2" w14:textId="77777777" w:rsidR="0092162A" w:rsidRPr="004D16F4" w:rsidRDefault="0092162A" w:rsidP="0028786D">
            <w:pPr>
              <w:spacing w:after="0" w:line="240" w:lineRule="auto"/>
              <w:jc w:val="center"/>
              <w:rPr>
                <w:b/>
                <w:bCs/>
              </w:rPr>
            </w:pPr>
            <w:r w:rsidRPr="004D16F4">
              <w:rPr>
                <w:b/>
                <w:bCs/>
              </w:rPr>
              <w:t>PP4 [%]</w:t>
            </w:r>
          </w:p>
        </w:tc>
        <w:tc>
          <w:tcPr>
            <w:tcW w:w="0" w:type="auto"/>
            <w:shd w:val="clear" w:color="auto" w:fill="auto"/>
            <w:vAlign w:val="center"/>
          </w:tcPr>
          <w:p w14:paraId="0244465B" w14:textId="77777777" w:rsidR="0092162A" w:rsidRPr="00B31420" w:rsidRDefault="0092162A" w:rsidP="0028786D">
            <w:pPr>
              <w:spacing w:after="0" w:line="240" w:lineRule="auto"/>
              <w:jc w:val="center"/>
            </w:pPr>
            <w:r w:rsidRPr="00B31420">
              <w:t>[3.67e-04 , 8.33e-01]</w:t>
            </w:r>
          </w:p>
        </w:tc>
        <w:tc>
          <w:tcPr>
            <w:tcW w:w="0" w:type="auto"/>
            <w:shd w:val="clear" w:color="auto" w:fill="auto"/>
            <w:vAlign w:val="center"/>
          </w:tcPr>
          <w:p w14:paraId="104BCDC1" w14:textId="77777777" w:rsidR="0092162A" w:rsidRPr="00B31420" w:rsidRDefault="0092162A" w:rsidP="0028786D">
            <w:pPr>
              <w:spacing w:after="0" w:line="240" w:lineRule="auto"/>
              <w:jc w:val="center"/>
            </w:pPr>
            <w:r w:rsidRPr="00B31420">
              <w:t>[5.59e-06 , 9.07e-01]</w:t>
            </w:r>
          </w:p>
        </w:tc>
        <w:tc>
          <w:tcPr>
            <w:tcW w:w="0" w:type="auto"/>
            <w:shd w:val="clear" w:color="auto" w:fill="auto"/>
            <w:vAlign w:val="center"/>
          </w:tcPr>
          <w:p w14:paraId="47211D89" w14:textId="77777777" w:rsidR="0092162A" w:rsidRPr="004D16F4" w:rsidRDefault="0092162A" w:rsidP="0028786D">
            <w:pPr>
              <w:spacing w:after="0" w:line="240" w:lineRule="auto"/>
              <w:jc w:val="center"/>
              <w:rPr>
                <w:b/>
                <w:bCs/>
                <w:color w:val="FF0000"/>
              </w:rPr>
            </w:pPr>
            <w:r w:rsidRPr="004D16F4">
              <w:rPr>
                <w:b/>
                <w:bCs/>
                <w:color w:val="FF0000"/>
              </w:rPr>
              <w:t>[0.00e+00 , 9.57e-01]</w:t>
            </w:r>
          </w:p>
        </w:tc>
        <w:tc>
          <w:tcPr>
            <w:tcW w:w="0" w:type="auto"/>
            <w:shd w:val="clear" w:color="auto" w:fill="auto"/>
            <w:vAlign w:val="center"/>
          </w:tcPr>
          <w:p w14:paraId="5C76F8FE" w14:textId="77777777" w:rsidR="0092162A" w:rsidRPr="004D16F4" w:rsidRDefault="0092162A" w:rsidP="0028786D">
            <w:pPr>
              <w:spacing w:after="0" w:line="240" w:lineRule="auto"/>
              <w:jc w:val="center"/>
              <w:rPr>
                <w:b/>
                <w:bCs/>
                <w:color w:val="00B050"/>
              </w:rPr>
            </w:pPr>
            <w:r w:rsidRPr="004D16F4">
              <w:rPr>
                <w:b/>
                <w:bCs/>
                <w:color w:val="00B050"/>
              </w:rPr>
              <w:t>[4.39e-07 , 7.59e-01]</w:t>
            </w:r>
          </w:p>
        </w:tc>
      </w:tr>
      <w:tr w:rsidR="0092162A" w:rsidRPr="00B31420" w14:paraId="37D94170" w14:textId="77777777" w:rsidTr="0028786D">
        <w:tc>
          <w:tcPr>
            <w:tcW w:w="0" w:type="auto"/>
            <w:shd w:val="clear" w:color="auto" w:fill="auto"/>
            <w:vAlign w:val="center"/>
          </w:tcPr>
          <w:p w14:paraId="059B585F" w14:textId="77777777" w:rsidR="0092162A" w:rsidRPr="004D16F4" w:rsidRDefault="0092162A" w:rsidP="0028786D">
            <w:pPr>
              <w:spacing w:after="0" w:line="240" w:lineRule="auto"/>
              <w:jc w:val="center"/>
              <w:rPr>
                <w:b/>
                <w:bCs/>
              </w:rPr>
            </w:pPr>
            <w:r w:rsidRPr="004D16F4">
              <w:rPr>
                <w:b/>
                <w:bCs/>
              </w:rPr>
              <w:t>centroid frequency [Hz]</w:t>
            </w:r>
          </w:p>
        </w:tc>
        <w:tc>
          <w:tcPr>
            <w:tcW w:w="0" w:type="auto"/>
            <w:shd w:val="clear" w:color="auto" w:fill="auto"/>
            <w:vAlign w:val="center"/>
          </w:tcPr>
          <w:p w14:paraId="3399D794" w14:textId="77777777" w:rsidR="0092162A" w:rsidRPr="00B31420" w:rsidRDefault="0092162A" w:rsidP="0028786D">
            <w:pPr>
              <w:spacing w:after="0" w:line="240" w:lineRule="auto"/>
              <w:jc w:val="center"/>
            </w:pPr>
            <w:r w:rsidRPr="00B31420">
              <w:t>[2.15e+05 , 5.04e+05]</w:t>
            </w:r>
          </w:p>
        </w:tc>
        <w:tc>
          <w:tcPr>
            <w:tcW w:w="0" w:type="auto"/>
            <w:shd w:val="clear" w:color="auto" w:fill="auto"/>
            <w:vAlign w:val="center"/>
          </w:tcPr>
          <w:p w14:paraId="2FF022E8" w14:textId="77777777" w:rsidR="0092162A" w:rsidRPr="00B31420" w:rsidRDefault="0092162A" w:rsidP="0028786D">
            <w:pPr>
              <w:spacing w:after="0" w:line="240" w:lineRule="auto"/>
              <w:jc w:val="center"/>
            </w:pPr>
            <w:r w:rsidRPr="00B31420">
              <w:t>[1.81e+05 , 5.19e+05]</w:t>
            </w:r>
          </w:p>
        </w:tc>
        <w:tc>
          <w:tcPr>
            <w:tcW w:w="0" w:type="auto"/>
            <w:shd w:val="clear" w:color="auto" w:fill="auto"/>
            <w:vAlign w:val="center"/>
          </w:tcPr>
          <w:p w14:paraId="2A77E577" w14:textId="77777777" w:rsidR="0092162A" w:rsidRPr="004D16F4" w:rsidRDefault="0092162A" w:rsidP="0028786D">
            <w:pPr>
              <w:spacing w:after="0" w:line="240" w:lineRule="auto"/>
              <w:jc w:val="center"/>
              <w:rPr>
                <w:b/>
                <w:bCs/>
                <w:color w:val="FF0000"/>
              </w:rPr>
            </w:pPr>
            <w:r w:rsidRPr="004D16F4">
              <w:rPr>
                <w:b/>
                <w:bCs/>
                <w:color w:val="FF0000"/>
              </w:rPr>
              <w:t>[0.00e+00 , 5.35e+05]</w:t>
            </w:r>
          </w:p>
        </w:tc>
        <w:tc>
          <w:tcPr>
            <w:tcW w:w="0" w:type="auto"/>
            <w:shd w:val="clear" w:color="auto" w:fill="auto"/>
            <w:vAlign w:val="center"/>
          </w:tcPr>
          <w:p w14:paraId="54AACF22" w14:textId="77777777" w:rsidR="0092162A" w:rsidRPr="004D16F4" w:rsidRDefault="0092162A" w:rsidP="0028786D">
            <w:pPr>
              <w:spacing w:after="0" w:line="240" w:lineRule="auto"/>
              <w:jc w:val="center"/>
              <w:rPr>
                <w:b/>
                <w:bCs/>
                <w:color w:val="00B050"/>
              </w:rPr>
            </w:pPr>
            <w:r w:rsidRPr="004D16F4">
              <w:rPr>
                <w:b/>
                <w:bCs/>
                <w:color w:val="00B050"/>
              </w:rPr>
              <w:t>[1.08e+03 , 4.58e+05]</w:t>
            </w:r>
          </w:p>
        </w:tc>
      </w:tr>
      <w:tr w:rsidR="0092162A" w:rsidRPr="00B31420" w14:paraId="2E437443" w14:textId="77777777" w:rsidTr="0028786D">
        <w:tc>
          <w:tcPr>
            <w:tcW w:w="0" w:type="auto"/>
            <w:shd w:val="clear" w:color="auto" w:fill="auto"/>
            <w:vAlign w:val="center"/>
          </w:tcPr>
          <w:p w14:paraId="24B049B8" w14:textId="77777777" w:rsidR="0092162A" w:rsidRPr="004D16F4" w:rsidRDefault="0092162A" w:rsidP="0028786D">
            <w:pPr>
              <w:spacing w:after="0" w:line="240" w:lineRule="auto"/>
              <w:jc w:val="center"/>
              <w:rPr>
                <w:b/>
                <w:bCs/>
              </w:rPr>
            </w:pPr>
            <w:r w:rsidRPr="004D16F4">
              <w:rPr>
                <w:b/>
                <w:bCs/>
              </w:rPr>
              <w:t>peak frequency [Hz]</w:t>
            </w:r>
          </w:p>
        </w:tc>
        <w:tc>
          <w:tcPr>
            <w:tcW w:w="0" w:type="auto"/>
            <w:shd w:val="clear" w:color="auto" w:fill="auto"/>
            <w:vAlign w:val="center"/>
          </w:tcPr>
          <w:p w14:paraId="1A08DE21" w14:textId="77777777" w:rsidR="0092162A" w:rsidRPr="00B31420" w:rsidRDefault="0092162A" w:rsidP="0028786D">
            <w:pPr>
              <w:spacing w:after="0" w:line="240" w:lineRule="auto"/>
              <w:jc w:val="center"/>
            </w:pPr>
            <w:r w:rsidRPr="00B31420">
              <w:t>[1.19e+05 , 7.97e+05]</w:t>
            </w:r>
          </w:p>
        </w:tc>
        <w:tc>
          <w:tcPr>
            <w:tcW w:w="0" w:type="auto"/>
            <w:shd w:val="clear" w:color="auto" w:fill="auto"/>
            <w:vAlign w:val="center"/>
          </w:tcPr>
          <w:p w14:paraId="613E5A00" w14:textId="77777777" w:rsidR="0092162A" w:rsidRPr="00B31420" w:rsidRDefault="0092162A" w:rsidP="0028786D">
            <w:pPr>
              <w:spacing w:after="0" w:line="240" w:lineRule="auto"/>
              <w:jc w:val="center"/>
            </w:pPr>
            <w:r w:rsidRPr="00B31420">
              <w:t>[1.17e+05 , 7.99e+05]</w:t>
            </w:r>
          </w:p>
        </w:tc>
        <w:tc>
          <w:tcPr>
            <w:tcW w:w="0" w:type="auto"/>
            <w:shd w:val="clear" w:color="auto" w:fill="auto"/>
            <w:vAlign w:val="center"/>
          </w:tcPr>
          <w:p w14:paraId="300F8CD0" w14:textId="77777777" w:rsidR="0092162A" w:rsidRPr="004D16F4" w:rsidRDefault="0092162A" w:rsidP="0028786D">
            <w:pPr>
              <w:spacing w:after="0" w:line="240" w:lineRule="auto"/>
              <w:jc w:val="center"/>
              <w:rPr>
                <w:b/>
                <w:bCs/>
                <w:color w:val="FF0000"/>
              </w:rPr>
            </w:pPr>
            <w:r w:rsidRPr="004D16F4">
              <w:rPr>
                <w:b/>
                <w:bCs/>
                <w:color w:val="FF0000"/>
              </w:rPr>
              <w:t>[0.00e+00 , 8.03e+05]</w:t>
            </w:r>
          </w:p>
        </w:tc>
        <w:tc>
          <w:tcPr>
            <w:tcW w:w="0" w:type="auto"/>
            <w:shd w:val="clear" w:color="auto" w:fill="auto"/>
            <w:vAlign w:val="center"/>
          </w:tcPr>
          <w:p w14:paraId="5F99E718" w14:textId="77777777" w:rsidR="0092162A" w:rsidRPr="004D16F4" w:rsidRDefault="0092162A" w:rsidP="0028786D">
            <w:pPr>
              <w:spacing w:after="0" w:line="240" w:lineRule="auto"/>
              <w:jc w:val="center"/>
              <w:rPr>
                <w:b/>
                <w:bCs/>
                <w:color w:val="00B050"/>
              </w:rPr>
            </w:pPr>
            <w:r w:rsidRPr="004D16F4">
              <w:rPr>
                <w:b/>
                <w:bCs/>
                <w:color w:val="00B050"/>
              </w:rPr>
              <w:t>[6.76e+02 , 6.54e+05]</w:t>
            </w:r>
          </w:p>
        </w:tc>
      </w:tr>
      <w:tr w:rsidR="0092162A" w:rsidRPr="00B31420" w14:paraId="2CB8424F" w14:textId="77777777" w:rsidTr="0028786D">
        <w:tc>
          <w:tcPr>
            <w:tcW w:w="0" w:type="auto"/>
            <w:shd w:val="clear" w:color="auto" w:fill="auto"/>
            <w:vAlign w:val="center"/>
          </w:tcPr>
          <w:p w14:paraId="6CD0016F" w14:textId="77777777" w:rsidR="0092162A" w:rsidRPr="004D16F4" w:rsidRDefault="0092162A" w:rsidP="0028786D">
            <w:pPr>
              <w:spacing w:after="0" w:line="240" w:lineRule="auto"/>
              <w:jc w:val="center"/>
              <w:rPr>
                <w:b/>
                <w:bCs/>
              </w:rPr>
            </w:pPr>
            <w:r w:rsidRPr="004D16F4">
              <w:rPr>
                <w:b/>
                <w:bCs/>
              </w:rPr>
              <w:t>amplitude of peak frequency [V]</w:t>
            </w:r>
          </w:p>
        </w:tc>
        <w:tc>
          <w:tcPr>
            <w:tcW w:w="0" w:type="auto"/>
            <w:shd w:val="clear" w:color="auto" w:fill="auto"/>
            <w:vAlign w:val="center"/>
          </w:tcPr>
          <w:p w14:paraId="02D3EA07" w14:textId="77777777" w:rsidR="0092162A" w:rsidRPr="00B31420" w:rsidRDefault="0092162A" w:rsidP="0028786D">
            <w:pPr>
              <w:spacing w:after="0" w:line="240" w:lineRule="auto"/>
              <w:jc w:val="center"/>
            </w:pPr>
            <w:r w:rsidRPr="00B31420">
              <w:t>[2.83e-06 , 1.07e-03]</w:t>
            </w:r>
          </w:p>
        </w:tc>
        <w:tc>
          <w:tcPr>
            <w:tcW w:w="0" w:type="auto"/>
            <w:shd w:val="clear" w:color="auto" w:fill="auto"/>
            <w:vAlign w:val="center"/>
          </w:tcPr>
          <w:p w14:paraId="16C5B4D6" w14:textId="77777777" w:rsidR="0092162A" w:rsidRPr="00B31420" w:rsidRDefault="0092162A" w:rsidP="0028786D">
            <w:pPr>
              <w:spacing w:after="0" w:line="240" w:lineRule="auto"/>
              <w:jc w:val="center"/>
            </w:pPr>
            <w:r w:rsidRPr="00B31420">
              <w:t>[7.35e-06 , 2.43e-03]</w:t>
            </w:r>
          </w:p>
        </w:tc>
        <w:tc>
          <w:tcPr>
            <w:tcW w:w="0" w:type="auto"/>
            <w:shd w:val="clear" w:color="auto" w:fill="auto"/>
            <w:vAlign w:val="center"/>
          </w:tcPr>
          <w:p w14:paraId="39B72241" w14:textId="77777777" w:rsidR="0092162A" w:rsidRPr="004D16F4" w:rsidRDefault="0092162A" w:rsidP="0028786D">
            <w:pPr>
              <w:spacing w:after="0" w:line="240" w:lineRule="auto"/>
              <w:jc w:val="center"/>
              <w:rPr>
                <w:b/>
                <w:bCs/>
                <w:color w:val="FF0000"/>
              </w:rPr>
            </w:pPr>
            <w:r w:rsidRPr="004D16F4">
              <w:rPr>
                <w:b/>
                <w:bCs/>
                <w:color w:val="FF0000"/>
              </w:rPr>
              <w:t>[0.00e+00 , 3.30e-01]</w:t>
            </w:r>
          </w:p>
        </w:tc>
        <w:tc>
          <w:tcPr>
            <w:tcW w:w="0" w:type="auto"/>
            <w:shd w:val="clear" w:color="auto" w:fill="auto"/>
            <w:vAlign w:val="center"/>
          </w:tcPr>
          <w:p w14:paraId="41A9DE0C" w14:textId="77777777" w:rsidR="0092162A" w:rsidRPr="004D16F4" w:rsidRDefault="0092162A" w:rsidP="0028786D">
            <w:pPr>
              <w:spacing w:after="0" w:line="240" w:lineRule="auto"/>
              <w:jc w:val="center"/>
              <w:rPr>
                <w:b/>
                <w:bCs/>
                <w:color w:val="00B050"/>
              </w:rPr>
            </w:pPr>
            <w:r w:rsidRPr="004D16F4">
              <w:rPr>
                <w:b/>
                <w:bCs/>
                <w:color w:val="00B050"/>
              </w:rPr>
              <w:t>[2.74e-08 , 3.68e-02]</w:t>
            </w:r>
          </w:p>
        </w:tc>
      </w:tr>
      <w:tr w:rsidR="0092162A" w:rsidRPr="00B31420" w14:paraId="0B87D4D7" w14:textId="77777777" w:rsidTr="0028786D">
        <w:tc>
          <w:tcPr>
            <w:tcW w:w="0" w:type="auto"/>
            <w:shd w:val="clear" w:color="auto" w:fill="auto"/>
            <w:vAlign w:val="center"/>
          </w:tcPr>
          <w:p w14:paraId="33D4A345" w14:textId="77777777" w:rsidR="0092162A" w:rsidRPr="004D16F4" w:rsidRDefault="0092162A" w:rsidP="0028786D">
            <w:pPr>
              <w:spacing w:after="0" w:line="240" w:lineRule="auto"/>
              <w:jc w:val="center"/>
              <w:rPr>
                <w:b/>
                <w:bCs/>
              </w:rPr>
            </w:pPr>
            <w:r w:rsidRPr="004D16F4">
              <w:rPr>
                <w:b/>
                <w:bCs/>
              </w:rPr>
              <w:t>num of freq peaks [#]</w:t>
            </w:r>
          </w:p>
        </w:tc>
        <w:tc>
          <w:tcPr>
            <w:tcW w:w="0" w:type="auto"/>
            <w:shd w:val="clear" w:color="auto" w:fill="auto"/>
            <w:vAlign w:val="center"/>
          </w:tcPr>
          <w:p w14:paraId="7F886E59" w14:textId="77777777" w:rsidR="0092162A" w:rsidRPr="00B31420" w:rsidRDefault="0092162A" w:rsidP="0028786D">
            <w:pPr>
              <w:spacing w:after="0" w:line="240" w:lineRule="auto"/>
              <w:jc w:val="center"/>
            </w:pPr>
            <w:r w:rsidRPr="00B31420">
              <w:t>[0.00e+00 , 1.30e+01]</w:t>
            </w:r>
          </w:p>
        </w:tc>
        <w:tc>
          <w:tcPr>
            <w:tcW w:w="0" w:type="auto"/>
            <w:shd w:val="clear" w:color="auto" w:fill="auto"/>
            <w:vAlign w:val="center"/>
          </w:tcPr>
          <w:p w14:paraId="2FFE35D5" w14:textId="77777777" w:rsidR="0092162A" w:rsidRPr="00B31420" w:rsidRDefault="0092162A" w:rsidP="0028786D">
            <w:pPr>
              <w:spacing w:after="0" w:line="240" w:lineRule="auto"/>
              <w:jc w:val="center"/>
            </w:pPr>
            <w:r w:rsidRPr="00B31420">
              <w:t>[0.00e+00 , 1.20e+01]</w:t>
            </w:r>
          </w:p>
        </w:tc>
        <w:tc>
          <w:tcPr>
            <w:tcW w:w="0" w:type="auto"/>
            <w:shd w:val="clear" w:color="auto" w:fill="auto"/>
            <w:vAlign w:val="center"/>
          </w:tcPr>
          <w:p w14:paraId="4663FCA1" w14:textId="77777777" w:rsidR="0092162A" w:rsidRPr="004D16F4" w:rsidRDefault="0092162A" w:rsidP="0028786D">
            <w:pPr>
              <w:spacing w:after="0" w:line="240" w:lineRule="auto"/>
              <w:jc w:val="center"/>
              <w:rPr>
                <w:b/>
                <w:bCs/>
                <w:color w:val="FF0000"/>
              </w:rPr>
            </w:pPr>
            <w:r w:rsidRPr="004D16F4">
              <w:rPr>
                <w:b/>
                <w:bCs/>
                <w:color w:val="FF0000"/>
              </w:rPr>
              <w:t>[0.00e+00 , 1.70e+01]</w:t>
            </w:r>
          </w:p>
        </w:tc>
        <w:tc>
          <w:tcPr>
            <w:tcW w:w="0" w:type="auto"/>
            <w:shd w:val="clear" w:color="auto" w:fill="auto"/>
            <w:vAlign w:val="center"/>
          </w:tcPr>
          <w:p w14:paraId="04DF7493" w14:textId="77777777" w:rsidR="0092162A" w:rsidRPr="004D16F4" w:rsidRDefault="0092162A" w:rsidP="0028786D">
            <w:pPr>
              <w:spacing w:after="0" w:line="240" w:lineRule="auto"/>
              <w:jc w:val="center"/>
              <w:rPr>
                <w:b/>
                <w:bCs/>
                <w:color w:val="00B050"/>
              </w:rPr>
            </w:pPr>
            <w:r w:rsidRPr="004D16F4">
              <w:rPr>
                <w:b/>
                <w:bCs/>
                <w:color w:val="00B050"/>
              </w:rPr>
              <w:t>[1.15e-03 , 1.08e+01]</w:t>
            </w:r>
          </w:p>
        </w:tc>
      </w:tr>
      <w:tr w:rsidR="0092162A" w:rsidRPr="00B31420" w14:paraId="5E8357B9" w14:textId="77777777" w:rsidTr="0028786D">
        <w:tc>
          <w:tcPr>
            <w:tcW w:w="0" w:type="auto"/>
            <w:shd w:val="clear" w:color="auto" w:fill="auto"/>
            <w:vAlign w:val="center"/>
          </w:tcPr>
          <w:p w14:paraId="74FD00BD" w14:textId="77777777" w:rsidR="0092162A" w:rsidRPr="004D16F4" w:rsidRDefault="0092162A" w:rsidP="0028786D">
            <w:pPr>
              <w:spacing w:after="0" w:line="240" w:lineRule="auto"/>
              <w:jc w:val="center"/>
              <w:rPr>
                <w:b/>
                <w:bCs/>
              </w:rPr>
            </w:pPr>
            <w:r w:rsidRPr="004D16F4">
              <w:rPr>
                <w:b/>
                <w:bCs/>
              </w:rPr>
              <w:t>weighted peak frequency [Hz]</w:t>
            </w:r>
          </w:p>
        </w:tc>
        <w:tc>
          <w:tcPr>
            <w:tcW w:w="0" w:type="auto"/>
            <w:shd w:val="clear" w:color="auto" w:fill="auto"/>
            <w:vAlign w:val="center"/>
          </w:tcPr>
          <w:p w14:paraId="29123B30" w14:textId="77777777" w:rsidR="0092162A" w:rsidRPr="00B31420" w:rsidRDefault="0092162A" w:rsidP="0028786D">
            <w:pPr>
              <w:spacing w:after="0" w:line="240" w:lineRule="auto"/>
              <w:jc w:val="center"/>
            </w:pPr>
            <w:r w:rsidRPr="00B31420">
              <w:t>[1.77e+05 , 6.06e+05]</w:t>
            </w:r>
          </w:p>
        </w:tc>
        <w:tc>
          <w:tcPr>
            <w:tcW w:w="0" w:type="auto"/>
            <w:shd w:val="clear" w:color="auto" w:fill="auto"/>
            <w:vAlign w:val="center"/>
          </w:tcPr>
          <w:p w14:paraId="3B7562E6" w14:textId="77777777" w:rsidR="0092162A" w:rsidRPr="00B31420" w:rsidRDefault="0092162A" w:rsidP="0028786D">
            <w:pPr>
              <w:spacing w:after="0" w:line="240" w:lineRule="auto"/>
              <w:jc w:val="center"/>
            </w:pPr>
            <w:r w:rsidRPr="00B31420">
              <w:t>[1.58e+05 , 6.29e+05]</w:t>
            </w:r>
          </w:p>
        </w:tc>
        <w:tc>
          <w:tcPr>
            <w:tcW w:w="0" w:type="auto"/>
            <w:shd w:val="clear" w:color="auto" w:fill="auto"/>
            <w:vAlign w:val="center"/>
          </w:tcPr>
          <w:p w14:paraId="215FEFD1" w14:textId="77777777" w:rsidR="0092162A" w:rsidRPr="004D16F4" w:rsidRDefault="0092162A" w:rsidP="0028786D">
            <w:pPr>
              <w:spacing w:after="0" w:line="240" w:lineRule="auto"/>
              <w:jc w:val="center"/>
              <w:rPr>
                <w:b/>
                <w:bCs/>
                <w:color w:val="FF0000"/>
              </w:rPr>
            </w:pPr>
            <w:r w:rsidRPr="004D16F4">
              <w:rPr>
                <w:b/>
                <w:bCs/>
                <w:color w:val="FF0000"/>
              </w:rPr>
              <w:t>[0.00e+00 , 6.52e+05]</w:t>
            </w:r>
          </w:p>
        </w:tc>
        <w:tc>
          <w:tcPr>
            <w:tcW w:w="0" w:type="auto"/>
            <w:shd w:val="clear" w:color="auto" w:fill="auto"/>
            <w:vAlign w:val="center"/>
          </w:tcPr>
          <w:p w14:paraId="787FEBBB" w14:textId="77777777" w:rsidR="0092162A" w:rsidRPr="004D16F4" w:rsidRDefault="0092162A" w:rsidP="0028786D">
            <w:pPr>
              <w:spacing w:after="0" w:line="240" w:lineRule="auto"/>
              <w:jc w:val="center"/>
              <w:rPr>
                <w:b/>
                <w:bCs/>
                <w:color w:val="00B050"/>
              </w:rPr>
            </w:pPr>
            <w:r w:rsidRPr="004D16F4">
              <w:rPr>
                <w:b/>
                <w:bCs/>
                <w:color w:val="00B050"/>
              </w:rPr>
              <w:t>[9.60e+02 , 5.36e+05]</w:t>
            </w:r>
          </w:p>
        </w:tc>
      </w:tr>
      <w:tr w:rsidR="0092162A" w:rsidRPr="00B31420" w14:paraId="0F199D6D" w14:textId="77777777" w:rsidTr="0028786D">
        <w:tc>
          <w:tcPr>
            <w:tcW w:w="0" w:type="auto"/>
            <w:shd w:val="clear" w:color="auto" w:fill="auto"/>
            <w:vAlign w:val="center"/>
          </w:tcPr>
          <w:p w14:paraId="6FC93889" w14:textId="77777777" w:rsidR="0092162A" w:rsidRPr="004D16F4" w:rsidRDefault="0092162A" w:rsidP="0028786D">
            <w:pPr>
              <w:spacing w:after="0" w:line="240" w:lineRule="auto"/>
              <w:jc w:val="center"/>
              <w:rPr>
                <w:b/>
                <w:bCs/>
              </w:rPr>
            </w:pPr>
            <w:r w:rsidRPr="004D16F4">
              <w:rPr>
                <w:b/>
                <w:bCs/>
              </w:rPr>
              <w:t>total counts [#]</w:t>
            </w:r>
          </w:p>
        </w:tc>
        <w:tc>
          <w:tcPr>
            <w:tcW w:w="0" w:type="auto"/>
            <w:shd w:val="clear" w:color="auto" w:fill="auto"/>
            <w:vAlign w:val="center"/>
          </w:tcPr>
          <w:p w14:paraId="158AC1EE" w14:textId="77777777" w:rsidR="0092162A" w:rsidRPr="00B31420" w:rsidRDefault="0092162A" w:rsidP="0028786D">
            <w:pPr>
              <w:spacing w:after="0" w:line="240" w:lineRule="auto"/>
              <w:jc w:val="center"/>
            </w:pPr>
            <w:r w:rsidRPr="00B31420">
              <w:t>[4.20e+01 , 3.13e+02]</w:t>
            </w:r>
          </w:p>
        </w:tc>
        <w:tc>
          <w:tcPr>
            <w:tcW w:w="0" w:type="auto"/>
            <w:shd w:val="clear" w:color="auto" w:fill="auto"/>
            <w:vAlign w:val="center"/>
          </w:tcPr>
          <w:p w14:paraId="073E7924" w14:textId="77777777" w:rsidR="0092162A" w:rsidRPr="00B31420" w:rsidRDefault="0092162A" w:rsidP="0028786D">
            <w:pPr>
              <w:spacing w:after="0" w:line="240" w:lineRule="auto"/>
              <w:jc w:val="center"/>
            </w:pPr>
            <w:r w:rsidRPr="00B31420">
              <w:t>[3.70e+01 , 3.25e+02]</w:t>
            </w:r>
          </w:p>
        </w:tc>
        <w:tc>
          <w:tcPr>
            <w:tcW w:w="0" w:type="auto"/>
            <w:shd w:val="clear" w:color="auto" w:fill="auto"/>
            <w:vAlign w:val="center"/>
          </w:tcPr>
          <w:p w14:paraId="02BA1DF8" w14:textId="77777777" w:rsidR="0092162A" w:rsidRPr="004D16F4" w:rsidRDefault="0092162A" w:rsidP="0028786D">
            <w:pPr>
              <w:spacing w:after="0" w:line="240" w:lineRule="auto"/>
              <w:jc w:val="center"/>
              <w:rPr>
                <w:b/>
                <w:bCs/>
                <w:color w:val="FF0000"/>
              </w:rPr>
            </w:pPr>
            <w:r w:rsidRPr="004D16F4">
              <w:rPr>
                <w:b/>
                <w:bCs/>
                <w:color w:val="FF0000"/>
              </w:rPr>
              <w:t>[0.00e+00 , 3.41e+02]</w:t>
            </w:r>
          </w:p>
        </w:tc>
        <w:tc>
          <w:tcPr>
            <w:tcW w:w="0" w:type="auto"/>
            <w:shd w:val="clear" w:color="auto" w:fill="auto"/>
            <w:vAlign w:val="center"/>
          </w:tcPr>
          <w:p w14:paraId="391C55F0" w14:textId="77777777" w:rsidR="0092162A" w:rsidRPr="004D16F4" w:rsidRDefault="0092162A" w:rsidP="0028786D">
            <w:pPr>
              <w:spacing w:after="0" w:line="240" w:lineRule="auto"/>
              <w:jc w:val="center"/>
              <w:rPr>
                <w:b/>
                <w:bCs/>
                <w:color w:val="00B050"/>
              </w:rPr>
            </w:pPr>
            <w:r w:rsidRPr="004D16F4">
              <w:rPr>
                <w:b/>
                <w:bCs/>
                <w:color w:val="00B050"/>
              </w:rPr>
              <w:t>[2.37e-01 , 2.49e+02]</w:t>
            </w:r>
          </w:p>
        </w:tc>
      </w:tr>
      <w:tr w:rsidR="0092162A" w:rsidRPr="00B31420" w14:paraId="32F8CC9A" w14:textId="77777777" w:rsidTr="0028786D">
        <w:tc>
          <w:tcPr>
            <w:tcW w:w="0" w:type="auto"/>
            <w:shd w:val="clear" w:color="auto" w:fill="auto"/>
            <w:vAlign w:val="center"/>
          </w:tcPr>
          <w:p w14:paraId="64B922C8" w14:textId="77777777" w:rsidR="0092162A" w:rsidRPr="004D16F4" w:rsidRDefault="0092162A" w:rsidP="0028786D">
            <w:pPr>
              <w:spacing w:after="0" w:line="240" w:lineRule="auto"/>
              <w:jc w:val="center"/>
              <w:rPr>
                <w:b/>
                <w:bCs/>
              </w:rPr>
            </w:pPr>
            <w:r w:rsidRPr="004D16F4">
              <w:rPr>
                <w:b/>
                <w:bCs/>
              </w:rPr>
              <w:t>fall time [s]</w:t>
            </w:r>
          </w:p>
        </w:tc>
        <w:tc>
          <w:tcPr>
            <w:tcW w:w="0" w:type="auto"/>
            <w:shd w:val="clear" w:color="auto" w:fill="auto"/>
            <w:vAlign w:val="center"/>
          </w:tcPr>
          <w:p w14:paraId="2D7837BC" w14:textId="77777777" w:rsidR="0092162A" w:rsidRPr="00B31420" w:rsidRDefault="0092162A" w:rsidP="0028786D">
            <w:pPr>
              <w:spacing w:after="0" w:line="240" w:lineRule="auto"/>
              <w:jc w:val="center"/>
            </w:pPr>
            <w:r w:rsidRPr="00B31420">
              <w:t>[3.00e-05 , 4.29e-04]</w:t>
            </w:r>
          </w:p>
        </w:tc>
        <w:tc>
          <w:tcPr>
            <w:tcW w:w="0" w:type="auto"/>
            <w:shd w:val="clear" w:color="auto" w:fill="auto"/>
            <w:vAlign w:val="center"/>
          </w:tcPr>
          <w:p w14:paraId="77FF0268" w14:textId="77777777" w:rsidR="0092162A" w:rsidRPr="00B31420" w:rsidRDefault="0092162A" w:rsidP="0028786D">
            <w:pPr>
              <w:spacing w:after="0" w:line="240" w:lineRule="auto"/>
              <w:jc w:val="center"/>
            </w:pPr>
            <w:r w:rsidRPr="00B31420">
              <w:t>[5.95e-05 , 3.37e-04]</w:t>
            </w:r>
          </w:p>
        </w:tc>
        <w:tc>
          <w:tcPr>
            <w:tcW w:w="0" w:type="auto"/>
            <w:shd w:val="clear" w:color="auto" w:fill="auto"/>
            <w:vAlign w:val="center"/>
          </w:tcPr>
          <w:p w14:paraId="0D0C4B31" w14:textId="77777777" w:rsidR="0092162A" w:rsidRPr="004D16F4" w:rsidRDefault="0092162A" w:rsidP="0028786D">
            <w:pPr>
              <w:spacing w:after="0" w:line="240" w:lineRule="auto"/>
              <w:jc w:val="center"/>
              <w:rPr>
                <w:b/>
                <w:bCs/>
                <w:color w:val="FF0000"/>
              </w:rPr>
            </w:pPr>
            <w:r w:rsidRPr="004D16F4">
              <w:rPr>
                <w:b/>
                <w:bCs/>
                <w:color w:val="FF0000"/>
              </w:rPr>
              <w:t>[0.00e+00 , 4.65e-04]</w:t>
            </w:r>
          </w:p>
        </w:tc>
        <w:tc>
          <w:tcPr>
            <w:tcW w:w="0" w:type="auto"/>
            <w:shd w:val="clear" w:color="auto" w:fill="auto"/>
            <w:vAlign w:val="center"/>
          </w:tcPr>
          <w:p w14:paraId="2BAD5092" w14:textId="77777777" w:rsidR="0092162A" w:rsidRPr="004D16F4" w:rsidRDefault="0092162A" w:rsidP="0028786D">
            <w:pPr>
              <w:spacing w:after="0" w:line="240" w:lineRule="auto"/>
              <w:jc w:val="center"/>
              <w:rPr>
                <w:b/>
                <w:bCs/>
                <w:color w:val="00B050"/>
              </w:rPr>
            </w:pPr>
            <w:r w:rsidRPr="004D16F4">
              <w:rPr>
                <w:b/>
                <w:bCs/>
                <w:color w:val="00B050"/>
              </w:rPr>
              <w:t>[6.57e-07 , 3.47e-04]</w:t>
            </w:r>
          </w:p>
        </w:tc>
      </w:tr>
    </w:tbl>
    <w:p w14:paraId="0DCE0870" w14:textId="77777777" w:rsidR="0092162A" w:rsidRPr="00B31420" w:rsidRDefault="0092162A" w:rsidP="0092162A"/>
    <w:p w14:paraId="7E92B0DE" w14:textId="5C98397F" w:rsidR="00501CD8" w:rsidRDefault="00501CD8" w:rsidP="009836C7">
      <w:pPr>
        <w:rPr>
          <w:rStyle w:val="Naglaeno"/>
          <w:b w:val="0"/>
          <w:bCs w:val="0"/>
        </w:rPr>
      </w:pPr>
    </w:p>
    <w:p w14:paraId="56E298EC" w14:textId="4E118321" w:rsidR="00501CD8" w:rsidRDefault="00501CD8" w:rsidP="009836C7">
      <w:pPr>
        <w:rPr>
          <w:rStyle w:val="Naglaeno"/>
          <w:b w:val="0"/>
          <w:bCs w:val="0"/>
        </w:rPr>
      </w:pPr>
    </w:p>
    <w:tbl>
      <w:tblPr>
        <w:tblW w:w="102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0"/>
        <w:gridCol w:w="2273"/>
        <w:gridCol w:w="2298"/>
        <w:gridCol w:w="2422"/>
      </w:tblGrid>
      <w:tr w:rsidR="002549CA" w:rsidRPr="004D16F4" w14:paraId="30103643" w14:textId="77777777" w:rsidTr="00570A22">
        <w:tc>
          <w:tcPr>
            <w:tcW w:w="0" w:type="auto"/>
            <w:shd w:val="clear" w:color="auto" w:fill="auto"/>
            <w:vAlign w:val="center"/>
          </w:tcPr>
          <w:p w14:paraId="1D83E193" w14:textId="77777777" w:rsidR="002549CA" w:rsidRPr="004D16F4" w:rsidRDefault="002549CA" w:rsidP="002549CA">
            <w:pPr>
              <w:spacing w:after="0" w:line="240" w:lineRule="auto"/>
              <w:jc w:val="center"/>
              <w:rPr>
                <w:b/>
                <w:bCs/>
              </w:rPr>
            </w:pPr>
            <w:r w:rsidRPr="004D16F4">
              <w:rPr>
                <w:b/>
                <w:bCs/>
              </w:rPr>
              <w:t>Značajka/Skup podataka</w:t>
            </w:r>
          </w:p>
        </w:tc>
        <w:tc>
          <w:tcPr>
            <w:tcW w:w="0" w:type="auto"/>
            <w:vAlign w:val="center"/>
          </w:tcPr>
          <w:p w14:paraId="5A11D094" w14:textId="5EB5B17B" w:rsidR="002549CA" w:rsidRDefault="002549CA" w:rsidP="002549CA">
            <w:pPr>
              <w:spacing w:after="0" w:line="240" w:lineRule="auto"/>
              <w:jc w:val="center"/>
              <w:rPr>
                <w:b/>
                <w:bCs/>
              </w:rPr>
            </w:pPr>
            <w:r w:rsidRPr="004D16F4">
              <w:rPr>
                <w:b/>
                <w:bCs/>
              </w:rPr>
              <w:t>Ekstremni [min,max]</w:t>
            </w:r>
          </w:p>
        </w:tc>
        <w:tc>
          <w:tcPr>
            <w:tcW w:w="0" w:type="auto"/>
            <w:vAlign w:val="center"/>
          </w:tcPr>
          <w:p w14:paraId="787BB460" w14:textId="7B669871" w:rsidR="002549CA" w:rsidRDefault="002549CA" w:rsidP="002549CA">
            <w:pPr>
              <w:spacing w:after="0" w:line="240" w:lineRule="auto"/>
              <w:jc w:val="center"/>
              <w:rPr>
                <w:b/>
                <w:bCs/>
              </w:rPr>
            </w:pPr>
            <w:r w:rsidRPr="004D16F4">
              <w:rPr>
                <w:b/>
                <w:bCs/>
              </w:rPr>
              <w:t>Srednji [min,max]</w:t>
            </w:r>
          </w:p>
        </w:tc>
        <w:tc>
          <w:tcPr>
            <w:tcW w:w="0" w:type="auto"/>
            <w:shd w:val="clear" w:color="auto" w:fill="auto"/>
            <w:vAlign w:val="center"/>
          </w:tcPr>
          <w:p w14:paraId="677174CE" w14:textId="73A34819" w:rsidR="002549CA" w:rsidRPr="004D16F4" w:rsidRDefault="002549CA" w:rsidP="002549CA">
            <w:pPr>
              <w:spacing w:after="0" w:line="240" w:lineRule="auto"/>
              <w:jc w:val="center"/>
              <w:rPr>
                <w:b/>
                <w:bCs/>
              </w:rPr>
            </w:pPr>
            <w:r>
              <w:rPr>
                <w:b/>
                <w:bCs/>
              </w:rPr>
              <w:t>Konačan odabir granica</w:t>
            </w:r>
          </w:p>
        </w:tc>
      </w:tr>
      <w:tr w:rsidR="002549CA" w:rsidRPr="004D16F4" w14:paraId="118971C4" w14:textId="77777777" w:rsidTr="00570A22">
        <w:tc>
          <w:tcPr>
            <w:tcW w:w="0" w:type="auto"/>
            <w:shd w:val="clear" w:color="auto" w:fill="auto"/>
            <w:vAlign w:val="center"/>
          </w:tcPr>
          <w:p w14:paraId="78FE8300" w14:textId="77777777" w:rsidR="002549CA" w:rsidRPr="004D16F4" w:rsidRDefault="002549CA" w:rsidP="002549CA">
            <w:pPr>
              <w:spacing w:after="0" w:line="240" w:lineRule="auto"/>
              <w:jc w:val="center"/>
              <w:rPr>
                <w:b/>
                <w:bCs/>
              </w:rPr>
            </w:pPr>
            <w:r w:rsidRPr="004D16F4">
              <w:rPr>
                <w:b/>
                <w:bCs/>
              </w:rPr>
              <w:t>rise time [s]</w:t>
            </w:r>
          </w:p>
        </w:tc>
        <w:tc>
          <w:tcPr>
            <w:tcW w:w="0" w:type="auto"/>
            <w:vAlign w:val="center"/>
          </w:tcPr>
          <w:p w14:paraId="3B0FDABD" w14:textId="29F3224F" w:rsidR="002549CA" w:rsidRPr="00B31420" w:rsidRDefault="002549CA" w:rsidP="002549CA">
            <w:pPr>
              <w:spacing w:after="0" w:line="240" w:lineRule="auto"/>
              <w:jc w:val="center"/>
            </w:pPr>
            <w:r w:rsidRPr="004D16F4">
              <w:rPr>
                <w:b/>
                <w:bCs/>
                <w:color w:val="FF0000"/>
              </w:rPr>
              <w:t>[-3.60e-05 , 4.16e-04]</w:t>
            </w:r>
          </w:p>
        </w:tc>
        <w:tc>
          <w:tcPr>
            <w:tcW w:w="0" w:type="auto"/>
            <w:vAlign w:val="center"/>
          </w:tcPr>
          <w:p w14:paraId="6A47573B" w14:textId="6F7802E5" w:rsidR="002549CA" w:rsidRPr="0059432E" w:rsidRDefault="002549CA" w:rsidP="002549CA">
            <w:pPr>
              <w:spacing w:after="0" w:line="240" w:lineRule="auto"/>
              <w:jc w:val="center"/>
              <w:rPr>
                <w:b/>
                <w:bCs/>
                <w:color w:val="002060"/>
              </w:rPr>
            </w:pPr>
            <w:r w:rsidRPr="0059432E">
              <w:rPr>
                <w:b/>
                <w:bCs/>
                <w:color w:val="002060"/>
              </w:rPr>
              <w:t>[3.30e+04 , 2.41e-04]</w:t>
            </w:r>
          </w:p>
        </w:tc>
        <w:tc>
          <w:tcPr>
            <w:tcW w:w="0" w:type="auto"/>
            <w:shd w:val="clear" w:color="auto" w:fill="auto"/>
            <w:vAlign w:val="center"/>
          </w:tcPr>
          <w:p w14:paraId="56F48EF6" w14:textId="460DFB1D" w:rsidR="002549CA" w:rsidRPr="0059432E" w:rsidRDefault="002549CA" w:rsidP="002549CA">
            <w:pPr>
              <w:spacing w:after="0" w:line="240" w:lineRule="auto"/>
              <w:jc w:val="center"/>
              <w:rPr>
                <w:b/>
                <w:bCs/>
                <w:color w:val="00B050"/>
              </w:rPr>
            </w:pPr>
            <w:r w:rsidRPr="0059432E">
              <w:rPr>
                <w:b/>
                <w:bCs/>
                <w:color w:val="00B050"/>
              </w:rPr>
              <w:t>[15 , 500 us]</w:t>
            </w:r>
          </w:p>
        </w:tc>
      </w:tr>
      <w:tr w:rsidR="002549CA" w:rsidRPr="004D16F4" w14:paraId="712738F6" w14:textId="77777777" w:rsidTr="00570A22">
        <w:tc>
          <w:tcPr>
            <w:tcW w:w="0" w:type="auto"/>
            <w:shd w:val="clear" w:color="auto" w:fill="auto"/>
            <w:vAlign w:val="center"/>
          </w:tcPr>
          <w:p w14:paraId="60DE37CE" w14:textId="77777777" w:rsidR="002549CA" w:rsidRPr="004D16F4" w:rsidRDefault="002549CA" w:rsidP="002549CA">
            <w:pPr>
              <w:spacing w:after="0" w:line="240" w:lineRule="auto"/>
              <w:jc w:val="center"/>
              <w:rPr>
                <w:b/>
                <w:bCs/>
              </w:rPr>
            </w:pPr>
            <w:r w:rsidRPr="004D16F4">
              <w:rPr>
                <w:b/>
                <w:bCs/>
              </w:rPr>
              <w:t>counts to [#]</w:t>
            </w:r>
          </w:p>
        </w:tc>
        <w:tc>
          <w:tcPr>
            <w:tcW w:w="0" w:type="auto"/>
            <w:vAlign w:val="center"/>
          </w:tcPr>
          <w:p w14:paraId="31741FFB" w14:textId="6A13EEFE" w:rsidR="002549CA" w:rsidRPr="00B31420" w:rsidRDefault="002549CA" w:rsidP="002549CA">
            <w:pPr>
              <w:spacing w:after="0" w:line="240" w:lineRule="auto"/>
              <w:jc w:val="center"/>
            </w:pPr>
            <w:r w:rsidRPr="004D16F4">
              <w:rPr>
                <w:b/>
                <w:bCs/>
                <w:color w:val="FF0000"/>
              </w:rPr>
              <w:t>[0.00e+00 , 3.01e+02]</w:t>
            </w:r>
          </w:p>
        </w:tc>
        <w:tc>
          <w:tcPr>
            <w:tcW w:w="0" w:type="auto"/>
            <w:vAlign w:val="center"/>
          </w:tcPr>
          <w:p w14:paraId="4EFBB06E" w14:textId="19C48461" w:rsidR="002549CA" w:rsidRPr="0059432E" w:rsidRDefault="002549CA" w:rsidP="002549CA">
            <w:pPr>
              <w:spacing w:after="0" w:line="240" w:lineRule="auto"/>
              <w:jc w:val="center"/>
              <w:rPr>
                <w:b/>
                <w:bCs/>
                <w:color w:val="002060"/>
              </w:rPr>
            </w:pPr>
            <w:r w:rsidRPr="0059432E">
              <w:rPr>
                <w:b/>
                <w:bCs/>
                <w:color w:val="002060"/>
              </w:rPr>
              <w:t>[1.38e-02 , 1.97e+02]</w:t>
            </w:r>
          </w:p>
        </w:tc>
        <w:tc>
          <w:tcPr>
            <w:tcW w:w="0" w:type="auto"/>
            <w:shd w:val="clear" w:color="auto" w:fill="auto"/>
            <w:vAlign w:val="center"/>
          </w:tcPr>
          <w:p w14:paraId="480FBE3D" w14:textId="09E6DF40" w:rsidR="002549CA" w:rsidRPr="0059432E" w:rsidRDefault="002549CA" w:rsidP="002549CA">
            <w:pPr>
              <w:spacing w:after="0" w:line="240" w:lineRule="auto"/>
              <w:jc w:val="center"/>
              <w:rPr>
                <w:b/>
                <w:bCs/>
                <w:color w:val="00B050"/>
              </w:rPr>
            </w:pPr>
            <w:r w:rsidRPr="0059432E">
              <w:rPr>
                <w:b/>
                <w:bCs/>
                <w:color w:val="00B050"/>
              </w:rPr>
              <w:t>[0 , 350]</w:t>
            </w:r>
          </w:p>
        </w:tc>
      </w:tr>
      <w:tr w:rsidR="002549CA" w:rsidRPr="004D16F4" w14:paraId="26D1C4AF" w14:textId="77777777" w:rsidTr="00570A22">
        <w:tc>
          <w:tcPr>
            <w:tcW w:w="0" w:type="auto"/>
            <w:shd w:val="clear" w:color="auto" w:fill="auto"/>
            <w:vAlign w:val="center"/>
          </w:tcPr>
          <w:p w14:paraId="08C131FA" w14:textId="77777777" w:rsidR="002549CA" w:rsidRPr="004D16F4" w:rsidRDefault="002549CA" w:rsidP="002549CA">
            <w:pPr>
              <w:spacing w:after="0" w:line="240" w:lineRule="auto"/>
              <w:jc w:val="center"/>
              <w:rPr>
                <w:b/>
                <w:bCs/>
              </w:rPr>
            </w:pPr>
            <w:r w:rsidRPr="004D16F4">
              <w:rPr>
                <w:b/>
                <w:bCs/>
              </w:rPr>
              <w:t>counts from [#]</w:t>
            </w:r>
          </w:p>
        </w:tc>
        <w:tc>
          <w:tcPr>
            <w:tcW w:w="0" w:type="auto"/>
            <w:vAlign w:val="center"/>
          </w:tcPr>
          <w:p w14:paraId="77151794" w14:textId="23174B9E" w:rsidR="002549CA" w:rsidRPr="00B31420" w:rsidRDefault="002549CA" w:rsidP="002549CA">
            <w:pPr>
              <w:spacing w:after="0" w:line="240" w:lineRule="auto"/>
              <w:jc w:val="center"/>
            </w:pPr>
            <w:r w:rsidRPr="004D16F4">
              <w:rPr>
                <w:b/>
                <w:bCs/>
                <w:color w:val="FF0000"/>
              </w:rPr>
              <w:t>[0.00e+00 , 3.13e+02]</w:t>
            </w:r>
          </w:p>
        </w:tc>
        <w:tc>
          <w:tcPr>
            <w:tcW w:w="0" w:type="auto"/>
            <w:vAlign w:val="center"/>
          </w:tcPr>
          <w:p w14:paraId="7F3673C2" w14:textId="4FBC9FB9" w:rsidR="002549CA" w:rsidRPr="0059432E" w:rsidRDefault="002549CA" w:rsidP="002549CA">
            <w:pPr>
              <w:spacing w:after="0" w:line="240" w:lineRule="auto"/>
              <w:jc w:val="center"/>
              <w:rPr>
                <w:b/>
                <w:bCs/>
                <w:color w:val="002060"/>
              </w:rPr>
            </w:pPr>
            <w:r w:rsidRPr="0059432E">
              <w:rPr>
                <w:b/>
                <w:bCs/>
                <w:color w:val="002060"/>
              </w:rPr>
              <w:t>[4.72e-02 , 1.84e+02]</w:t>
            </w:r>
          </w:p>
        </w:tc>
        <w:tc>
          <w:tcPr>
            <w:tcW w:w="0" w:type="auto"/>
            <w:shd w:val="clear" w:color="auto" w:fill="auto"/>
            <w:vAlign w:val="center"/>
          </w:tcPr>
          <w:p w14:paraId="76A6F9FE" w14:textId="5C3F5D91" w:rsidR="002549CA" w:rsidRPr="0059432E" w:rsidRDefault="002549CA" w:rsidP="002549CA">
            <w:pPr>
              <w:spacing w:after="0" w:line="240" w:lineRule="auto"/>
              <w:jc w:val="center"/>
              <w:rPr>
                <w:b/>
                <w:bCs/>
                <w:color w:val="00B050"/>
              </w:rPr>
            </w:pPr>
            <w:r w:rsidRPr="0059432E">
              <w:rPr>
                <w:b/>
                <w:bCs/>
                <w:color w:val="00B050"/>
              </w:rPr>
              <w:t>[0 , 350]</w:t>
            </w:r>
          </w:p>
        </w:tc>
      </w:tr>
      <w:tr w:rsidR="002549CA" w:rsidRPr="004D16F4" w14:paraId="3CCA5F90" w14:textId="77777777" w:rsidTr="00570A22">
        <w:tc>
          <w:tcPr>
            <w:tcW w:w="0" w:type="auto"/>
            <w:shd w:val="clear" w:color="auto" w:fill="auto"/>
            <w:vAlign w:val="center"/>
          </w:tcPr>
          <w:p w14:paraId="58732971" w14:textId="77777777" w:rsidR="002549CA" w:rsidRPr="004D16F4" w:rsidRDefault="002549CA" w:rsidP="002549CA">
            <w:pPr>
              <w:spacing w:after="0" w:line="240" w:lineRule="auto"/>
              <w:jc w:val="center"/>
              <w:rPr>
                <w:b/>
                <w:bCs/>
              </w:rPr>
            </w:pPr>
            <w:r w:rsidRPr="004D16F4">
              <w:rPr>
                <w:b/>
                <w:bCs/>
              </w:rPr>
              <w:t>duration [s]</w:t>
            </w:r>
          </w:p>
        </w:tc>
        <w:tc>
          <w:tcPr>
            <w:tcW w:w="0" w:type="auto"/>
            <w:vAlign w:val="center"/>
          </w:tcPr>
          <w:p w14:paraId="1BF6209D" w14:textId="1248664F" w:rsidR="002549CA" w:rsidRPr="00B31420" w:rsidRDefault="002549CA" w:rsidP="002549CA">
            <w:pPr>
              <w:spacing w:after="0" w:line="240" w:lineRule="auto"/>
              <w:jc w:val="center"/>
            </w:pPr>
            <w:r w:rsidRPr="004D16F4">
              <w:rPr>
                <w:b/>
                <w:bCs/>
                <w:color w:val="FF0000"/>
              </w:rPr>
              <w:t>[0.00e+00 , 5.12e-04]</w:t>
            </w:r>
          </w:p>
        </w:tc>
        <w:tc>
          <w:tcPr>
            <w:tcW w:w="0" w:type="auto"/>
            <w:vAlign w:val="center"/>
          </w:tcPr>
          <w:p w14:paraId="4C4DDEEE" w14:textId="7E899FF7" w:rsidR="002549CA" w:rsidRPr="0059432E" w:rsidRDefault="002549CA" w:rsidP="002549CA">
            <w:pPr>
              <w:spacing w:after="0" w:line="240" w:lineRule="auto"/>
              <w:jc w:val="center"/>
              <w:rPr>
                <w:b/>
                <w:bCs/>
                <w:color w:val="002060"/>
              </w:rPr>
            </w:pPr>
            <w:r w:rsidRPr="0059432E">
              <w:rPr>
                <w:b/>
                <w:bCs/>
                <w:color w:val="002060"/>
              </w:rPr>
              <w:t>[1.48e-06 , 4.25e-04]</w:t>
            </w:r>
          </w:p>
        </w:tc>
        <w:tc>
          <w:tcPr>
            <w:tcW w:w="0" w:type="auto"/>
            <w:shd w:val="clear" w:color="auto" w:fill="auto"/>
            <w:vAlign w:val="center"/>
          </w:tcPr>
          <w:p w14:paraId="5509B2E9" w14:textId="304AAE96" w:rsidR="002549CA" w:rsidRPr="0059432E" w:rsidRDefault="002549CA" w:rsidP="002549CA">
            <w:pPr>
              <w:spacing w:after="0" w:line="240" w:lineRule="auto"/>
              <w:jc w:val="center"/>
              <w:rPr>
                <w:b/>
                <w:bCs/>
                <w:color w:val="00B050"/>
              </w:rPr>
            </w:pPr>
            <w:r w:rsidRPr="0059432E">
              <w:rPr>
                <w:b/>
                <w:bCs/>
                <w:color w:val="00B050"/>
              </w:rPr>
              <w:t>[15 , 500 us]</w:t>
            </w:r>
          </w:p>
        </w:tc>
      </w:tr>
      <w:tr w:rsidR="002549CA" w:rsidRPr="004D16F4" w14:paraId="7C47DA93" w14:textId="77777777" w:rsidTr="00570A22">
        <w:tc>
          <w:tcPr>
            <w:tcW w:w="0" w:type="auto"/>
            <w:shd w:val="clear" w:color="auto" w:fill="auto"/>
            <w:vAlign w:val="center"/>
          </w:tcPr>
          <w:p w14:paraId="3AC0E3F7" w14:textId="77777777" w:rsidR="002549CA" w:rsidRPr="004D16F4" w:rsidRDefault="002549CA" w:rsidP="002549CA">
            <w:pPr>
              <w:spacing w:after="0" w:line="240" w:lineRule="auto"/>
              <w:jc w:val="center"/>
              <w:rPr>
                <w:b/>
                <w:bCs/>
              </w:rPr>
            </w:pPr>
            <w:r w:rsidRPr="004D16F4">
              <w:rPr>
                <w:b/>
                <w:bCs/>
              </w:rPr>
              <w:t>peak amplitude [V]</w:t>
            </w:r>
          </w:p>
        </w:tc>
        <w:tc>
          <w:tcPr>
            <w:tcW w:w="0" w:type="auto"/>
            <w:vAlign w:val="center"/>
          </w:tcPr>
          <w:p w14:paraId="3A3F3C47" w14:textId="00CABA93" w:rsidR="002549CA" w:rsidRPr="00B31420" w:rsidRDefault="002549CA" w:rsidP="002549CA">
            <w:pPr>
              <w:spacing w:after="0" w:line="240" w:lineRule="auto"/>
              <w:jc w:val="center"/>
            </w:pPr>
            <w:r w:rsidRPr="004D16F4">
              <w:rPr>
                <w:b/>
                <w:bCs/>
                <w:color w:val="FF0000"/>
              </w:rPr>
              <w:t>[0.00e+00 , 3.07e+00]</w:t>
            </w:r>
          </w:p>
        </w:tc>
        <w:tc>
          <w:tcPr>
            <w:tcW w:w="0" w:type="auto"/>
            <w:vAlign w:val="center"/>
          </w:tcPr>
          <w:p w14:paraId="26F85420" w14:textId="7C6445FB" w:rsidR="002549CA" w:rsidRPr="0059432E" w:rsidRDefault="002549CA" w:rsidP="002549CA">
            <w:pPr>
              <w:spacing w:after="0" w:line="240" w:lineRule="auto"/>
              <w:jc w:val="center"/>
              <w:rPr>
                <w:b/>
                <w:bCs/>
                <w:color w:val="002060"/>
              </w:rPr>
            </w:pPr>
            <w:r w:rsidRPr="0059432E">
              <w:rPr>
                <w:b/>
                <w:bCs/>
                <w:color w:val="002060"/>
              </w:rPr>
              <w:t>[1.24e-06 , 4.00e-01]</w:t>
            </w:r>
          </w:p>
        </w:tc>
        <w:tc>
          <w:tcPr>
            <w:tcW w:w="0" w:type="auto"/>
            <w:shd w:val="clear" w:color="auto" w:fill="auto"/>
            <w:vAlign w:val="center"/>
          </w:tcPr>
          <w:p w14:paraId="14F64D9B" w14:textId="04274256" w:rsidR="002549CA" w:rsidRPr="0059432E" w:rsidRDefault="002549CA" w:rsidP="002549CA">
            <w:pPr>
              <w:spacing w:after="0" w:line="240" w:lineRule="auto"/>
              <w:jc w:val="center"/>
              <w:rPr>
                <w:b/>
                <w:bCs/>
                <w:color w:val="00B050"/>
              </w:rPr>
            </w:pPr>
            <w:r w:rsidRPr="0059432E">
              <w:rPr>
                <w:b/>
                <w:bCs/>
                <w:color w:val="00B050"/>
              </w:rPr>
              <w:t>[0, 3 V]</w:t>
            </w:r>
          </w:p>
        </w:tc>
      </w:tr>
      <w:tr w:rsidR="002549CA" w:rsidRPr="004D16F4" w14:paraId="1731AC7C" w14:textId="77777777" w:rsidTr="00570A22">
        <w:tc>
          <w:tcPr>
            <w:tcW w:w="0" w:type="auto"/>
            <w:shd w:val="clear" w:color="auto" w:fill="auto"/>
            <w:vAlign w:val="center"/>
          </w:tcPr>
          <w:p w14:paraId="6B9929DE" w14:textId="77777777" w:rsidR="002549CA" w:rsidRPr="004D16F4" w:rsidRDefault="002549CA" w:rsidP="002549CA">
            <w:pPr>
              <w:spacing w:after="0" w:line="240" w:lineRule="auto"/>
              <w:jc w:val="center"/>
              <w:rPr>
                <w:b/>
                <w:bCs/>
              </w:rPr>
            </w:pPr>
            <w:r w:rsidRPr="004D16F4">
              <w:rPr>
                <w:b/>
                <w:bCs/>
              </w:rPr>
              <w:t>average frequency [Hz]</w:t>
            </w:r>
          </w:p>
        </w:tc>
        <w:tc>
          <w:tcPr>
            <w:tcW w:w="0" w:type="auto"/>
            <w:vAlign w:val="center"/>
          </w:tcPr>
          <w:p w14:paraId="2582DFC4" w14:textId="2DDDB150" w:rsidR="002549CA" w:rsidRPr="00B31420" w:rsidRDefault="002549CA" w:rsidP="002549CA">
            <w:pPr>
              <w:spacing w:after="0" w:line="240" w:lineRule="auto"/>
              <w:jc w:val="center"/>
            </w:pPr>
            <w:r w:rsidRPr="004D16F4">
              <w:rPr>
                <w:b/>
                <w:bCs/>
                <w:color w:val="FF0000"/>
              </w:rPr>
              <w:t>[0.00e+00 , 9.56e+05]</w:t>
            </w:r>
          </w:p>
        </w:tc>
        <w:tc>
          <w:tcPr>
            <w:tcW w:w="0" w:type="auto"/>
            <w:vAlign w:val="center"/>
          </w:tcPr>
          <w:p w14:paraId="28CF1827" w14:textId="2CE80422" w:rsidR="002549CA" w:rsidRPr="0059432E" w:rsidRDefault="002549CA" w:rsidP="002549CA">
            <w:pPr>
              <w:spacing w:after="0" w:line="240" w:lineRule="auto"/>
              <w:jc w:val="center"/>
              <w:rPr>
                <w:b/>
                <w:bCs/>
                <w:color w:val="002060"/>
              </w:rPr>
            </w:pPr>
            <w:r w:rsidRPr="0059432E">
              <w:rPr>
                <w:b/>
                <w:bCs/>
                <w:color w:val="002060"/>
              </w:rPr>
              <w:t>[8.82e+02 , 7.00e+05]</w:t>
            </w:r>
          </w:p>
        </w:tc>
        <w:tc>
          <w:tcPr>
            <w:tcW w:w="0" w:type="auto"/>
            <w:shd w:val="clear" w:color="auto" w:fill="auto"/>
            <w:vAlign w:val="center"/>
          </w:tcPr>
          <w:p w14:paraId="6DE81C36" w14:textId="6EC8E19F" w:rsidR="002549CA" w:rsidRPr="0059432E" w:rsidRDefault="002549CA" w:rsidP="002549CA">
            <w:pPr>
              <w:spacing w:after="0" w:line="240" w:lineRule="auto"/>
              <w:jc w:val="center"/>
              <w:rPr>
                <w:b/>
                <w:bCs/>
                <w:color w:val="00B050"/>
              </w:rPr>
            </w:pPr>
            <w:r w:rsidRPr="0059432E">
              <w:rPr>
                <w:b/>
                <w:bCs/>
                <w:color w:val="00B050"/>
              </w:rPr>
              <w:t>[</w:t>
            </w:r>
            <w:r w:rsidR="0059432E" w:rsidRPr="0059432E">
              <w:rPr>
                <w:b/>
                <w:bCs/>
                <w:color w:val="00B050"/>
              </w:rPr>
              <w:t>0</w:t>
            </w:r>
            <w:r w:rsidRPr="0059432E">
              <w:rPr>
                <w:b/>
                <w:bCs/>
                <w:color w:val="00B050"/>
              </w:rPr>
              <w:t xml:space="preserve"> , </w:t>
            </w:r>
            <w:r w:rsidR="0059432E" w:rsidRPr="0059432E">
              <w:rPr>
                <w:b/>
                <w:bCs/>
                <w:color w:val="00B050"/>
              </w:rPr>
              <w:t>1 MHz</w:t>
            </w:r>
            <w:r w:rsidRPr="0059432E">
              <w:rPr>
                <w:b/>
                <w:bCs/>
                <w:color w:val="00B050"/>
              </w:rPr>
              <w:t>]</w:t>
            </w:r>
          </w:p>
        </w:tc>
      </w:tr>
      <w:tr w:rsidR="002549CA" w:rsidRPr="004D16F4" w14:paraId="28CD7B55" w14:textId="77777777" w:rsidTr="00570A22">
        <w:tc>
          <w:tcPr>
            <w:tcW w:w="0" w:type="auto"/>
            <w:shd w:val="clear" w:color="auto" w:fill="auto"/>
            <w:vAlign w:val="center"/>
          </w:tcPr>
          <w:p w14:paraId="67B2CC50" w14:textId="77777777" w:rsidR="002549CA" w:rsidRPr="004D16F4" w:rsidRDefault="002549CA" w:rsidP="002549CA">
            <w:pPr>
              <w:spacing w:after="0" w:line="240" w:lineRule="auto"/>
              <w:jc w:val="center"/>
              <w:rPr>
                <w:b/>
                <w:bCs/>
              </w:rPr>
            </w:pPr>
            <w:r w:rsidRPr="004D16F4">
              <w:rPr>
                <w:b/>
                <w:bCs/>
              </w:rPr>
              <w:t>rms [V]</w:t>
            </w:r>
          </w:p>
        </w:tc>
        <w:tc>
          <w:tcPr>
            <w:tcW w:w="0" w:type="auto"/>
            <w:vAlign w:val="center"/>
          </w:tcPr>
          <w:p w14:paraId="0D53AEE3" w14:textId="5BF35D6C" w:rsidR="002549CA" w:rsidRPr="00B31420" w:rsidRDefault="002549CA" w:rsidP="002549CA">
            <w:pPr>
              <w:spacing w:after="0" w:line="240" w:lineRule="auto"/>
              <w:jc w:val="center"/>
            </w:pPr>
            <w:r w:rsidRPr="004D16F4">
              <w:rPr>
                <w:b/>
                <w:bCs/>
                <w:color w:val="FF0000"/>
              </w:rPr>
              <w:t>[0.00e+00 , 8.05e-01]</w:t>
            </w:r>
          </w:p>
        </w:tc>
        <w:tc>
          <w:tcPr>
            <w:tcW w:w="0" w:type="auto"/>
            <w:vAlign w:val="center"/>
          </w:tcPr>
          <w:p w14:paraId="5E68EEB0" w14:textId="2253E69B" w:rsidR="002549CA" w:rsidRPr="0059432E" w:rsidRDefault="002549CA" w:rsidP="002549CA">
            <w:pPr>
              <w:spacing w:after="0" w:line="240" w:lineRule="auto"/>
              <w:jc w:val="center"/>
              <w:rPr>
                <w:b/>
                <w:bCs/>
                <w:color w:val="002060"/>
              </w:rPr>
            </w:pPr>
            <w:r w:rsidRPr="0059432E">
              <w:rPr>
                <w:b/>
                <w:bCs/>
                <w:color w:val="002060"/>
              </w:rPr>
              <w:t>[1.74e-07 , 9.49e-02]</w:t>
            </w:r>
          </w:p>
        </w:tc>
        <w:tc>
          <w:tcPr>
            <w:tcW w:w="0" w:type="auto"/>
            <w:shd w:val="clear" w:color="auto" w:fill="auto"/>
            <w:vAlign w:val="center"/>
          </w:tcPr>
          <w:p w14:paraId="51550CE7" w14:textId="2BDE619E" w:rsidR="002549CA" w:rsidRPr="0059432E" w:rsidRDefault="002549CA" w:rsidP="002549CA">
            <w:pPr>
              <w:spacing w:after="0" w:line="240" w:lineRule="auto"/>
              <w:jc w:val="center"/>
              <w:rPr>
                <w:b/>
                <w:bCs/>
                <w:color w:val="00B050"/>
              </w:rPr>
            </w:pPr>
            <w:r w:rsidRPr="0059432E">
              <w:rPr>
                <w:b/>
                <w:bCs/>
                <w:color w:val="00B050"/>
              </w:rPr>
              <w:t>[2.07e-05 , 5.80e-03]</w:t>
            </w:r>
          </w:p>
        </w:tc>
      </w:tr>
      <w:tr w:rsidR="002549CA" w:rsidRPr="004D16F4" w14:paraId="57D39574" w14:textId="77777777" w:rsidTr="00570A22">
        <w:tc>
          <w:tcPr>
            <w:tcW w:w="0" w:type="auto"/>
            <w:shd w:val="clear" w:color="auto" w:fill="auto"/>
            <w:vAlign w:val="center"/>
          </w:tcPr>
          <w:p w14:paraId="6E012964" w14:textId="77777777" w:rsidR="002549CA" w:rsidRPr="004D16F4" w:rsidRDefault="002549CA" w:rsidP="002549CA">
            <w:pPr>
              <w:spacing w:after="0" w:line="240" w:lineRule="auto"/>
              <w:jc w:val="center"/>
              <w:rPr>
                <w:b/>
                <w:bCs/>
              </w:rPr>
            </w:pPr>
            <w:r w:rsidRPr="004D16F4">
              <w:rPr>
                <w:b/>
                <w:bCs/>
              </w:rPr>
              <w:t>asl [dB]</w:t>
            </w:r>
          </w:p>
        </w:tc>
        <w:tc>
          <w:tcPr>
            <w:tcW w:w="0" w:type="auto"/>
            <w:vAlign w:val="center"/>
          </w:tcPr>
          <w:p w14:paraId="78716F00" w14:textId="07C29125" w:rsidR="002549CA" w:rsidRPr="00B31420" w:rsidRDefault="002549CA" w:rsidP="002549CA">
            <w:pPr>
              <w:spacing w:after="0" w:line="240" w:lineRule="auto"/>
              <w:jc w:val="center"/>
            </w:pPr>
            <w:r w:rsidRPr="004D16F4">
              <w:rPr>
                <w:b/>
                <w:bCs/>
                <w:color w:val="FF0000"/>
              </w:rPr>
              <w:t>[-3.60e-05 , 0.00e+00]</w:t>
            </w:r>
          </w:p>
        </w:tc>
        <w:tc>
          <w:tcPr>
            <w:tcW w:w="0" w:type="auto"/>
            <w:vAlign w:val="center"/>
          </w:tcPr>
          <w:p w14:paraId="32BC4B69" w14:textId="4E46DAD5" w:rsidR="002549CA" w:rsidRPr="0059432E" w:rsidRDefault="002549CA" w:rsidP="002549CA">
            <w:pPr>
              <w:spacing w:after="0" w:line="240" w:lineRule="auto"/>
              <w:jc w:val="center"/>
              <w:rPr>
                <w:b/>
                <w:bCs/>
                <w:color w:val="002060"/>
              </w:rPr>
            </w:pPr>
            <w:r w:rsidRPr="0059432E">
              <w:rPr>
                <w:b/>
                <w:bCs/>
                <w:color w:val="002060"/>
              </w:rPr>
              <w:t>[-1.98e-07 , -1.50e-05]</w:t>
            </w:r>
          </w:p>
        </w:tc>
        <w:tc>
          <w:tcPr>
            <w:tcW w:w="0" w:type="auto"/>
            <w:shd w:val="clear" w:color="auto" w:fill="auto"/>
            <w:vAlign w:val="center"/>
          </w:tcPr>
          <w:p w14:paraId="3D9DE667" w14:textId="7A99C6ED" w:rsidR="002549CA" w:rsidRPr="0059432E" w:rsidRDefault="002549CA" w:rsidP="002549CA">
            <w:pPr>
              <w:spacing w:after="0" w:line="240" w:lineRule="auto"/>
              <w:jc w:val="center"/>
              <w:rPr>
                <w:b/>
                <w:bCs/>
                <w:color w:val="00B050"/>
              </w:rPr>
            </w:pPr>
            <w:r w:rsidRPr="0059432E">
              <w:rPr>
                <w:b/>
                <w:bCs/>
                <w:color w:val="00B050"/>
              </w:rPr>
              <w:t>[-3.41e-05 , -1.89e-05]</w:t>
            </w:r>
          </w:p>
        </w:tc>
      </w:tr>
      <w:tr w:rsidR="002549CA" w:rsidRPr="004D16F4" w14:paraId="41C6FD15" w14:textId="77777777" w:rsidTr="00570A22">
        <w:tc>
          <w:tcPr>
            <w:tcW w:w="0" w:type="auto"/>
            <w:shd w:val="clear" w:color="auto" w:fill="auto"/>
            <w:vAlign w:val="center"/>
          </w:tcPr>
          <w:p w14:paraId="6B1970C2" w14:textId="77777777" w:rsidR="002549CA" w:rsidRPr="004D16F4" w:rsidRDefault="002549CA" w:rsidP="002549CA">
            <w:pPr>
              <w:spacing w:after="0" w:line="240" w:lineRule="auto"/>
              <w:jc w:val="center"/>
              <w:rPr>
                <w:b/>
                <w:bCs/>
              </w:rPr>
            </w:pPr>
            <w:r w:rsidRPr="004D16F4">
              <w:rPr>
                <w:b/>
                <w:bCs/>
              </w:rPr>
              <w:t>reverbation frequency [Hz]</w:t>
            </w:r>
          </w:p>
        </w:tc>
        <w:tc>
          <w:tcPr>
            <w:tcW w:w="0" w:type="auto"/>
            <w:vAlign w:val="center"/>
          </w:tcPr>
          <w:p w14:paraId="00531FF3" w14:textId="0F460588" w:rsidR="002549CA" w:rsidRPr="00B31420" w:rsidRDefault="002549CA" w:rsidP="002549CA">
            <w:pPr>
              <w:spacing w:after="0" w:line="240" w:lineRule="auto"/>
              <w:jc w:val="center"/>
            </w:pPr>
            <w:r w:rsidRPr="004D16F4">
              <w:rPr>
                <w:b/>
                <w:bCs/>
                <w:color w:val="FF0000"/>
              </w:rPr>
              <w:t>[0.00e+00 , 1.04e+06]</w:t>
            </w:r>
          </w:p>
        </w:tc>
        <w:tc>
          <w:tcPr>
            <w:tcW w:w="0" w:type="auto"/>
            <w:vAlign w:val="center"/>
          </w:tcPr>
          <w:p w14:paraId="0FFD5092" w14:textId="0C4EF851" w:rsidR="002549CA" w:rsidRPr="0059432E" w:rsidRDefault="002549CA" w:rsidP="002549CA">
            <w:pPr>
              <w:spacing w:after="0" w:line="240" w:lineRule="auto"/>
              <w:jc w:val="center"/>
              <w:rPr>
                <w:b/>
                <w:bCs/>
                <w:color w:val="002060"/>
              </w:rPr>
            </w:pPr>
            <w:r w:rsidRPr="0059432E">
              <w:rPr>
                <w:b/>
                <w:bCs/>
                <w:color w:val="002060"/>
              </w:rPr>
              <w:t>[2.29e+02 , 6.88e+05]</w:t>
            </w:r>
          </w:p>
        </w:tc>
        <w:tc>
          <w:tcPr>
            <w:tcW w:w="0" w:type="auto"/>
            <w:shd w:val="clear" w:color="auto" w:fill="auto"/>
            <w:vAlign w:val="center"/>
          </w:tcPr>
          <w:p w14:paraId="4A07B8B7" w14:textId="606ABCB0" w:rsidR="002549CA" w:rsidRPr="0059432E" w:rsidRDefault="0059432E" w:rsidP="002549CA">
            <w:pPr>
              <w:spacing w:after="0" w:line="240" w:lineRule="auto"/>
              <w:jc w:val="center"/>
              <w:rPr>
                <w:b/>
                <w:bCs/>
                <w:color w:val="00B050"/>
              </w:rPr>
            </w:pPr>
            <w:r w:rsidRPr="0059432E">
              <w:rPr>
                <w:b/>
                <w:bCs/>
                <w:color w:val="00B050"/>
              </w:rPr>
              <w:t>[0 , 1 MHz]</w:t>
            </w:r>
          </w:p>
        </w:tc>
      </w:tr>
      <w:tr w:rsidR="002549CA" w:rsidRPr="004D16F4" w14:paraId="7AF7A956" w14:textId="77777777" w:rsidTr="00570A22">
        <w:tc>
          <w:tcPr>
            <w:tcW w:w="0" w:type="auto"/>
            <w:shd w:val="clear" w:color="auto" w:fill="auto"/>
            <w:vAlign w:val="center"/>
          </w:tcPr>
          <w:p w14:paraId="09E7E447" w14:textId="77777777" w:rsidR="002549CA" w:rsidRPr="004D16F4" w:rsidRDefault="002549CA" w:rsidP="002549CA">
            <w:pPr>
              <w:spacing w:after="0" w:line="240" w:lineRule="auto"/>
              <w:jc w:val="center"/>
              <w:rPr>
                <w:b/>
                <w:bCs/>
              </w:rPr>
            </w:pPr>
            <w:r w:rsidRPr="004D16F4">
              <w:rPr>
                <w:b/>
                <w:bCs/>
              </w:rPr>
              <w:t>initiation frequency [Hz]</w:t>
            </w:r>
          </w:p>
        </w:tc>
        <w:tc>
          <w:tcPr>
            <w:tcW w:w="0" w:type="auto"/>
            <w:vAlign w:val="center"/>
          </w:tcPr>
          <w:p w14:paraId="5DC9B764" w14:textId="4C9900F5" w:rsidR="002549CA" w:rsidRPr="00B31420" w:rsidRDefault="002549CA" w:rsidP="002549CA">
            <w:pPr>
              <w:spacing w:after="0" w:line="240" w:lineRule="auto"/>
              <w:jc w:val="center"/>
            </w:pPr>
            <w:r w:rsidRPr="004D16F4">
              <w:rPr>
                <w:b/>
                <w:bCs/>
                <w:color w:val="FF0000"/>
              </w:rPr>
              <w:t>[0.00e+00 , Inf]</w:t>
            </w:r>
          </w:p>
        </w:tc>
        <w:tc>
          <w:tcPr>
            <w:tcW w:w="0" w:type="auto"/>
            <w:vAlign w:val="center"/>
          </w:tcPr>
          <w:p w14:paraId="1E8D6AC7" w14:textId="24C6A66D" w:rsidR="002549CA" w:rsidRPr="0059432E" w:rsidRDefault="002549CA" w:rsidP="002549CA">
            <w:pPr>
              <w:spacing w:after="0" w:line="240" w:lineRule="auto"/>
              <w:jc w:val="center"/>
              <w:rPr>
                <w:b/>
                <w:bCs/>
                <w:color w:val="002060"/>
              </w:rPr>
            </w:pPr>
            <w:r w:rsidRPr="0059432E">
              <w:rPr>
                <w:b/>
                <w:bCs/>
                <w:color w:val="002060"/>
              </w:rPr>
              <w:t>[5.78e+02 , Inf]</w:t>
            </w:r>
          </w:p>
        </w:tc>
        <w:tc>
          <w:tcPr>
            <w:tcW w:w="0" w:type="auto"/>
            <w:shd w:val="clear" w:color="auto" w:fill="auto"/>
            <w:vAlign w:val="center"/>
          </w:tcPr>
          <w:p w14:paraId="202D1C83" w14:textId="24958CF4" w:rsidR="002549CA" w:rsidRPr="0059432E" w:rsidRDefault="0059432E" w:rsidP="002549CA">
            <w:pPr>
              <w:spacing w:after="0" w:line="240" w:lineRule="auto"/>
              <w:jc w:val="center"/>
              <w:rPr>
                <w:b/>
                <w:bCs/>
                <w:color w:val="00B050"/>
              </w:rPr>
            </w:pPr>
            <w:r w:rsidRPr="0059432E">
              <w:rPr>
                <w:b/>
                <w:bCs/>
                <w:color w:val="00B050"/>
              </w:rPr>
              <w:t xml:space="preserve">[0 , </w:t>
            </w:r>
            <w:r>
              <w:rPr>
                <w:b/>
                <w:bCs/>
                <w:color w:val="00B050"/>
              </w:rPr>
              <w:t>2.5</w:t>
            </w:r>
            <w:r w:rsidRPr="0059432E">
              <w:rPr>
                <w:b/>
                <w:bCs/>
                <w:color w:val="00B050"/>
              </w:rPr>
              <w:t xml:space="preserve"> MHz]</w:t>
            </w:r>
          </w:p>
        </w:tc>
      </w:tr>
      <w:tr w:rsidR="002549CA" w:rsidRPr="004D16F4" w14:paraId="4F51E24C" w14:textId="77777777" w:rsidTr="00570A22">
        <w:tc>
          <w:tcPr>
            <w:tcW w:w="0" w:type="auto"/>
            <w:shd w:val="clear" w:color="auto" w:fill="auto"/>
            <w:vAlign w:val="center"/>
          </w:tcPr>
          <w:p w14:paraId="0A283351" w14:textId="77777777" w:rsidR="002549CA" w:rsidRPr="004D16F4" w:rsidRDefault="002549CA" w:rsidP="002549CA">
            <w:pPr>
              <w:spacing w:after="0" w:line="240" w:lineRule="auto"/>
              <w:jc w:val="center"/>
              <w:rPr>
                <w:b/>
                <w:bCs/>
              </w:rPr>
            </w:pPr>
            <w:r w:rsidRPr="004D16F4">
              <w:rPr>
                <w:b/>
                <w:bCs/>
              </w:rPr>
              <w:t>signal strength [Vs]</w:t>
            </w:r>
          </w:p>
        </w:tc>
        <w:tc>
          <w:tcPr>
            <w:tcW w:w="0" w:type="auto"/>
            <w:vAlign w:val="center"/>
          </w:tcPr>
          <w:p w14:paraId="444B9ABD" w14:textId="73EB5AE4" w:rsidR="002549CA" w:rsidRPr="00B31420" w:rsidRDefault="002549CA" w:rsidP="002549CA">
            <w:pPr>
              <w:spacing w:after="0" w:line="240" w:lineRule="auto"/>
              <w:jc w:val="center"/>
            </w:pPr>
            <w:r w:rsidRPr="004D16F4">
              <w:rPr>
                <w:b/>
                <w:bCs/>
                <w:color w:val="FF0000"/>
              </w:rPr>
              <w:t>[0.00e+00 , 1.92e-04]</w:t>
            </w:r>
          </w:p>
        </w:tc>
        <w:tc>
          <w:tcPr>
            <w:tcW w:w="0" w:type="auto"/>
            <w:vAlign w:val="center"/>
          </w:tcPr>
          <w:p w14:paraId="237C1536" w14:textId="270ADEFB" w:rsidR="002549CA" w:rsidRPr="0059432E" w:rsidRDefault="002549CA" w:rsidP="002549CA">
            <w:pPr>
              <w:spacing w:after="0" w:line="240" w:lineRule="auto"/>
              <w:jc w:val="center"/>
              <w:rPr>
                <w:b/>
                <w:bCs/>
                <w:color w:val="002060"/>
              </w:rPr>
            </w:pPr>
            <w:r w:rsidRPr="0059432E">
              <w:rPr>
                <w:b/>
                <w:bCs/>
                <w:color w:val="002060"/>
              </w:rPr>
              <w:t>[1.39e-11 , 2.03e-05]</w:t>
            </w:r>
          </w:p>
        </w:tc>
        <w:tc>
          <w:tcPr>
            <w:tcW w:w="0" w:type="auto"/>
            <w:shd w:val="clear" w:color="auto" w:fill="auto"/>
            <w:vAlign w:val="center"/>
          </w:tcPr>
          <w:p w14:paraId="434573A1" w14:textId="287838E6" w:rsidR="002549CA" w:rsidRPr="0059432E" w:rsidRDefault="002549CA" w:rsidP="002549CA">
            <w:pPr>
              <w:spacing w:after="0" w:line="240" w:lineRule="auto"/>
              <w:jc w:val="center"/>
              <w:rPr>
                <w:b/>
                <w:bCs/>
                <w:color w:val="00B050"/>
              </w:rPr>
            </w:pPr>
            <w:r w:rsidRPr="0059432E">
              <w:rPr>
                <w:b/>
                <w:bCs/>
                <w:color w:val="00B050"/>
              </w:rPr>
              <w:t>[</w:t>
            </w:r>
            <w:r w:rsidR="0059432E">
              <w:rPr>
                <w:b/>
                <w:bCs/>
                <w:color w:val="00B050"/>
              </w:rPr>
              <w:t>0</w:t>
            </w:r>
            <w:r w:rsidRPr="0059432E">
              <w:rPr>
                <w:b/>
                <w:bCs/>
                <w:color w:val="00B050"/>
              </w:rPr>
              <w:t xml:space="preserve"> , </w:t>
            </w:r>
            <w:r w:rsidR="0059432E">
              <w:rPr>
                <w:b/>
                <w:bCs/>
                <w:color w:val="00B050"/>
              </w:rPr>
              <w:t>0.2 mVs</w:t>
            </w:r>
            <w:r w:rsidRPr="0059432E">
              <w:rPr>
                <w:b/>
                <w:bCs/>
                <w:color w:val="00B050"/>
              </w:rPr>
              <w:t>]</w:t>
            </w:r>
          </w:p>
        </w:tc>
      </w:tr>
      <w:tr w:rsidR="002549CA" w:rsidRPr="004D16F4" w14:paraId="168BE75E" w14:textId="77777777" w:rsidTr="00570A22">
        <w:tc>
          <w:tcPr>
            <w:tcW w:w="0" w:type="auto"/>
            <w:shd w:val="clear" w:color="auto" w:fill="auto"/>
            <w:vAlign w:val="center"/>
          </w:tcPr>
          <w:p w14:paraId="136352BB" w14:textId="77777777" w:rsidR="002549CA" w:rsidRPr="004D16F4" w:rsidRDefault="002549CA" w:rsidP="002549CA">
            <w:pPr>
              <w:spacing w:after="0" w:line="240" w:lineRule="auto"/>
              <w:jc w:val="center"/>
              <w:rPr>
                <w:b/>
                <w:bCs/>
              </w:rPr>
            </w:pPr>
            <w:r w:rsidRPr="004D16F4">
              <w:rPr>
                <w:b/>
                <w:bCs/>
              </w:rPr>
              <w:t>absolute energy [aJ]</w:t>
            </w:r>
          </w:p>
        </w:tc>
        <w:tc>
          <w:tcPr>
            <w:tcW w:w="0" w:type="auto"/>
            <w:vAlign w:val="center"/>
          </w:tcPr>
          <w:p w14:paraId="2C31B4EF" w14:textId="67190A4A" w:rsidR="002549CA" w:rsidRPr="00B31420" w:rsidRDefault="002549CA" w:rsidP="002549CA">
            <w:pPr>
              <w:spacing w:after="0" w:line="240" w:lineRule="auto"/>
              <w:jc w:val="center"/>
            </w:pPr>
            <w:r w:rsidRPr="004D16F4">
              <w:rPr>
                <w:b/>
                <w:bCs/>
                <w:color w:val="FF0000"/>
              </w:rPr>
              <w:t>[0.00e+00 , 2.36e-08]</w:t>
            </w:r>
          </w:p>
        </w:tc>
        <w:tc>
          <w:tcPr>
            <w:tcW w:w="0" w:type="auto"/>
            <w:vAlign w:val="center"/>
          </w:tcPr>
          <w:p w14:paraId="09F6FAF6" w14:textId="46ACA12F" w:rsidR="002549CA" w:rsidRPr="0059432E" w:rsidRDefault="002549CA" w:rsidP="002549CA">
            <w:pPr>
              <w:spacing w:after="0" w:line="240" w:lineRule="auto"/>
              <w:jc w:val="center"/>
              <w:rPr>
                <w:b/>
                <w:bCs/>
                <w:color w:val="002060"/>
              </w:rPr>
            </w:pPr>
            <w:r w:rsidRPr="0059432E">
              <w:rPr>
                <w:b/>
                <w:bCs/>
                <w:color w:val="002060"/>
              </w:rPr>
              <w:t>[1.62e-19 , 2.17e-09]</w:t>
            </w:r>
          </w:p>
        </w:tc>
        <w:tc>
          <w:tcPr>
            <w:tcW w:w="0" w:type="auto"/>
            <w:shd w:val="clear" w:color="auto" w:fill="auto"/>
            <w:vAlign w:val="center"/>
          </w:tcPr>
          <w:p w14:paraId="64699098" w14:textId="36F68335" w:rsidR="002549CA" w:rsidRPr="0059432E" w:rsidRDefault="002549CA" w:rsidP="002549CA">
            <w:pPr>
              <w:spacing w:after="0" w:line="240" w:lineRule="auto"/>
              <w:jc w:val="center"/>
              <w:rPr>
                <w:b/>
                <w:bCs/>
                <w:color w:val="00B050"/>
              </w:rPr>
            </w:pPr>
            <w:r w:rsidRPr="0059432E">
              <w:rPr>
                <w:b/>
                <w:bCs/>
                <w:color w:val="00B050"/>
              </w:rPr>
              <w:t>[</w:t>
            </w:r>
            <w:r w:rsidR="0059432E">
              <w:rPr>
                <w:b/>
                <w:bCs/>
                <w:color w:val="00B050"/>
              </w:rPr>
              <w:t>0</w:t>
            </w:r>
            <w:r w:rsidRPr="0059432E">
              <w:rPr>
                <w:b/>
                <w:bCs/>
                <w:color w:val="00B050"/>
              </w:rPr>
              <w:t xml:space="preserve"> , </w:t>
            </w:r>
            <w:r w:rsidR="0059432E">
              <w:rPr>
                <w:b/>
                <w:bCs/>
                <w:color w:val="00B050"/>
              </w:rPr>
              <w:t>0.25 pJ</w:t>
            </w:r>
            <w:r w:rsidRPr="0059432E">
              <w:rPr>
                <w:b/>
                <w:bCs/>
                <w:color w:val="00B050"/>
              </w:rPr>
              <w:t>]</w:t>
            </w:r>
          </w:p>
        </w:tc>
      </w:tr>
      <w:tr w:rsidR="002549CA" w:rsidRPr="004D16F4" w14:paraId="3C4C0CFC" w14:textId="77777777" w:rsidTr="00570A22">
        <w:tc>
          <w:tcPr>
            <w:tcW w:w="0" w:type="auto"/>
            <w:shd w:val="clear" w:color="auto" w:fill="auto"/>
            <w:vAlign w:val="center"/>
          </w:tcPr>
          <w:p w14:paraId="1037B8C0" w14:textId="77777777" w:rsidR="002549CA" w:rsidRPr="004D16F4" w:rsidRDefault="002549CA" w:rsidP="002549CA">
            <w:pPr>
              <w:spacing w:after="0" w:line="240" w:lineRule="auto"/>
              <w:jc w:val="center"/>
              <w:rPr>
                <w:b/>
                <w:bCs/>
              </w:rPr>
            </w:pPr>
            <w:r w:rsidRPr="004D16F4">
              <w:rPr>
                <w:b/>
                <w:bCs/>
              </w:rPr>
              <w:t>PP1 [%]</w:t>
            </w:r>
          </w:p>
        </w:tc>
        <w:tc>
          <w:tcPr>
            <w:tcW w:w="0" w:type="auto"/>
            <w:vAlign w:val="center"/>
          </w:tcPr>
          <w:p w14:paraId="0721C91C" w14:textId="67B05BEB" w:rsidR="002549CA" w:rsidRPr="00B31420" w:rsidRDefault="002549CA" w:rsidP="002549CA">
            <w:pPr>
              <w:spacing w:after="0" w:line="240" w:lineRule="auto"/>
              <w:jc w:val="center"/>
            </w:pPr>
            <w:r w:rsidRPr="004D16F4">
              <w:rPr>
                <w:b/>
                <w:bCs/>
                <w:color w:val="FF0000"/>
              </w:rPr>
              <w:t>[0.00e+00 , 2.39e-02]</w:t>
            </w:r>
          </w:p>
        </w:tc>
        <w:tc>
          <w:tcPr>
            <w:tcW w:w="0" w:type="auto"/>
            <w:vAlign w:val="center"/>
          </w:tcPr>
          <w:p w14:paraId="362CEF98" w14:textId="73C32A06" w:rsidR="002549CA" w:rsidRPr="0059432E" w:rsidRDefault="002549CA" w:rsidP="002549CA">
            <w:pPr>
              <w:spacing w:after="0" w:line="240" w:lineRule="auto"/>
              <w:jc w:val="center"/>
              <w:rPr>
                <w:b/>
                <w:bCs/>
                <w:color w:val="002060"/>
              </w:rPr>
            </w:pPr>
            <w:r w:rsidRPr="0059432E">
              <w:rPr>
                <w:b/>
                <w:bCs/>
                <w:color w:val="002060"/>
              </w:rPr>
              <w:t>[5.81e-09 , 8.89e-03]</w:t>
            </w:r>
          </w:p>
        </w:tc>
        <w:tc>
          <w:tcPr>
            <w:tcW w:w="0" w:type="auto"/>
            <w:shd w:val="clear" w:color="auto" w:fill="auto"/>
            <w:vAlign w:val="center"/>
          </w:tcPr>
          <w:p w14:paraId="44B748AF" w14:textId="3D12E946" w:rsidR="002549CA" w:rsidRPr="0059432E" w:rsidRDefault="002549CA" w:rsidP="002549CA">
            <w:pPr>
              <w:spacing w:after="0" w:line="240" w:lineRule="auto"/>
              <w:jc w:val="center"/>
              <w:rPr>
                <w:b/>
                <w:bCs/>
                <w:color w:val="00B050"/>
              </w:rPr>
            </w:pPr>
            <w:r w:rsidRPr="0059432E">
              <w:rPr>
                <w:b/>
                <w:bCs/>
                <w:color w:val="00B050"/>
              </w:rPr>
              <w:t>[</w:t>
            </w:r>
            <w:r w:rsidR="0059432E">
              <w:rPr>
                <w:b/>
                <w:bCs/>
                <w:color w:val="00B050"/>
              </w:rPr>
              <w:t>0, 1</w:t>
            </w:r>
            <w:r w:rsidRPr="0059432E">
              <w:rPr>
                <w:b/>
                <w:bCs/>
                <w:color w:val="00B050"/>
              </w:rPr>
              <w:t>]</w:t>
            </w:r>
          </w:p>
        </w:tc>
      </w:tr>
      <w:tr w:rsidR="002549CA" w:rsidRPr="004D16F4" w14:paraId="260CDAB5" w14:textId="77777777" w:rsidTr="00570A22">
        <w:tc>
          <w:tcPr>
            <w:tcW w:w="0" w:type="auto"/>
            <w:shd w:val="clear" w:color="auto" w:fill="auto"/>
            <w:vAlign w:val="center"/>
          </w:tcPr>
          <w:p w14:paraId="4C9AF45E" w14:textId="77777777" w:rsidR="002549CA" w:rsidRPr="004D16F4" w:rsidRDefault="002549CA" w:rsidP="002549CA">
            <w:pPr>
              <w:spacing w:after="0" w:line="240" w:lineRule="auto"/>
              <w:jc w:val="center"/>
              <w:rPr>
                <w:b/>
                <w:bCs/>
              </w:rPr>
            </w:pPr>
            <w:r w:rsidRPr="004D16F4">
              <w:rPr>
                <w:b/>
                <w:bCs/>
              </w:rPr>
              <w:t>PP2 [%]</w:t>
            </w:r>
          </w:p>
        </w:tc>
        <w:tc>
          <w:tcPr>
            <w:tcW w:w="0" w:type="auto"/>
            <w:vAlign w:val="center"/>
          </w:tcPr>
          <w:p w14:paraId="4656A3FE" w14:textId="21301859" w:rsidR="002549CA" w:rsidRPr="00B31420" w:rsidRDefault="002549CA" w:rsidP="002549CA">
            <w:pPr>
              <w:spacing w:after="0" w:line="240" w:lineRule="auto"/>
              <w:jc w:val="center"/>
            </w:pPr>
            <w:r w:rsidRPr="004D16F4">
              <w:rPr>
                <w:b/>
                <w:bCs/>
                <w:color w:val="FF0000"/>
              </w:rPr>
              <w:t>[0.00e+00 , 9.99e-01]</w:t>
            </w:r>
          </w:p>
        </w:tc>
        <w:tc>
          <w:tcPr>
            <w:tcW w:w="0" w:type="auto"/>
            <w:vAlign w:val="center"/>
          </w:tcPr>
          <w:p w14:paraId="04DE2E4E" w14:textId="4D22E506" w:rsidR="002549CA" w:rsidRPr="0059432E" w:rsidRDefault="002549CA" w:rsidP="002549CA">
            <w:pPr>
              <w:spacing w:after="0" w:line="240" w:lineRule="auto"/>
              <w:jc w:val="center"/>
              <w:rPr>
                <w:b/>
                <w:bCs/>
                <w:color w:val="002060"/>
              </w:rPr>
            </w:pPr>
            <w:r w:rsidRPr="0059432E">
              <w:rPr>
                <w:b/>
                <w:bCs/>
                <w:color w:val="002060"/>
              </w:rPr>
              <w:t>[2.13e-04 , 9.06e-01]</w:t>
            </w:r>
          </w:p>
        </w:tc>
        <w:tc>
          <w:tcPr>
            <w:tcW w:w="0" w:type="auto"/>
            <w:shd w:val="clear" w:color="auto" w:fill="auto"/>
            <w:vAlign w:val="center"/>
          </w:tcPr>
          <w:p w14:paraId="6F9D854D" w14:textId="21C0DD1E" w:rsidR="002549CA" w:rsidRPr="0059432E" w:rsidRDefault="0059432E" w:rsidP="002549CA">
            <w:pPr>
              <w:spacing w:after="0" w:line="240" w:lineRule="auto"/>
              <w:jc w:val="center"/>
              <w:rPr>
                <w:b/>
                <w:bCs/>
                <w:color w:val="00B050"/>
              </w:rPr>
            </w:pPr>
            <w:r w:rsidRPr="0059432E">
              <w:rPr>
                <w:b/>
                <w:bCs/>
                <w:color w:val="00B050"/>
              </w:rPr>
              <w:t>[</w:t>
            </w:r>
            <w:r>
              <w:rPr>
                <w:b/>
                <w:bCs/>
                <w:color w:val="00B050"/>
              </w:rPr>
              <w:t>0, 1</w:t>
            </w:r>
            <w:r w:rsidRPr="0059432E">
              <w:rPr>
                <w:b/>
                <w:bCs/>
                <w:color w:val="00B050"/>
              </w:rPr>
              <w:t>]</w:t>
            </w:r>
          </w:p>
        </w:tc>
      </w:tr>
      <w:tr w:rsidR="002549CA" w:rsidRPr="004D16F4" w14:paraId="66C60DFA" w14:textId="77777777" w:rsidTr="00570A22">
        <w:tc>
          <w:tcPr>
            <w:tcW w:w="0" w:type="auto"/>
            <w:shd w:val="clear" w:color="auto" w:fill="auto"/>
            <w:vAlign w:val="center"/>
          </w:tcPr>
          <w:p w14:paraId="562F290B" w14:textId="77777777" w:rsidR="002549CA" w:rsidRPr="004D16F4" w:rsidRDefault="002549CA" w:rsidP="002549CA">
            <w:pPr>
              <w:spacing w:after="0" w:line="240" w:lineRule="auto"/>
              <w:jc w:val="center"/>
              <w:rPr>
                <w:b/>
                <w:bCs/>
              </w:rPr>
            </w:pPr>
            <w:r w:rsidRPr="004D16F4">
              <w:rPr>
                <w:b/>
                <w:bCs/>
              </w:rPr>
              <w:t>PP3 [%]</w:t>
            </w:r>
          </w:p>
        </w:tc>
        <w:tc>
          <w:tcPr>
            <w:tcW w:w="0" w:type="auto"/>
            <w:vAlign w:val="center"/>
          </w:tcPr>
          <w:p w14:paraId="3CBAC267" w14:textId="4EB8F716" w:rsidR="002549CA" w:rsidRPr="00B31420" w:rsidRDefault="002549CA" w:rsidP="002549CA">
            <w:pPr>
              <w:spacing w:after="0" w:line="240" w:lineRule="auto"/>
              <w:jc w:val="center"/>
            </w:pPr>
            <w:r w:rsidRPr="004D16F4">
              <w:rPr>
                <w:b/>
                <w:bCs/>
                <w:color w:val="FF0000"/>
              </w:rPr>
              <w:t>[0.00e+00 , 9.58e-01]</w:t>
            </w:r>
          </w:p>
        </w:tc>
        <w:tc>
          <w:tcPr>
            <w:tcW w:w="0" w:type="auto"/>
            <w:vAlign w:val="center"/>
          </w:tcPr>
          <w:p w14:paraId="63C0ACDA" w14:textId="28EBF404" w:rsidR="002549CA" w:rsidRPr="0059432E" w:rsidRDefault="002549CA" w:rsidP="002549CA">
            <w:pPr>
              <w:spacing w:after="0" w:line="240" w:lineRule="auto"/>
              <w:jc w:val="center"/>
              <w:rPr>
                <w:b/>
                <w:bCs/>
                <w:color w:val="002060"/>
              </w:rPr>
            </w:pPr>
            <w:r w:rsidRPr="0059432E">
              <w:rPr>
                <w:b/>
                <w:bCs/>
                <w:color w:val="002060"/>
              </w:rPr>
              <w:t>[1.72e-05 , 8.32e-01]</w:t>
            </w:r>
          </w:p>
        </w:tc>
        <w:tc>
          <w:tcPr>
            <w:tcW w:w="0" w:type="auto"/>
            <w:shd w:val="clear" w:color="auto" w:fill="auto"/>
            <w:vAlign w:val="center"/>
          </w:tcPr>
          <w:p w14:paraId="6A467C49" w14:textId="6C777131" w:rsidR="002549CA" w:rsidRPr="0059432E" w:rsidRDefault="0059432E" w:rsidP="002549CA">
            <w:pPr>
              <w:spacing w:after="0" w:line="240" w:lineRule="auto"/>
              <w:jc w:val="center"/>
              <w:rPr>
                <w:b/>
                <w:bCs/>
                <w:color w:val="00B050"/>
              </w:rPr>
            </w:pPr>
            <w:r w:rsidRPr="0059432E">
              <w:rPr>
                <w:b/>
                <w:bCs/>
                <w:color w:val="00B050"/>
              </w:rPr>
              <w:t>[</w:t>
            </w:r>
            <w:r>
              <w:rPr>
                <w:b/>
                <w:bCs/>
                <w:color w:val="00B050"/>
              </w:rPr>
              <w:t>0, 1</w:t>
            </w:r>
            <w:r w:rsidRPr="0059432E">
              <w:rPr>
                <w:b/>
                <w:bCs/>
                <w:color w:val="00B050"/>
              </w:rPr>
              <w:t>]</w:t>
            </w:r>
          </w:p>
        </w:tc>
      </w:tr>
      <w:tr w:rsidR="002549CA" w:rsidRPr="004D16F4" w14:paraId="07265BB1" w14:textId="77777777" w:rsidTr="00570A22">
        <w:tc>
          <w:tcPr>
            <w:tcW w:w="0" w:type="auto"/>
            <w:shd w:val="clear" w:color="auto" w:fill="auto"/>
            <w:vAlign w:val="center"/>
          </w:tcPr>
          <w:p w14:paraId="571324B5" w14:textId="77777777" w:rsidR="002549CA" w:rsidRPr="004D16F4" w:rsidRDefault="002549CA" w:rsidP="002549CA">
            <w:pPr>
              <w:spacing w:after="0" w:line="240" w:lineRule="auto"/>
              <w:jc w:val="center"/>
              <w:rPr>
                <w:b/>
                <w:bCs/>
              </w:rPr>
            </w:pPr>
            <w:r w:rsidRPr="004D16F4">
              <w:rPr>
                <w:b/>
                <w:bCs/>
              </w:rPr>
              <w:t>PP4 [%]</w:t>
            </w:r>
          </w:p>
        </w:tc>
        <w:tc>
          <w:tcPr>
            <w:tcW w:w="0" w:type="auto"/>
            <w:vAlign w:val="center"/>
          </w:tcPr>
          <w:p w14:paraId="2455E863" w14:textId="7EFCFBF1" w:rsidR="002549CA" w:rsidRPr="00B31420" w:rsidRDefault="002549CA" w:rsidP="002549CA">
            <w:pPr>
              <w:spacing w:after="0" w:line="240" w:lineRule="auto"/>
              <w:jc w:val="center"/>
            </w:pPr>
            <w:r w:rsidRPr="004D16F4">
              <w:rPr>
                <w:b/>
                <w:bCs/>
                <w:color w:val="FF0000"/>
              </w:rPr>
              <w:t>[0.00e+00 , 9.57e-01]</w:t>
            </w:r>
          </w:p>
        </w:tc>
        <w:tc>
          <w:tcPr>
            <w:tcW w:w="0" w:type="auto"/>
            <w:vAlign w:val="center"/>
          </w:tcPr>
          <w:p w14:paraId="0EC0EF6A" w14:textId="4A5A391F" w:rsidR="002549CA" w:rsidRPr="0059432E" w:rsidRDefault="002549CA" w:rsidP="002549CA">
            <w:pPr>
              <w:spacing w:after="0" w:line="240" w:lineRule="auto"/>
              <w:jc w:val="center"/>
              <w:rPr>
                <w:b/>
                <w:bCs/>
                <w:color w:val="002060"/>
              </w:rPr>
            </w:pPr>
            <w:r w:rsidRPr="0059432E">
              <w:rPr>
                <w:b/>
                <w:bCs/>
                <w:color w:val="002060"/>
              </w:rPr>
              <w:t>[4.39e-07 , 7.59e-01]</w:t>
            </w:r>
          </w:p>
        </w:tc>
        <w:tc>
          <w:tcPr>
            <w:tcW w:w="0" w:type="auto"/>
            <w:shd w:val="clear" w:color="auto" w:fill="auto"/>
            <w:vAlign w:val="center"/>
          </w:tcPr>
          <w:p w14:paraId="14741B62" w14:textId="4514DB45" w:rsidR="002549CA" w:rsidRPr="0059432E" w:rsidRDefault="0059432E" w:rsidP="002549CA">
            <w:pPr>
              <w:spacing w:after="0" w:line="240" w:lineRule="auto"/>
              <w:jc w:val="center"/>
              <w:rPr>
                <w:b/>
                <w:bCs/>
                <w:color w:val="00B050"/>
              </w:rPr>
            </w:pPr>
            <w:r w:rsidRPr="0059432E">
              <w:rPr>
                <w:b/>
                <w:bCs/>
                <w:color w:val="00B050"/>
              </w:rPr>
              <w:t>[</w:t>
            </w:r>
            <w:r>
              <w:rPr>
                <w:b/>
                <w:bCs/>
                <w:color w:val="00B050"/>
              </w:rPr>
              <w:t>0, 1</w:t>
            </w:r>
            <w:r w:rsidRPr="0059432E">
              <w:rPr>
                <w:b/>
                <w:bCs/>
                <w:color w:val="00B050"/>
              </w:rPr>
              <w:t>]</w:t>
            </w:r>
          </w:p>
        </w:tc>
      </w:tr>
      <w:tr w:rsidR="002549CA" w:rsidRPr="004D16F4" w14:paraId="504EFF2E" w14:textId="77777777" w:rsidTr="00570A22">
        <w:tc>
          <w:tcPr>
            <w:tcW w:w="0" w:type="auto"/>
            <w:shd w:val="clear" w:color="auto" w:fill="auto"/>
            <w:vAlign w:val="center"/>
          </w:tcPr>
          <w:p w14:paraId="65984182" w14:textId="77777777" w:rsidR="002549CA" w:rsidRPr="004D16F4" w:rsidRDefault="002549CA" w:rsidP="002549CA">
            <w:pPr>
              <w:spacing w:after="0" w:line="240" w:lineRule="auto"/>
              <w:jc w:val="center"/>
              <w:rPr>
                <w:b/>
                <w:bCs/>
              </w:rPr>
            </w:pPr>
            <w:r w:rsidRPr="004D16F4">
              <w:rPr>
                <w:b/>
                <w:bCs/>
              </w:rPr>
              <w:t>centroid frequency [Hz]</w:t>
            </w:r>
          </w:p>
        </w:tc>
        <w:tc>
          <w:tcPr>
            <w:tcW w:w="0" w:type="auto"/>
            <w:vAlign w:val="center"/>
          </w:tcPr>
          <w:p w14:paraId="0C2DDFDD" w14:textId="024E3BBF" w:rsidR="002549CA" w:rsidRPr="00B31420" w:rsidRDefault="002549CA" w:rsidP="002549CA">
            <w:pPr>
              <w:spacing w:after="0" w:line="240" w:lineRule="auto"/>
              <w:jc w:val="center"/>
            </w:pPr>
            <w:r w:rsidRPr="004D16F4">
              <w:rPr>
                <w:b/>
                <w:bCs/>
                <w:color w:val="FF0000"/>
              </w:rPr>
              <w:t>[0.00e+00 , 5.35e+05]</w:t>
            </w:r>
          </w:p>
        </w:tc>
        <w:tc>
          <w:tcPr>
            <w:tcW w:w="0" w:type="auto"/>
            <w:vAlign w:val="center"/>
          </w:tcPr>
          <w:p w14:paraId="56F1EBEA" w14:textId="0E56CDEE" w:rsidR="002549CA" w:rsidRPr="0059432E" w:rsidRDefault="002549CA" w:rsidP="002549CA">
            <w:pPr>
              <w:spacing w:after="0" w:line="240" w:lineRule="auto"/>
              <w:jc w:val="center"/>
              <w:rPr>
                <w:b/>
                <w:bCs/>
                <w:color w:val="002060"/>
              </w:rPr>
            </w:pPr>
            <w:r w:rsidRPr="0059432E">
              <w:rPr>
                <w:b/>
                <w:bCs/>
                <w:color w:val="002060"/>
              </w:rPr>
              <w:t>[1.08e+03 , 4.58e+05]</w:t>
            </w:r>
          </w:p>
        </w:tc>
        <w:tc>
          <w:tcPr>
            <w:tcW w:w="0" w:type="auto"/>
            <w:shd w:val="clear" w:color="auto" w:fill="auto"/>
            <w:vAlign w:val="center"/>
          </w:tcPr>
          <w:p w14:paraId="1D15F883" w14:textId="2A5A776F" w:rsidR="002549CA" w:rsidRPr="0059432E" w:rsidRDefault="0059432E" w:rsidP="002549CA">
            <w:pPr>
              <w:spacing w:after="0" w:line="240" w:lineRule="auto"/>
              <w:jc w:val="center"/>
              <w:rPr>
                <w:b/>
                <w:bCs/>
                <w:color w:val="00B050"/>
              </w:rPr>
            </w:pPr>
            <w:r>
              <w:rPr>
                <w:b/>
                <w:bCs/>
                <w:color w:val="00B050"/>
              </w:rPr>
              <w:t>[0, 1MHz]</w:t>
            </w:r>
          </w:p>
        </w:tc>
      </w:tr>
      <w:tr w:rsidR="002549CA" w:rsidRPr="004D16F4" w14:paraId="236545EE" w14:textId="77777777" w:rsidTr="00570A22">
        <w:tc>
          <w:tcPr>
            <w:tcW w:w="0" w:type="auto"/>
            <w:shd w:val="clear" w:color="auto" w:fill="auto"/>
            <w:vAlign w:val="center"/>
          </w:tcPr>
          <w:p w14:paraId="01A06EBE" w14:textId="77777777" w:rsidR="002549CA" w:rsidRPr="004D16F4" w:rsidRDefault="002549CA" w:rsidP="002549CA">
            <w:pPr>
              <w:spacing w:after="0" w:line="240" w:lineRule="auto"/>
              <w:jc w:val="center"/>
              <w:rPr>
                <w:b/>
                <w:bCs/>
              </w:rPr>
            </w:pPr>
            <w:r w:rsidRPr="004D16F4">
              <w:rPr>
                <w:b/>
                <w:bCs/>
              </w:rPr>
              <w:t>peak frequency [Hz]</w:t>
            </w:r>
          </w:p>
        </w:tc>
        <w:tc>
          <w:tcPr>
            <w:tcW w:w="0" w:type="auto"/>
            <w:vAlign w:val="center"/>
          </w:tcPr>
          <w:p w14:paraId="4B436132" w14:textId="3326D824" w:rsidR="002549CA" w:rsidRPr="00B31420" w:rsidRDefault="002549CA" w:rsidP="002549CA">
            <w:pPr>
              <w:spacing w:after="0" w:line="240" w:lineRule="auto"/>
              <w:jc w:val="center"/>
            </w:pPr>
            <w:r w:rsidRPr="004D16F4">
              <w:rPr>
                <w:b/>
                <w:bCs/>
                <w:color w:val="FF0000"/>
              </w:rPr>
              <w:t>[0.00e+00 , 8.03e+05]</w:t>
            </w:r>
          </w:p>
        </w:tc>
        <w:tc>
          <w:tcPr>
            <w:tcW w:w="0" w:type="auto"/>
            <w:vAlign w:val="center"/>
          </w:tcPr>
          <w:p w14:paraId="72F48A10" w14:textId="743E9BCA" w:rsidR="002549CA" w:rsidRPr="0059432E" w:rsidRDefault="002549CA" w:rsidP="002549CA">
            <w:pPr>
              <w:spacing w:after="0" w:line="240" w:lineRule="auto"/>
              <w:jc w:val="center"/>
              <w:rPr>
                <w:b/>
                <w:bCs/>
                <w:color w:val="002060"/>
              </w:rPr>
            </w:pPr>
            <w:r w:rsidRPr="0059432E">
              <w:rPr>
                <w:b/>
                <w:bCs/>
                <w:color w:val="002060"/>
              </w:rPr>
              <w:t>[6.76e+02 , 6.54e+05]</w:t>
            </w:r>
          </w:p>
        </w:tc>
        <w:tc>
          <w:tcPr>
            <w:tcW w:w="0" w:type="auto"/>
            <w:shd w:val="clear" w:color="auto" w:fill="auto"/>
            <w:vAlign w:val="center"/>
          </w:tcPr>
          <w:p w14:paraId="02C51923" w14:textId="6051E48B" w:rsidR="002549CA" w:rsidRPr="0059432E" w:rsidRDefault="0059432E" w:rsidP="002549CA">
            <w:pPr>
              <w:spacing w:after="0" w:line="240" w:lineRule="auto"/>
              <w:jc w:val="center"/>
              <w:rPr>
                <w:b/>
                <w:bCs/>
                <w:color w:val="00B050"/>
              </w:rPr>
            </w:pPr>
            <w:r>
              <w:rPr>
                <w:b/>
                <w:bCs/>
                <w:color w:val="00B050"/>
              </w:rPr>
              <w:t>[0, 1MHz]</w:t>
            </w:r>
          </w:p>
        </w:tc>
      </w:tr>
      <w:tr w:rsidR="002549CA" w:rsidRPr="004D16F4" w14:paraId="77E70CCE" w14:textId="77777777" w:rsidTr="00570A22">
        <w:tc>
          <w:tcPr>
            <w:tcW w:w="0" w:type="auto"/>
            <w:shd w:val="clear" w:color="auto" w:fill="auto"/>
            <w:vAlign w:val="center"/>
          </w:tcPr>
          <w:p w14:paraId="7F3889D5" w14:textId="77777777" w:rsidR="002549CA" w:rsidRPr="004D16F4" w:rsidRDefault="002549CA" w:rsidP="002549CA">
            <w:pPr>
              <w:spacing w:after="0" w:line="240" w:lineRule="auto"/>
              <w:jc w:val="center"/>
              <w:rPr>
                <w:b/>
                <w:bCs/>
              </w:rPr>
            </w:pPr>
            <w:r w:rsidRPr="004D16F4">
              <w:rPr>
                <w:b/>
                <w:bCs/>
              </w:rPr>
              <w:t>amplitude of peak frequency [V]</w:t>
            </w:r>
          </w:p>
        </w:tc>
        <w:tc>
          <w:tcPr>
            <w:tcW w:w="0" w:type="auto"/>
            <w:vAlign w:val="center"/>
          </w:tcPr>
          <w:p w14:paraId="7675E39F" w14:textId="20EB95DC" w:rsidR="002549CA" w:rsidRPr="00B31420" w:rsidRDefault="002549CA" w:rsidP="002549CA">
            <w:pPr>
              <w:spacing w:after="0" w:line="240" w:lineRule="auto"/>
              <w:jc w:val="center"/>
            </w:pPr>
            <w:r w:rsidRPr="004D16F4">
              <w:rPr>
                <w:b/>
                <w:bCs/>
                <w:color w:val="FF0000"/>
              </w:rPr>
              <w:t>[0.00e+00 , 3.30e-01]</w:t>
            </w:r>
          </w:p>
        </w:tc>
        <w:tc>
          <w:tcPr>
            <w:tcW w:w="0" w:type="auto"/>
            <w:vAlign w:val="center"/>
          </w:tcPr>
          <w:p w14:paraId="23AA2F05" w14:textId="08E0EDF8" w:rsidR="002549CA" w:rsidRPr="0059432E" w:rsidRDefault="002549CA" w:rsidP="002549CA">
            <w:pPr>
              <w:spacing w:after="0" w:line="240" w:lineRule="auto"/>
              <w:jc w:val="center"/>
              <w:rPr>
                <w:b/>
                <w:bCs/>
                <w:color w:val="002060"/>
              </w:rPr>
            </w:pPr>
            <w:r w:rsidRPr="0059432E">
              <w:rPr>
                <w:b/>
                <w:bCs/>
                <w:color w:val="002060"/>
              </w:rPr>
              <w:t>[2.74e-08 , 3.68e-02]</w:t>
            </w:r>
          </w:p>
        </w:tc>
        <w:tc>
          <w:tcPr>
            <w:tcW w:w="0" w:type="auto"/>
            <w:shd w:val="clear" w:color="auto" w:fill="auto"/>
            <w:vAlign w:val="center"/>
          </w:tcPr>
          <w:p w14:paraId="370CB06F" w14:textId="102CAAC4" w:rsidR="002549CA" w:rsidRPr="0059432E" w:rsidRDefault="0059432E" w:rsidP="002549CA">
            <w:pPr>
              <w:spacing w:after="0" w:line="240" w:lineRule="auto"/>
              <w:jc w:val="center"/>
              <w:rPr>
                <w:b/>
                <w:bCs/>
                <w:color w:val="00B050"/>
              </w:rPr>
            </w:pPr>
            <w:r>
              <w:rPr>
                <w:b/>
                <w:bCs/>
                <w:color w:val="00B050"/>
              </w:rPr>
              <w:t xml:space="preserve">[0, </w:t>
            </w:r>
            <w:r w:rsidR="00BA7D9E">
              <w:rPr>
                <w:b/>
                <w:bCs/>
                <w:color w:val="00B050"/>
              </w:rPr>
              <w:t>0.3 V</w:t>
            </w:r>
            <w:r>
              <w:rPr>
                <w:b/>
                <w:bCs/>
                <w:color w:val="00B050"/>
              </w:rPr>
              <w:t>]</w:t>
            </w:r>
          </w:p>
        </w:tc>
      </w:tr>
      <w:tr w:rsidR="002549CA" w:rsidRPr="004D16F4" w14:paraId="374F68FC" w14:textId="77777777" w:rsidTr="00570A22">
        <w:tc>
          <w:tcPr>
            <w:tcW w:w="0" w:type="auto"/>
            <w:shd w:val="clear" w:color="auto" w:fill="auto"/>
            <w:vAlign w:val="center"/>
          </w:tcPr>
          <w:p w14:paraId="75E32C80" w14:textId="77777777" w:rsidR="002549CA" w:rsidRPr="004D16F4" w:rsidRDefault="002549CA" w:rsidP="002549CA">
            <w:pPr>
              <w:spacing w:after="0" w:line="240" w:lineRule="auto"/>
              <w:jc w:val="center"/>
              <w:rPr>
                <w:b/>
                <w:bCs/>
              </w:rPr>
            </w:pPr>
            <w:r w:rsidRPr="004D16F4">
              <w:rPr>
                <w:b/>
                <w:bCs/>
              </w:rPr>
              <w:t>num of freq peaks [#]</w:t>
            </w:r>
          </w:p>
        </w:tc>
        <w:tc>
          <w:tcPr>
            <w:tcW w:w="0" w:type="auto"/>
            <w:vAlign w:val="center"/>
          </w:tcPr>
          <w:p w14:paraId="24983A55" w14:textId="3815FCCA" w:rsidR="002549CA" w:rsidRPr="00B31420" w:rsidRDefault="002549CA" w:rsidP="002549CA">
            <w:pPr>
              <w:spacing w:after="0" w:line="240" w:lineRule="auto"/>
              <w:jc w:val="center"/>
            </w:pPr>
            <w:r w:rsidRPr="004D16F4">
              <w:rPr>
                <w:b/>
                <w:bCs/>
                <w:color w:val="FF0000"/>
              </w:rPr>
              <w:t>[0.00e+00 , 1.70e+01]</w:t>
            </w:r>
          </w:p>
        </w:tc>
        <w:tc>
          <w:tcPr>
            <w:tcW w:w="0" w:type="auto"/>
            <w:vAlign w:val="center"/>
          </w:tcPr>
          <w:p w14:paraId="7F02A292" w14:textId="3E8FA5FA" w:rsidR="002549CA" w:rsidRPr="0059432E" w:rsidRDefault="002549CA" w:rsidP="002549CA">
            <w:pPr>
              <w:spacing w:after="0" w:line="240" w:lineRule="auto"/>
              <w:jc w:val="center"/>
              <w:rPr>
                <w:b/>
                <w:bCs/>
                <w:color w:val="002060"/>
              </w:rPr>
            </w:pPr>
            <w:r w:rsidRPr="0059432E">
              <w:rPr>
                <w:b/>
                <w:bCs/>
                <w:color w:val="002060"/>
              </w:rPr>
              <w:t>[1.15e-03 , 1.08e+01]</w:t>
            </w:r>
          </w:p>
        </w:tc>
        <w:tc>
          <w:tcPr>
            <w:tcW w:w="0" w:type="auto"/>
            <w:shd w:val="clear" w:color="auto" w:fill="auto"/>
            <w:vAlign w:val="center"/>
          </w:tcPr>
          <w:p w14:paraId="272F1978" w14:textId="1DD74803" w:rsidR="002549CA" w:rsidRPr="0059432E" w:rsidRDefault="002549CA" w:rsidP="002549CA">
            <w:pPr>
              <w:spacing w:after="0" w:line="240" w:lineRule="auto"/>
              <w:jc w:val="center"/>
              <w:rPr>
                <w:b/>
                <w:bCs/>
                <w:color w:val="00B050"/>
              </w:rPr>
            </w:pPr>
            <w:r w:rsidRPr="0059432E">
              <w:rPr>
                <w:b/>
                <w:bCs/>
                <w:color w:val="00B050"/>
              </w:rPr>
              <w:t>[</w:t>
            </w:r>
            <w:r w:rsidR="00BA7D9E">
              <w:rPr>
                <w:b/>
                <w:bCs/>
                <w:color w:val="00B050"/>
              </w:rPr>
              <w:t>0, 10]</w:t>
            </w:r>
          </w:p>
        </w:tc>
      </w:tr>
      <w:tr w:rsidR="002549CA" w:rsidRPr="004D16F4" w14:paraId="271E7FCE" w14:textId="77777777" w:rsidTr="00570A22">
        <w:tc>
          <w:tcPr>
            <w:tcW w:w="0" w:type="auto"/>
            <w:shd w:val="clear" w:color="auto" w:fill="auto"/>
            <w:vAlign w:val="center"/>
          </w:tcPr>
          <w:p w14:paraId="7C7B6888" w14:textId="77777777" w:rsidR="002549CA" w:rsidRPr="004D16F4" w:rsidRDefault="002549CA" w:rsidP="002549CA">
            <w:pPr>
              <w:spacing w:after="0" w:line="240" w:lineRule="auto"/>
              <w:jc w:val="center"/>
              <w:rPr>
                <w:b/>
                <w:bCs/>
              </w:rPr>
            </w:pPr>
            <w:r w:rsidRPr="004D16F4">
              <w:rPr>
                <w:b/>
                <w:bCs/>
              </w:rPr>
              <w:t>weighted peak frequency [Hz]</w:t>
            </w:r>
          </w:p>
        </w:tc>
        <w:tc>
          <w:tcPr>
            <w:tcW w:w="0" w:type="auto"/>
            <w:vAlign w:val="center"/>
          </w:tcPr>
          <w:p w14:paraId="2C34F24F" w14:textId="27DF446F" w:rsidR="002549CA" w:rsidRPr="00B31420" w:rsidRDefault="002549CA" w:rsidP="002549CA">
            <w:pPr>
              <w:spacing w:after="0" w:line="240" w:lineRule="auto"/>
              <w:jc w:val="center"/>
            </w:pPr>
            <w:r w:rsidRPr="004D16F4">
              <w:rPr>
                <w:b/>
                <w:bCs/>
                <w:color w:val="FF0000"/>
              </w:rPr>
              <w:t>[0.00e+00 , 6.52e+05]</w:t>
            </w:r>
          </w:p>
        </w:tc>
        <w:tc>
          <w:tcPr>
            <w:tcW w:w="0" w:type="auto"/>
            <w:vAlign w:val="center"/>
          </w:tcPr>
          <w:p w14:paraId="06409692" w14:textId="3B511D48" w:rsidR="002549CA" w:rsidRPr="0059432E" w:rsidRDefault="002549CA" w:rsidP="002549CA">
            <w:pPr>
              <w:spacing w:after="0" w:line="240" w:lineRule="auto"/>
              <w:jc w:val="center"/>
              <w:rPr>
                <w:b/>
                <w:bCs/>
                <w:color w:val="002060"/>
              </w:rPr>
            </w:pPr>
            <w:r w:rsidRPr="0059432E">
              <w:rPr>
                <w:b/>
                <w:bCs/>
                <w:color w:val="002060"/>
              </w:rPr>
              <w:t>[9.60e+02 , 5.36e+05]</w:t>
            </w:r>
          </w:p>
        </w:tc>
        <w:tc>
          <w:tcPr>
            <w:tcW w:w="0" w:type="auto"/>
            <w:shd w:val="clear" w:color="auto" w:fill="auto"/>
            <w:vAlign w:val="center"/>
          </w:tcPr>
          <w:p w14:paraId="25661335" w14:textId="3BD68C6F" w:rsidR="002549CA" w:rsidRPr="0059432E" w:rsidRDefault="002549CA" w:rsidP="002549CA">
            <w:pPr>
              <w:spacing w:after="0" w:line="240" w:lineRule="auto"/>
              <w:jc w:val="center"/>
              <w:rPr>
                <w:b/>
                <w:bCs/>
                <w:color w:val="00B050"/>
              </w:rPr>
            </w:pPr>
            <w:r w:rsidRPr="0059432E">
              <w:rPr>
                <w:b/>
                <w:bCs/>
                <w:color w:val="00B050"/>
              </w:rPr>
              <w:t>[</w:t>
            </w:r>
            <w:r w:rsidR="00BA7D9E">
              <w:rPr>
                <w:b/>
                <w:bCs/>
                <w:color w:val="00B050"/>
              </w:rPr>
              <w:t>0</w:t>
            </w:r>
            <w:r w:rsidRPr="0059432E">
              <w:rPr>
                <w:b/>
                <w:bCs/>
                <w:color w:val="00B050"/>
              </w:rPr>
              <w:t xml:space="preserve"> , </w:t>
            </w:r>
            <w:r w:rsidR="00BA7D9E">
              <w:rPr>
                <w:b/>
                <w:bCs/>
                <w:color w:val="00B050"/>
              </w:rPr>
              <w:t>1 MHz</w:t>
            </w:r>
            <w:r w:rsidRPr="0059432E">
              <w:rPr>
                <w:b/>
                <w:bCs/>
                <w:color w:val="00B050"/>
              </w:rPr>
              <w:t>]</w:t>
            </w:r>
          </w:p>
        </w:tc>
      </w:tr>
      <w:tr w:rsidR="002549CA" w:rsidRPr="004D16F4" w14:paraId="74520EEB" w14:textId="77777777" w:rsidTr="00570A22">
        <w:tc>
          <w:tcPr>
            <w:tcW w:w="0" w:type="auto"/>
            <w:shd w:val="clear" w:color="auto" w:fill="auto"/>
            <w:vAlign w:val="center"/>
          </w:tcPr>
          <w:p w14:paraId="5819C545" w14:textId="77777777" w:rsidR="002549CA" w:rsidRPr="004D16F4" w:rsidRDefault="002549CA" w:rsidP="002549CA">
            <w:pPr>
              <w:spacing w:after="0" w:line="240" w:lineRule="auto"/>
              <w:jc w:val="center"/>
              <w:rPr>
                <w:b/>
                <w:bCs/>
              </w:rPr>
            </w:pPr>
            <w:r w:rsidRPr="004D16F4">
              <w:rPr>
                <w:b/>
                <w:bCs/>
              </w:rPr>
              <w:lastRenderedPageBreak/>
              <w:t>total counts [#]</w:t>
            </w:r>
          </w:p>
        </w:tc>
        <w:tc>
          <w:tcPr>
            <w:tcW w:w="0" w:type="auto"/>
            <w:vAlign w:val="center"/>
          </w:tcPr>
          <w:p w14:paraId="1B07D906" w14:textId="31DD2D85" w:rsidR="002549CA" w:rsidRPr="00B31420" w:rsidRDefault="002549CA" w:rsidP="002549CA">
            <w:pPr>
              <w:spacing w:after="0" w:line="240" w:lineRule="auto"/>
              <w:jc w:val="center"/>
            </w:pPr>
            <w:r w:rsidRPr="004D16F4">
              <w:rPr>
                <w:b/>
                <w:bCs/>
                <w:color w:val="FF0000"/>
              </w:rPr>
              <w:t>[0.00e+00 , 3.41e+02]</w:t>
            </w:r>
          </w:p>
        </w:tc>
        <w:tc>
          <w:tcPr>
            <w:tcW w:w="0" w:type="auto"/>
            <w:vAlign w:val="center"/>
          </w:tcPr>
          <w:p w14:paraId="171D758D" w14:textId="0D282368" w:rsidR="002549CA" w:rsidRPr="0059432E" w:rsidRDefault="002549CA" w:rsidP="002549CA">
            <w:pPr>
              <w:spacing w:after="0" w:line="240" w:lineRule="auto"/>
              <w:jc w:val="center"/>
              <w:rPr>
                <w:b/>
                <w:bCs/>
                <w:color w:val="002060"/>
              </w:rPr>
            </w:pPr>
            <w:r w:rsidRPr="0059432E">
              <w:rPr>
                <w:b/>
                <w:bCs/>
                <w:color w:val="002060"/>
              </w:rPr>
              <w:t>[2.37e-01 , 2.49e+02]</w:t>
            </w:r>
          </w:p>
        </w:tc>
        <w:tc>
          <w:tcPr>
            <w:tcW w:w="0" w:type="auto"/>
            <w:shd w:val="clear" w:color="auto" w:fill="auto"/>
            <w:vAlign w:val="center"/>
          </w:tcPr>
          <w:p w14:paraId="6FB1D42F" w14:textId="447D4C2C" w:rsidR="002549CA" w:rsidRPr="0059432E" w:rsidRDefault="002549CA" w:rsidP="002549CA">
            <w:pPr>
              <w:spacing w:after="0" w:line="240" w:lineRule="auto"/>
              <w:jc w:val="center"/>
              <w:rPr>
                <w:b/>
                <w:bCs/>
                <w:color w:val="00B050"/>
              </w:rPr>
            </w:pPr>
            <w:r w:rsidRPr="0059432E">
              <w:rPr>
                <w:b/>
                <w:bCs/>
                <w:color w:val="00B050"/>
              </w:rPr>
              <w:t>[0 , 350]</w:t>
            </w:r>
          </w:p>
        </w:tc>
      </w:tr>
      <w:tr w:rsidR="002549CA" w:rsidRPr="004D16F4" w14:paraId="4B927FDE" w14:textId="77777777" w:rsidTr="00570A22">
        <w:tc>
          <w:tcPr>
            <w:tcW w:w="0" w:type="auto"/>
            <w:shd w:val="clear" w:color="auto" w:fill="auto"/>
            <w:vAlign w:val="center"/>
          </w:tcPr>
          <w:p w14:paraId="0B133E5E" w14:textId="77777777" w:rsidR="002549CA" w:rsidRPr="004D16F4" w:rsidRDefault="002549CA" w:rsidP="002549CA">
            <w:pPr>
              <w:spacing w:after="0" w:line="240" w:lineRule="auto"/>
              <w:jc w:val="center"/>
              <w:rPr>
                <w:b/>
                <w:bCs/>
              </w:rPr>
            </w:pPr>
            <w:r w:rsidRPr="004D16F4">
              <w:rPr>
                <w:b/>
                <w:bCs/>
              </w:rPr>
              <w:t>fall time [s]</w:t>
            </w:r>
          </w:p>
        </w:tc>
        <w:tc>
          <w:tcPr>
            <w:tcW w:w="0" w:type="auto"/>
            <w:vAlign w:val="center"/>
          </w:tcPr>
          <w:p w14:paraId="2F4884B9" w14:textId="57E30952" w:rsidR="002549CA" w:rsidRPr="00B31420" w:rsidRDefault="002549CA" w:rsidP="002549CA">
            <w:pPr>
              <w:spacing w:after="0" w:line="240" w:lineRule="auto"/>
              <w:jc w:val="center"/>
            </w:pPr>
            <w:r w:rsidRPr="004D16F4">
              <w:rPr>
                <w:b/>
                <w:bCs/>
                <w:color w:val="FF0000"/>
              </w:rPr>
              <w:t>[0.00e+00 , 4.65e-04]</w:t>
            </w:r>
          </w:p>
        </w:tc>
        <w:tc>
          <w:tcPr>
            <w:tcW w:w="0" w:type="auto"/>
            <w:vAlign w:val="center"/>
          </w:tcPr>
          <w:p w14:paraId="0C18778A" w14:textId="3BE98600" w:rsidR="002549CA" w:rsidRPr="0059432E" w:rsidRDefault="002549CA" w:rsidP="002549CA">
            <w:pPr>
              <w:spacing w:after="0" w:line="240" w:lineRule="auto"/>
              <w:jc w:val="center"/>
              <w:rPr>
                <w:b/>
                <w:bCs/>
                <w:color w:val="002060"/>
              </w:rPr>
            </w:pPr>
            <w:r w:rsidRPr="0059432E">
              <w:rPr>
                <w:b/>
                <w:bCs/>
                <w:color w:val="002060"/>
              </w:rPr>
              <w:t>[6.57e-07 , 3.47e-04]</w:t>
            </w:r>
          </w:p>
        </w:tc>
        <w:tc>
          <w:tcPr>
            <w:tcW w:w="0" w:type="auto"/>
            <w:shd w:val="clear" w:color="auto" w:fill="auto"/>
            <w:vAlign w:val="center"/>
          </w:tcPr>
          <w:p w14:paraId="7C4C4C53" w14:textId="389F24F7" w:rsidR="002549CA" w:rsidRPr="0059432E" w:rsidRDefault="002549CA" w:rsidP="002549CA">
            <w:pPr>
              <w:spacing w:after="0" w:line="240" w:lineRule="auto"/>
              <w:jc w:val="center"/>
              <w:rPr>
                <w:b/>
                <w:bCs/>
                <w:color w:val="00B050"/>
              </w:rPr>
            </w:pPr>
            <w:r w:rsidRPr="0059432E">
              <w:rPr>
                <w:b/>
                <w:bCs/>
                <w:color w:val="00B050"/>
              </w:rPr>
              <w:t>[15 , 500 us]</w:t>
            </w:r>
          </w:p>
        </w:tc>
      </w:tr>
    </w:tbl>
    <w:p w14:paraId="51539981" w14:textId="77777777" w:rsidR="009877EC" w:rsidRDefault="009877EC" w:rsidP="00660B0D">
      <w:pPr>
        <w:rPr>
          <w:rStyle w:val="Naglaeno"/>
        </w:rPr>
      </w:pPr>
    </w:p>
    <w:p w14:paraId="46E274A3" w14:textId="6E5BC2F8" w:rsidR="007970CD" w:rsidRDefault="00094DD2" w:rsidP="00660B0D">
      <w:pPr>
        <w:rPr>
          <w:rStyle w:val="Naglaeno"/>
          <w:b w:val="0"/>
          <w:bCs w:val="0"/>
        </w:rPr>
      </w:pPr>
      <w:r w:rsidRPr="00831CD5">
        <w:rPr>
          <w:rStyle w:val="Naglaeno"/>
        </w:rPr>
        <w:t>Zašto ne koristiti neku drugu vrstu normalizacije kao z-score</w:t>
      </w:r>
      <w:r>
        <w:rPr>
          <w:rStyle w:val="Naglaeno"/>
          <w:b w:val="0"/>
          <w:bCs w:val="0"/>
        </w:rPr>
        <w:t xml:space="preserve"> [</w:t>
      </w:r>
      <w:hyperlink r:id="rId131" w:history="1">
        <w:r>
          <w:rPr>
            <w:rStyle w:val="Hiperveza"/>
          </w:rPr>
          <w:t>Z-scores (daylight.com)</w:t>
        </w:r>
      </w:hyperlink>
      <w:r>
        <w:rPr>
          <w:rStyle w:val="Naglaeno"/>
          <w:b w:val="0"/>
          <w:bCs w:val="0"/>
        </w:rPr>
        <w:t xml:space="preserve">] gdje s vrijednosti </w:t>
      </w:r>
      <w:r w:rsidR="0018379B">
        <w:rPr>
          <w:rStyle w:val="Naglaeno"/>
          <w:b w:val="0"/>
          <w:bCs w:val="0"/>
        </w:rPr>
        <w:t xml:space="preserve">značajke </w:t>
      </w:r>
      <w:r>
        <w:rPr>
          <w:rStyle w:val="Naglaeno"/>
          <w:b w:val="0"/>
          <w:bCs w:val="0"/>
        </w:rPr>
        <w:t>oduzmi sa srednjom vrijednosti</w:t>
      </w:r>
      <w:r w:rsidR="0018379B">
        <w:rPr>
          <w:rStyle w:val="Naglaeno"/>
          <w:b w:val="0"/>
          <w:bCs w:val="0"/>
        </w:rPr>
        <w:t xml:space="preserve"> </w:t>
      </w:r>
      <w:r>
        <w:rPr>
          <w:rStyle w:val="Naglaeno"/>
          <w:b w:val="0"/>
          <w:bCs w:val="0"/>
        </w:rPr>
        <w:t xml:space="preserve"> i podijele sa standardnom devijacijom svake značajke.</w:t>
      </w:r>
      <w:r w:rsidR="00BC00EE">
        <w:rPr>
          <w:rStyle w:val="Naglaeno"/>
          <w:b w:val="0"/>
          <w:bCs w:val="0"/>
        </w:rPr>
        <w:t xml:space="preserve"> U tome slučaju normalizirani podatci imaju srednju vrijednost </w:t>
      </w:r>
      <w:r w:rsidR="00564BE2">
        <w:rPr>
          <w:rStyle w:val="Naglaeno"/>
          <w:b w:val="0"/>
          <w:bCs w:val="0"/>
        </w:rPr>
        <w:t>0</w:t>
      </w:r>
      <w:r w:rsidR="00BC00EE">
        <w:rPr>
          <w:rStyle w:val="Naglaeno"/>
          <w:b w:val="0"/>
          <w:bCs w:val="0"/>
        </w:rPr>
        <w:t xml:space="preserve"> te standardnu varijaciju 1.</w:t>
      </w:r>
      <w:r w:rsidR="00564BE2">
        <w:rPr>
          <w:rStyle w:val="Naglaeno"/>
          <w:b w:val="0"/>
          <w:bCs w:val="0"/>
        </w:rPr>
        <w:t xml:space="preserve"> Time će se sve značajke grupirati oko nule kao što vidimo na slikama ispod</w:t>
      </w:r>
      <w:r w:rsidR="00E002B5">
        <w:rPr>
          <w:rStyle w:val="Naglaeno"/>
          <w:b w:val="0"/>
          <w:bCs w:val="0"/>
        </w:rPr>
        <w:t xml:space="preserve"> da PP2 i PP3 koji bi trebali imati suprotne distribucije sada imaju većinu vrijednosti </w:t>
      </w:r>
      <w:r w:rsidR="001D55BA">
        <w:rPr>
          <w:rStyle w:val="Naglaeno"/>
          <w:b w:val="0"/>
          <w:bCs w:val="0"/>
        </w:rPr>
        <w:t>oko nule. Vidimo da kod clusteriranja će teško biti odvojiti na temelju gustoće ovako normalizirane značajke.</w:t>
      </w:r>
    </w:p>
    <w:p w14:paraId="3AEC2C28" w14:textId="22840946" w:rsidR="00C16725" w:rsidRPr="00C16725" w:rsidRDefault="00C16725" w:rsidP="00C16725">
      <w:pPr>
        <w:rPr>
          <w:rStyle w:val="Naglaeno"/>
        </w:rPr>
      </w:pPr>
      <w:r>
        <w:rPr>
          <w:rStyle w:val="Naglaeno"/>
          <w:noProof/>
        </w:rPr>
        <w:t>Prije</w:t>
      </w:r>
      <w:r w:rsidRPr="00C16725">
        <w:rPr>
          <w:rStyle w:val="Naglaeno"/>
          <w:noProof/>
        </w:rPr>
        <w:t xml:space="preserve"> z score normalizacije:</w:t>
      </w:r>
    </w:p>
    <w:p w14:paraId="0C02E319" w14:textId="6F4D9675" w:rsidR="00C16725" w:rsidRDefault="009C495F" w:rsidP="00660B0D">
      <w:pPr>
        <w:rPr>
          <w:rStyle w:val="Naglaeno"/>
          <w:b w:val="0"/>
          <w:bCs w:val="0"/>
          <w:noProof/>
        </w:rPr>
      </w:pPr>
      <w:r>
        <w:rPr>
          <w:rStyle w:val="Naglaeno"/>
          <w:b w:val="0"/>
          <w:bCs w:val="0"/>
          <w:noProof/>
        </w:rPr>
        <w:pict w14:anchorId="63A941C9">
          <v:shape id="_x0000_i1152" type="#_x0000_t75" style="width:208.35pt;height:156pt;visibility:visible">
            <v:imagedata r:id="rId79" o:title=""/>
          </v:shape>
        </w:pict>
      </w:r>
      <w:r>
        <w:rPr>
          <w:rStyle w:val="Naglaeno"/>
          <w:b w:val="0"/>
          <w:bCs w:val="0"/>
          <w:noProof/>
        </w:rPr>
        <w:pict w14:anchorId="65CEF9AA">
          <v:shape id="_x0000_i1153" type="#_x0000_t75" style="width:208.9pt;height:156.55pt;visibility:visible">
            <v:imagedata r:id="rId81" o:title=""/>
          </v:shape>
        </w:pict>
      </w:r>
    </w:p>
    <w:p w14:paraId="6354DD78" w14:textId="77777777" w:rsidR="00C16725" w:rsidRDefault="00C16725" w:rsidP="00660B0D">
      <w:pPr>
        <w:rPr>
          <w:rStyle w:val="Naglaeno"/>
          <w:b w:val="0"/>
          <w:bCs w:val="0"/>
          <w:noProof/>
        </w:rPr>
      </w:pPr>
    </w:p>
    <w:p w14:paraId="6D83636C" w14:textId="3FE0FB56" w:rsidR="00C16725" w:rsidRPr="00C16725" w:rsidRDefault="00C16725" w:rsidP="00660B0D">
      <w:pPr>
        <w:rPr>
          <w:rStyle w:val="Naglaeno"/>
        </w:rPr>
      </w:pPr>
      <w:r w:rsidRPr="00C16725">
        <w:rPr>
          <w:rStyle w:val="Naglaeno"/>
          <w:noProof/>
        </w:rPr>
        <w:t>Poslije z score normalizacije:</w:t>
      </w:r>
    </w:p>
    <w:p w14:paraId="2BDF6094" w14:textId="54F4296C" w:rsidR="00E002B5" w:rsidRDefault="009C495F" w:rsidP="00660B0D">
      <w:pPr>
        <w:rPr>
          <w:rStyle w:val="Naglaeno"/>
          <w:b w:val="0"/>
          <w:bCs w:val="0"/>
        </w:rPr>
      </w:pPr>
      <w:r>
        <w:rPr>
          <w:rStyle w:val="Naglaeno"/>
          <w:b w:val="0"/>
          <w:bCs w:val="0"/>
        </w:rPr>
        <w:pict w14:anchorId="7F019AC6">
          <v:shape id="_x0000_i1154" type="#_x0000_t75" style="width:234pt;height:175.65pt">
            <v:imagedata r:id="rId132" o:title=""/>
          </v:shape>
        </w:pict>
      </w:r>
      <w:r w:rsidR="001D55BA" w:rsidRPr="001D55BA">
        <w:rPr>
          <w:rStyle w:val="Naglaeno"/>
        </w:rPr>
        <w:t xml:space="preserve"> </w:t>
      </w:r>
      <w:r>
        <w:rPr>
          <w:rStyle w:val="Naglaeno"/>
          <w:b w:val="0"/>
          <w:bCs w:val="0"/>
        </w:rPr>
        <w:pict w14:anchorId="3138B172">
          <v:shape id="_x0000_i1155" type="#_x0000_t75" style="width:214.9pt;height:160.35pt">
            <v:imagedata r:id="rId133" o:title=""/>
          </v:shape>
        </w:pict>
      </w:r>
    </w:p>
    <w:p w14:paraId="35E5FCAF" w14:textId="1692454C" w:rsidR="00831CD5" w:rsidRPr="00094DD2" w:rsidRDefault="00831CD5" w:rsidP="00660B0D">
      <w:pPr>
        <w:rPr>
          <w:rStyle w:val="Naglaeno"/>
          <w:b w:val="0"/>
          <w:bCs w:val="0"/>
        </w:rPr>
      </w:pPr>
    </w:p>
    <w:sectPr w:rsidR="00831CD5" w:rsidRPr="00094DD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attachedTemplate r:id="rId1"/>
  <w:doNotTrackMoves/>
  <w:defaultTabStop w:val="708"/>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84429"/>
    <w:rsid w:val="00094DD2"/>
    <w:rsid w:val="000E24C8"/>
    <w:rsid w:val="001074D7"/>
    <w:rsid w:val="0018379B"/>
    <w:rsid w:val="001D55BA"/>
    <w:rsid w:val="00213677"/>
    <w:rsid w:val="0024041E"/>
    <w:rsid w:val="00243829"/>
    <w:rsid w:val="0025291C"/>
    <w:rsid w:val="002549CA"/>
    <w:rsid w:val="00274A4E"/>
    <w:rsid w:val="00343012"/>
    <w:rsid w:val="003A74E7"/>
    <w:rsid w:val="00435230"/>
    <w:rsid w:val="00473DF8"/>
    <w:rsid w:val="004E6B97"/>
    <w:rsid w:val="004F0283"/>
    <w:rsid w:val="00501CD8"/>
    <w:rsid w:val="00503F40"/>
    <w:rsid w:val="00564BE2"/>
    <w:rsid w:val="0059432E"/>
    <w:rsid w:val="00660B0D"/>
    <w:rsid w:val="00661F40"/>
    <w:rsid w:val="006E2250"/>
    <w:rsid w:val="0073512F"/>
    <w:rsid w:val="007970CD"/>
    <w:rsid w:val="007B08A9"/>
    <w:rsid w:val="007B57B8"/>
    <w:rsid w:val="00831CD5"/>
    <w:rsid w:val="008D58FB"/>
    <w:rsid w:val="0092162A"/>
    <w:rsid w:val="009836C7"/>
    <w:rsid w:val="009877EC"/>
    <w:rsid w:val="009C495F"/>
    <w:rsid w:val="00AA1B5A"/>
    <w:rsid w:val="00B12E9C"/>
    <w:rsid w:val="00B84429"/>
    <w:rsid w:val="00BA7D9E"/>
    <w:rsid w:val="00BC00EE"/>
    <w:rsid w:val="00BF01C5"/>
    <w:rsid w:val="00C16725"/>
    <w:rsid w:val="00C226BE"/>
    <w:rsid w:val="00C57D40"/>
    <w:rsid w:val="00CA46B6"/>
    <w:rsid w:val="00D72276"/>
    <w:rsid w:val="00DD2536"/>
    <w:rsid w:val="00E002B5"/>
    <w:rsid w:val="00E003C0"/>
    <w:rsid w:val="00E928A1"/>
    <w:rsid w:val="00EF1478"/>
    <w:rsid w:val="00F6287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76794"/>
  <w15:chartTrackingRefBased/>
  <w15:docId w15:val="{5E0263F7-204E-4005-BD9A-ABEF8DEB2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hr-HR" w:eastAsia="hr-H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Naslov1">
    <w:name w:val="heading 1"/>
    <w:basedOn w:val="Normal"/>
    <w:next w:val="Normal"/>
    <w:link w:val="Naslov1Char"/>
    <w:uiPriority w:val="9"/>
    <w:qFormat/>
    <w:rsid w:val="004F0283"/>
    <w:pPr>
      <w:keepNext/>
      <w:keepLines/>
      <w:spacing w:before="240" w:after="0"/>
      <w:outlineLvl w:val="0"/>
    </w:pPr>
    <w:rPr>
      <w:rFonts w:ascii="Calibri Light" w:eastAsia="Times New Roman" w:hAnsi="Calibri Light"/>
      <w:color w:val="2F5496"/>
      <w:sz w:val="32"/>
      <w:szCs w:val="32"/>
    </w:rPr>
  </w:style>
  <w:style w:type="paragraph" w:styleId="Naslov2">
    <w:name w:val="heading 2"/>
    <w:basedOn w:val="Normal"/>
    <w:next w:val="Normal"/>
    <w:link w:val="Naslov2Char"/>
    <w:uiPriority w:val="9"/>
    <w:semiHidden/>
    <w:unhideWhenUsed/>
    <w:qFormat/>
    <w:rsid w:val="0092162A"/>
    <w:pPr>
      <w:keepNext/>
      <w:spacing w:before="240" w:after="60"/>
      <w:outlineLvl w:val="1"/>
    </w:pPr>
    <w:rPr>
      <w:rFonts w:ascii="Calibri Light" w:eastAsia="Times New Roman" w:hAnsi="Calibri Light"/>
      <w:b/>
      <w:bCs/>
      <w:i/>
      <w:iCs/>
      <w:sz w:val="28"/>
      <w:szCs w:val="2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link w:val="Naslov1"/>
    <w:uiPriority w:val="9"/>
    <w:rsid w:val="004F0283"/>
    <w:rPr>
      <w:rFonts w:ascii="Calibri Light" w:eastAsia="Times New Roman" w:hAnsi="Calibri Light" w:cs="Times New Roman"/>
      <w:color w:val="2F5496"/>
      <w:sz w:val="32"/>
      <w:szCs w:val="32"/>
    </w:rPr>
  </w:style>
  <w:style w:type="character" w:styleId="Naglaeno">
    <w:name w:val="Strong"/>
    <w:uiPriority w:val="22"/>
    <w:qFormat/>
    <w:rsid w:val="004F0283"/>
    <w:rPr>
      <w:b/>
      <w:bCs/>
    </w:rPr>
  </w:style>
  <w:style w:type="character" w:styleId="Hiperveza">
    <w:name w:val="Hyperlink"/>
    <w:uiPriority w:val="99"/>
    <w:semiHidden/>
    <w:unhideWhenUsed/>
    <w:rsid w:val="00094DD2"/>
    <w:rPr>
      <w:color w:val="0000FF"/>
      <w:u w:val="single"/>
    </w:rPr>
  </w:style>
  <w:style w:type="paragraph" w:customStyle="1" w:styleId="xmsonormal">
    <w:name w:val="x_msonormal"/>
    <w:basedOn w:val="Normal"/>
    <w:rsid w:val="0025291C"/>
    <w:pPr>
      <w:spacing w:after="0" w:line="240" w:lineRule="auto"/>
    </w:pPr>
    <w:rPr>
      <w:rFonts w:eastAsia="Times New Roman" w:cs="Calibri"/>
      <w:lang w:eastAsia="hr-HR"/>
    </w:rPr>
  </w:style>
  <w:style w:type="table" w:customStyle="1" w:styleId="TableNormal">
    <w:name w:val="Table Normal"/>
    <w:uiPriority w:val="99"/>
    <w:semiHidden/>
    <w:rsid w:val="0025291C"/>
    <w:rPr>
      <w:rFonts w:eastAsia="Times New Roman"/>
      <w:sz w:val="22"/>
      <w:szCs w:val="22"/>
    </w:rPr>
    <w:tblPr>
      <w:tblCellMar>
        <w:top w:w="0" w:type="dxa"/>
        <w:left w:w="108" w:type="dxa"/>
        <w:bottom w:w="0" w:type="dxa"/>
        <w:right w:w="108" w:type="dxa"/>
      </w:tblCellMar>
    </w:tblPr>
  </w:style>
  <w:style w:type="character" w:customStyle="1" w:styleId="Naslov2Char">
    <w:name w:val="Naslov 2 Char"/>
    <w:link w:val="Naslov2"/>
    <w:uiPriority w:val="9"/>
    <w:semiHidden/>
    <w:rsid w:val="0092162A"/>
    <w:rPr>
      <w:rFonts w:ascii="Calibri Light" w:eastAsia="Times New Roman" w:hAnsi="Calibri Light" w:cs="Times New Roman"/>
      <w:b/>
      <w:bCs/>
      <w:i/>
      <w:iCs/>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658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4.png"/><Relationship Id="rId21" Type="http://schemas.openxmlformats.org/officeDocument/2006/relationships/image" Target="media/image18.png"/><Relationship Id="rId42" Type="http://schemas.openxmlformats.org/officeDocument/2006/relationships/image" Target="media/image39.png"/><Relationship Id="rId63" Type="http://schemas.openxmlformats.org/officeDocument/2006/relationships/image" Target="media/image60.png"/><Relationship Id="rId84" Type="http://schemas.openxmlformats.org/officeDocument/2006/relationships/image" Target="media/image81.png"/><Relationship Id="rId16" Type="http://schemas.openxmlformats.org/officeDocument/2006/relationships/image" Target="media/image13.png"/><Relationship Id="rId107" Type="http://schemas.openxmlformats.org/officeDocument/2006/relationships/image" Target="media/image104.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123" Type="http://schemas.openxmlformats.org/officeDocument/2006/relationships/image" Target="media/image120.png"/><Relationship Id="rId128" Type="http://schemas.openxmlformats.org/officeDocument/2006/relationships/image" Target="media/image125.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113" Type="http://schemas.openxmlformats.org/officeDocument/2006/relationships/image" Target="media/image110.png"/><Relationship Id="rId118" Type="http://schemas.openxmlformats.org/officeDocument/2006/relationships/image" Target="media/image115.png"/><Relationship Id="rId134" Type="http://schemas.openxmlformats.org/officeDocument/2006/relationships/fontTable" Target="fontTable.xml"/><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08" Type="http://schemas.openxmlformats.org/officeDocument/2006/relationships/image" Target="media/image105.png"/><Relationship Id="rId124" Type="http://schemas.openxmlformats.org/officeDocument/2006/relationships/image" Target="media/image121.png"/><Relationship Id="rId129" Type="http://schemas.openxmlformats.org/officeDocument/2006/relationships/image" Target="media/image126.png"/><Relationship Id="rId54" Type="http://schemas.openxmlformats.org/officeDocument/2006/relationships/image" Target="media/image51.png"/><Relationship Id="rId70" Type="http://schemas.openxmlformats.org/officeDocument/2006/relationships/image" Target="media/image67.png"/><Relationship Id="rId75" Type="http://schemas.openxmlformats.org/officeDocument/2006/relationships/image" Target="media/image72.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23" Type="http://schemas.openxmlformats.org/officeDocument/2006/relationships/image" Target="media/image20.png"/><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11.png"/><Relationship Id="rId119" Type="http://schemas.openxmlformats.org/officeDocument/2006/relationships/image" Target="media/image116.png"/><Relationship Id="rId44" Type="http://schemas.openxmlformats.org/officeDocument/2006/relationships/image" Target="media/image41.png"/><Relationship Id="rId60" Type="http://schemas.openxmlformats.org/officeDocument/2006/relationships/image" Target="media/image57.png"/><Relationship Id="rId65" Type="http://schemas.openxmlformats.org/officeDocument/2006/relationships/image" Target="media/image62.png"/><Relationship Id="rId81" Type="http://schemas.openxmlformats.org/officeDocument/2006/relationships/image" Target="media/image78.png"/><Relationship Id="rId86" Type="http://schemas.openxmlformats.org/officeDocument/2006/relationships/image" Target="media/image83.png"/><Relationship Id="rId130" Type="http://schemas.openxmlformats.org/officeDocument/2006/relationships/image" Target="media/image127.png"/><Relationship Id="rId135" Type="http://schemas.openxmlformats.org/officeDocument/2006/relationships/theme" Target="theme/theme1.xml"/><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120" Type="http://schemas.openxmlformats.org/officeDocument/2006/relationships/image" Target="media/image117.png"/><Relationship Id="rId125" Type="http://schemas.openxmlformats.org/officeDocument/2006/relationships/image" Target="media/image122.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7.png"/><Relationship Id="rId115" Type="http://schemas.openxmlformats.org/officeDocument/2006/relationships/image" Target="media/image112.png"/><Relationship Id="rId131" Type="http://schemas.openxmlformats.org/officeDocument/2006/relationships/hyperlink" Target="https://www.daylight.com/meetings/emug97/Bradshaw/Significant_Similarity/Z-scores.html" TargetMode="External"/><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126" Type="http://schemas.openxmlformats.org/officeDocument/2006/relationships/image" Target="media/image123.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121" Type="http://schemas.openxmlformats.org/officeDocument/2006/relationships/image" Target="media/image118.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116" Type="http://schemas.openxmlformats.org/officeDocument/2006/relationships/image" Target="media/image113.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image" Target="media/image108.png"/><Relationship Id="rId132" Type="http://schemas.openxmlformats.org/officeDocument/2006/relationships/image" Target="media/image128.emf"/><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54.png"/><Relationship Id="rId106" Type="http://schemas.openxmlformats.org/officeDocument/2006/relationships/image" Target="media/image103.png"/><Relationship Id="rId127" Type="http://schemas.openxmlformats.org/officeDocument/2006/relationships/image" Target="media/image124.png"/><Relationship Id="rId10" Type="http://schemas.openxmlformats.org/officeDocument/2006/relationships/image" Target="media/image7.png"/><Relationship Id="rId31" Type="http://schemas.openxmlformats.org/officeDocument/2006/relationships/image" Target="media/image28.png"/><Relationship Id="rId52" Type="http://schemas.openxmlformats.org/officeDocument/2006/relationships/image" Target="media/image49.png"/><Relationship Id="rId73" Type="http://schemas.openxmlformats.org/officeDocument/2006/relationships/image" Target="media/image70.png"/><Relationship Id="rId78" Type="http://schemas.openxmlformats.org/officeDocument/2006/relationships/image" Target="media/image75.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image" Target="media/image119.png"/><Relationship Id="rId4" Type="http://schemas.openxmlformats.org/officeDocument/2006/relationships/image" Target="media/image1.png"/><Relationship Id="rId9" Type="http://schemas.openxmlformats.org/officeDocument/2006/relationships/image" Target="media/image6.png"/><Relationship Id="rId26" Type="http://schemas.openxmlformats.org/officeDocument/2006/relationships/image" Target="media/image23.png"/><Relationship Id="rId47" Type="http://schemas.openxmlformats.org/officeDocument/2006/relationships/image" Target="media/image44.png"/><Relationship Id="rId68" Type="http://schemas.openxmlformats.org/officeDocument/2006/relationships/image" Target="media/image65.png"/><Relationship Id="rId89" Type="http://schemas.openxmlformats.org/officeDocument/2006/relationships/image" Target="media/image86.png"/><Relationship Id="rId112" Type="http://schemas.openxmlformats.org/officeDocument/2006/relationships/image" Target="media/image109.png"/><Relationship Id="rId133" Type="http://schemas.openxmlformats.org/officeDocument/2006/relationships/image" Target="media/image12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ujak\Desktop\FER\5_godina\DIPLOMSKI_PROJEKT\DILPOMSKI_RAD\plant_AE_classification\documentation\preprocessing\small_feature_distribution_results_with_IRQ.doc.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small_feature_distribution_results_with_IRQ.doc.dot</Template>
  <TotalTime>138</TotalTime>
  <Pages>51</Pages>
  <Words>2652</Words>
  <Characters>15122</Characters>
  <Application>Microsoft Office Word</Application>
  <DocSecurity>0</DocSecurity>
  <Lines>126</Lines>
  <Paragraphs>35</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 Gracin</dc:creator>
  <cp:keywords/>
  <dc:description/>
  <cp:lastModifiedBy>Renato Gracin</cp:lastModifiedBy>
  <cp:revision>23</cp:revision>
  <dcterms:created xsi:type="dcterms:W3CDTF">2022-06-14T15:09:00Z</dcterms:created>
  <dcterms:modified xsi:type="dcterms:W3CDTF">2022-06-14T19:01:00Z</dcterms:modified>
</cp:coreProperties>
</file>