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CDC63" w14:textId="55011932" w:rsidR="00661F40" w:rsidRDefault="004F0283" w:rsidP="004F0283">
      <w:pPr>
        <w:pStyle w:val="Naslov1"/>
      </w:pPr>
      <w:proofErr w:type="spellStart"/>
      <w:r>
        <w:t>Feature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</w:t>
      </w:r>
      <w:proofErr w:type="spellStart"/>
      <w:r w:rsidR="00B84429">
        <w:t>small</w:t>
      </w:r>
      <w:proofErr w:type="spellEnd"/>
      <w:r w:rsidR="00B84429">
        <w:t xml:space="preserve"> </w:t>
      </w:r>
      <w:proofErr w:type="spellStart"/>
      <w:r w:rsidR="00B84429">
        <w:t>dataset</w:t>
      </w:r>
      <w:proofErr w:type="spellEnd"/>
    </w:p>
    <w:p w14:paraId="2630838F" w14:textId="2E33CA1C" w:rsidR="0024041E" w:rsidRDefault="0024041E" w:rsidP="0024041E"/>
    <w:p w14:paraId="2ED571A7" w14:textId="5AD09E93" w:rsidR="0024041E" w:rsidRPr="002436D4" w:rsidRDefault="0024041E" w:rsidP="0024041E">
      <w:pPr>
        <w:rPr>
          <w:b/>
          <w:bCs/>
        </w:rPr>
      </w:pPr>
      <w:r w:rsidRPr="002436D4">
        <w:rPr>
          <w:b/>
          <w:bCs/>
        </w:rPr>
        <w:t xml:space="preserve">Za potencijalne </w:t>
      </w:r>
      <w:proofErr w:type="spellStart"/>
      <w:r w:rsidRPr="002436D4">
        <w:rPr>
          <w:b/>
          <w:bCs/>
        </w:rPr>
        <w:t>outliere</w:t>
      </w:r>
      <w:proofErr w:type="spellEnd"/>
      <w:r w:rsidRPr="002436D4">
        <w:rPr>
          <w:b/>
          <w:bCs/>
        </w:rPr>
        <w:t xml:space="preserve"> određenih emisija će se tražiti vrijednosti određenih značajki iznad ili ispod </w:t>
      </w:r>
      <w:r>
        <w:rPr>
          <w:b/>
          <w:bCs/>
        </w:rPr>
        <w:t>granica određenih pomoću IQR mjere. Za IQR vrijednost je uzeta razlika između 95. percentila i 5. percentil pojedine značajke pomnožena s koeficijentom 1.25</w:t>
      </w:r>
      <w:r w:rsidRPr="002436D4">
        <w:rPr>
          <w:b/>
          <w:bCs/>
        </w:rPr>
        <w:t>.</w:t>
      </w:r>
      <w:r>
        <w:rPr>
          <w:b/>
          <w:bCs/>
        </w:rPr>
        <w:t xml:space="preserve"> Zatim je određena gornja granica </w:t>
      </w:r>
      <w:proofErr w:type="spellStart"/>
      <w:r>
        <w:rPr>
          <w:b/>
          <w:bCs/>
        </w:rPr>
        <w:t>outliera</w:t>
      </w:r>
      <w:proofErr w:type="spellEnd"/>
      <w:r>
        <w:rPr>
          <w:b/>
          <w:bCs/>
        </w:rPr>
        <w:t xml:space="preserve"> kao IQR + 95. percentil te donja granica </w:t>
      </w:r>
      <w:proofErr w:type="spellStart"/>
      <w:r>
        <w:rPr>
          <w:b/>
          <w:bCs/>
        </w:rPr>
        <w:t>outliera</w:t>
      </w:r>
      <w:proofErr w:type="spellEnd"/>
      <w:r>
        <w:rPr>
          <w:b/>
          <w:bCs/>
        </w:rPr>
        <w:t xml:space="preserve"> kao IQR – 5. percentil. Navedene granice vidimo na slici označ</w:t>
      </w:r>
      <w:r w:rsidR="00EF1478">
        <w:rPr>
          <w:b/>
          <w:bCs/>
        </w:rPr>
        <w:t xml:space="preserve">ene kao crvene </w:t>
      </w:r>
      <w:proofErr w:type="spellStart"/>
      <w:r w:rsidR="00EF1478">
        <w:rPr>
          <w:b/>
          <w:bCs/>
        </w:rPr>
        <w:t>iscrtkane</w:t>
      </w:r>
      <w:proofErr w:type="spellEnd"/>
      <w:r w:rsidR="00EF1478">
        <w:rPr>
          <w:b/>
          <w:bCs/>
        </w:rPr>
        <w:t xml:space="preserve"> linije. Potencijalni </w:t>
      </w:r>
      <w:proofErr w:type="spellStart"/>
      <w:r w:rsidR="00EF1478">
        <w:rPr>
          <w:b/>
          <w:bCs/>
        </w:rPr>
        <w:t>outlieri</w:t>
      </w:r>
      <w:proofErr w:type="spellEnd"/>
      <w:r>
        <w:rPr>
          <w:b/>
          <w:bCs/>
        </w:rPr>
        <w:t xml:space="preserve"> p</w:t>
      </w:r>
      <w:r>
        <w:rPr>
          <w:b/>
          <w:bCs/>
        </w:rPr>
        <w:t xml:space="preserve">ostaju pravi </w:t>
      </w:r>
      <w:proofErr w:type="spellStart"/>
      <w:r>
        <w:rPr>
          <w:b/>
          <w:bCs/>
        </w:rPr>
        <w:t>outlieri</w:t>
      </w:r>
      <w:proofErr w:type="spellEnd"/>
      <w:r>
        <w:rPr>
          <w:b/>
          <w:bCs/>
        </w:rPr>
        <w:t xml:space="preserve"> ako prepoznamo grešku kod odvajanja signala od šuma pomoću binarne omotnice ili ako prepoznamo da emisije unose previše šuma i nisu prava reprezentacija skupa podataka.</w:t>
      </w:r>
    </w:p>
    <w:p w14:paraId="13DD60C0" w14:textId="77777777" w:rsidR="0024041E" w:rsidRPr="0024041E" w:rsidRDefault="0024041E" w:rsidP="0024041E"/>
    <w:p w14:paraId="076F773E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RISE_TIME:</w:t>
      </w:r>
    </w:p>
    <w:p w14:paraId="5A3E3E9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9E1C3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320.2pt;height:239.45pt;visibility:visible">
            <v:imagedata r:id="rId4" o:title=""/>
          </v:shape>
        </w:pict>
      </w:r>
    </w:p>
    <w:p w14:paraId="2847D7CF" w14:textId="4863189F" w:rsidR="004F0283" w:rsidRDefault="009877EC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51A70E5">
          <v:shape id="Slika 2" o:spid="_x0000_i1026" type="#_x0000_t75" style="width:320.2pt;height:239.45pt;visibility:visible">
            <v:imagedata r:id="rId5" o:title=""/>
          </v:shape>
        </w:pict>
      </w:r>
    </w:p>
    <w:p w14:paraId="672EF072" w14:textId="1CB47111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9.0875e-05 s i ispod -1.2375e-05 s RISE TIME:</w:t>
      </w:r>
    </w:p>
    <w:p w14:paraId="516262D4" w14:textId="439D76A2" w:rsidR="00EF1478" w:rsidRPr="00EF1478" w:rsidRDefault="00EF1478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>To je više emisija neposredno jedna nakon druge pa je binarna omotnica uzela predugi dio signala kao emisiju.</w:t>
      </w:r>
    </w:p>
    <w:p w14:paraId="0ECB33DD" w14:textId="77777777" w:rsidR="004F0283" w:rsidRDefault="004F0283" w:rsidP="004F0283">
      <w:pPr>
        <w:rPr>
          <w:rStyle w:val="Naglaeno"/>
        </w:rPr>
      </w:pPr>
    </w:p>
    <w:p w14:paraId="24914EB9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269DBA1">
          <v:shape id="Slika 4" o:spid="_x0000_i1027" type="#_x0000_t75" style="width:183.25pt;height:137.45pt;visibility:visible">
            <v:imagedata r:id="rId6" o:title=""/>
          </v:shape>
        </w:pict>
      </w:r>
      <w:r>
        <w:rPr>
          <w:rStyle w:val="Naglaeno"/>
          <w:b w:val="0"/>
          <w:bCs w:val="0"/>
          <w:noProof/>
        </w:rPr>
        <w:pict w14:anchorId="621B928B">
          <v:shape id="Slika 5" o:spid="_x0000_i1028" type="#_x0000_t75" style="width:169.1pt;height:126pt;visibility:visible">
            <v:imagedata r:id="rId7" o:title=""/>
          </v:shape>
        </w:pict>
      </w:r>
    </w:p>
    <w:p w14:paraId="7585D3D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6D1BD6E">
          <v:shape id="Slika 6" o:spid="_x0000_i1029" type="#_x0000_t75" style="width:166.9pt;height:124.35pt;visibility:visible">
            <v:imagedata r:id="rId8" o:title=""/>
          </v:shape>
        </w:pict>
      </w:r>
      <w:r>
        <w:rPr>
          <w:rStyle w:val="Naglaeno"/>
          <w:b w:val="0"/>
          <w:bCs w:val="0"/>
          <w:noProof/>
        </w:rPr>
        <w:pict w14:anchorId="475D041F">
          <v:shape id="Slika 7" o:spid="_x0000_i1030" type="#_x0000_t75" style="width:184.9pt;height:138pt;visibility:visible">
            <v:imagedata r:id="rId9" o:title=""/>
          </v:shape>
        </w:pict>
      </w:r>
    </w:p>
    <w:p w14:paraId="2A1CC7A2" w14:textId="77777777" w:rsidR="004F0283" w:rsidRDefault="004F0283" w:rsidP="004F0283">
      <w:pPr>
        <w:rPr>
          <w:rStyle w:val="Naglaeno"/>
        </w:rPr>
      </w:pPr>
    </w:p>
    <w:p w14:paraId="2D235450" w14:textId="77777777" w:rsidR="004F0283" w:rsidRDefault="004F0283" w:rsidP="004F0283">
      <w:pPr>
        <w:rPr>
          <w:rStyle w:val="Naglaeno"/>
        </w:rPr>
      </w:pPr>
    </w:p>
    <w:p w14:paraId="3F665F53" w14:textId="77777777" w:rsidR="004F0283" w:rsidRDefault="004F0283" w:rsidP="004F0283">
      <w:pPr>
        <w:rPr>
          <w:rStyle w:val="Naglaeno"/>
        </w:rPr>
      </w:pPr>
    </w:p>
    <w:p w14:paraId="5563B9F5" w14:textId="77777777" w:rsidR="004F0283" w:rsidRDefault="004F0283" w:rsidP="004F0283">
      <w:pPr>
        <w:rPr>
          <w:rStyle w:val="Naglaeno"/>
        </w:rPr>
      </w:pPr>
    </w:p>
    <w:p w14:paraId="6DE1DECB" w14:textId="77777777" w:rsidR="004F0283" w:rsidRDefault="004F0283" w:rsidP="004F0283">
      <w:pPr>
        <w:rPr>
          <w:rStyle w:val="Naglaeno"/>
        </w:rPr>
      </w:pPr>
    </w:p>
    <w:p w14:paraId="0D2CF614" w14:textId="77777777" w:rsidR="004F0283" w:rsidRDefault="004F0283" w:rsidP="004F0283">
      <w:pPr>
        <w:rPr>
          <w:rStyle w:val="Naglaeno"/>
        </w:rPr>
      </w:pPr>
    </w:p>
    <w:p w14:paraId="10E91923" w14:textId="77777777" w:rsidR="004F0283" w:rsidRDefault="004F0283" w:rsidP="004F0283">
      <w:pPr>
        <w:rPr>
          <w:rStyle w:val="Naglaeno"/>
        </w:rPr>
      </w:pPr>
    </w:p>
    <w:p w14:paraId="59760C36" w14:textId="77777777" w:rsidR="004F0283" w:rsidRDefault="004F0283" w:rsidP="004F0283">
      <w:pPr>
        <w:rPr>
          <w:rStyle w:val="Naglaeno"/>
        </w:rPr>
      </w:pPr>
    </w:p>
    <w:p w14:paraId="20BF4BCF" w14:textId="77777777" w:rsidR="004F0283" w:rsidRDefault="004F0283" w:rsidP="004F0283">
      <w:pPr>
        <w:rPr>
          <w:rStyle w:val="Naglaeno"/>
        </w:rPr>
      </w:pPr>
    </w:p>
    <w:p w14:paraId="65CC1605" w14:textId="77777777" w:rsidR="004F0283" w:rsidRDefault="004F0283" w:rsidP="004F0283">
      <w:pPr>
        <w:rPr>
          <w:rStyle w:val="Naglaeno"/>
          <w:b w:val="0"/>
          <w:bCs w:val="0"/>
          <w:noProof/>
        </w:rPr>
      </w:pPr>
    </w:p>
    <w:p w14:paraId="6175A524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794D426C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23FA1C1A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4D14D674" w14:textId="77777777" w:rsidR="00213677" w:rsidRDefault="00213677" w:rsidP="004F0283">
      <w:pPr>
        <w:rPr>
          <w:rStyle w:val="Naglaeno"/>
        </w:rPr>
      </w:pPr>
    </w:p>
    <w:p w14:paraId="33740525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9.0875e-05 s i ispod -1.2375e-05 s RISE TIME dobivamo slijedeću distribuciju:</w:t>
      </w:r>
    </w:p>
    <w:p w14:paraId="04F6309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673E6F6">
          <v:shape id="Slika 19" o:spid="_x0000_i1031" type="#_x0000_t75" style="width:320.2pt;height:239.45pt;visibility:visible">
            <v:imagedata r:id="rId10" o:title=""/>
          </v:shape>
        </w:pict>
      </w:r>
    </w:p>
    <w:p w14:paraId="73B2C3A7" w14:textId="77777777" w:rsidR="004F0283" w:rsidRDefault="0024041E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37705312">
          <v:shape id="Slika 20" o:spid="_x0000_i1032" type="#_x0000_t75" style="width:320.2pt;height:239.45pt;visibility:visible">
            <v:imagedata r:id="rId11" o:title=""/>
          </v:shape>
        </w:pict>
      </w:r>
    </w:p>
    <w:p w14:paraId="2C08E3B7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6C14BBAB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7270874E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6203A2A9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408419D1" w14:textId="77777777" w:rsidR="00213677" w:rsidRPr="00213677" w:rsidRDefault="00213677" w:rsidP="00213677">
      <w:pPr>
        <w:rPr>
          <w:rStyle w:val="Naglaeno"/>
        </w:rPr>
      </w:pPr>
      <w:r w:rsidRPr="00213677">
        <w:rPr>
          <w:rStyle w:val="Naglaeno"/>
        </w:rPr>
        <w:t xml:space="preserve">RISE TIME </w:t>
      </w:r>
      <w:proofErr w:type="spellStart"/>
      <w:r w:rsidRPr="00213677">
        <w:rPr>
          <w:rStyle w:val="Naglaeno"/>
        </w:rPr>
        <w:t>outliers</w:t>
      </w:r>
      <w:proofErr w:type="spellEnd"/>
      <w:r w:rsidRPr="00213677">
        <w:rPr>
          <w:rStyle w:val="Naglaeno"/>
        </w:rPr>
        <w:t xml:space="preserve"> are </w:t>
      </w:r>
      <w:proofErr w:type="spellStart"/>
      <w:r w:rsidRPr="00213677">
        <w:rPr>
          <w:rStyle w:val="Naglaeno"/>
        </w:rPr>
        <w:t>emissions</w:t>
      </w:r>
      <w:proofErr w:type="spellEnd"/>
      <w:r w:rsidRPr="00213677">
        <w:rPr>
          <w:rStyle w:val="Naglaeno"/>
        </w:rPr>
        <w:t xml:space="preserve"> </w:t>
      </w:r>
      <w:proofErr w:type="spellStart"/>
      <w:r w:rsidRPr="00213677">
        <w:rPr>
          <w:rStyle w:val="Naglaeno"/>
        </w:rPr>
        <w:t>with</w:t>
      </w:r>
      <w:proofErr w:type="spellEnd"/>
      <w:r w:rsidRPr="00213677">
        <w:rPr>
          <w:rStyle w:val="Naglaeno"/>
        </w:rPr>
        <w:t xml:space="preserve"> </w:t>
      </w:r>
      <w:proofErr w:type="spellStart"/>
      <w:r w:rsidRPr="00213677">
        <w:rPr>
          <w:rStyle w:val="Naglaeno"/>
        </w:rPr>
        <w:t>value</w:t>
      </w:r>
      <w:proofErr w:type="spellEnd"/>
      <w:r w:rsidRPr="00213677">
        <w:rPr>
          <w:rStyle w:val="Naglaeno"/>
        </w:rPr>
        <w:t xml:space="preserve"> more </w:t>
      </w:r>
      <w:proofErr w:type="spellStart"/>
      <w:r w:rsidRPr="00213677">
        <w:rPr>
          <w:rStyle w:val="Naglaeno"/>
        </w:rPr>
        <w:t>than</w:t>
      </w:r>
      <w:proofErr w:type="spellEnd"/>
      <w:r w:rsidRPr="00213677">
        <w:rPr>
          <w:rStyle w:val="Naglaeno"/>
        </w:rPr>
        <w:t xml:space="preserve"> 9.0875e-05 [s]</w:t>
      </w:r>
    </w:p>
    <w:p w14:paraId="26DF3A66" w14:textId="77777777" w:rsidR="00213677" w:rsidRDefault="00213677" w:rsidP="00213677">
      <w:pPr>
        <w:rPr>
          <w:rStyle w:val="Naglaeno"/>
        </w:rPr>
      </w:pPr>
      <w:proofErr w:type="spellStart"/>
      <w:r w:rsidRPr="00213677">
        <w:rPr>
          <w:rStyle w:val="Naglaeno"/>
        </w:rPr>
        <w:t>Percentage</w:t>
      </w:r>
      <w:proofErr w:type="spellEnd"/>
      <w:r w:rsidRPr="00213677">
        <w:rPr>
          <w:rStyle w:val="Naglaeno"/>
        </w:rPr>
        <w:t xml:space="preserve"> </w:t>
      </w:r>
      <w:proofErr w:type="spellStart"/>
      <w:r w:rsidRPr="00213677">
        <w:rPr>
          <w:rStyle w:val="Naglaeno"/>
        </w:rPr>
        <w:t>of</w:t>
      </w:r>
      <w:proofErr w:type="spellEnd"/>
      <w:r w:rsidRPr="00213677">
        <w:rPr>
          <w:rStyle w:val="Naglaeno"/>
        </w:rPr>
        <w:t xml:space="preserve"> </w:t>
      </w:r>
      <w:proofErr w:type="spellStart"/>
      <w:r w:rsidRPr="00213677">
        <w:rPr>
          <w:rStyle w:val="Naglaeno"/>
        </w:rPr>
        <w:t>outliers</w:t>
      </w:r>
      <w:proofErr w:type="spellEnd"/>
      <w:r w:rsidRPr="00213677">
        <w:rPr>
          <w:rStyle w:val="Naglaeno"/>
        </w:rPr>
        <w:t xml:space="preserve"> for RISE TIME: 16/745 = 2.1477 %</w:t>
      </w:r>
    </w:p>
    <w:p w14:paraId="5CD01BDE" w14:textId="77777777" w:rsidR="00213677" w:rsidRDefault="00213677" w:rsidP="00213677">
      <w:pPr>
        <w:rPr>
          <w:rStyle w:val="Naglaeno"/>
        </w:rPr>
      </w:pPr>
    </w:p>
    <w:p w14:paraId="36C9F20F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COUNTS_TO:</w:t>
      </w:r>
    </w:p>
    <w:p w14:paraId="7C57FE3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B2F9C00">
          <v:shape id="Slika 21" o:spid="_x0000_i1033" type="#_x0000_t75" style="width:320.2pt;height:239.45pt;visibility:visible">
            <v:imagedata r:id="rId12" o:title=""/>
          </v:shape>
        </w:pict>
      </w:r>
    </w:p>
    <w:p w14:paraId="56BF8859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C808A43">
          <v:shape id="Slika 22" o:spid="_x0000_i1034" type="#_x0000_t75" style="width:320.2pt;height:239.45pt;visibility:visible">
            <v:imagedata r:id="rId13" o:title=""/>
          </v:shape>
        </w:pict>
      </w:r>
    </w:p>
    <w:p w14:paraId="0CDEA390" w14:textId="77777777" w:rsidR="004F0283" w:rsidRDefault="004F0283" w:rsidP="004F0283">
      <w:pPr>
        <w:rPr>
          <w:rStyle w:val="Naglaeno"/>
        </w:rPr>
      </w:pPr>
    </w:p>
    <w:p w14:paraId="54358DFF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259562CE" w14:textId="1802959D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118 # i ispod -50 # COUNTS TO:</w:t>
      </w:r>
    </w:p>
    <w:p w14:paraId="363256F1" w14:textId="047140CB" w:rsidR="00EF1478" w:rsidRPr="004E6B97" w:rsidRDefault="00EF1478" w:rsidP="004F0283">
      <w:pPr>
        <w:rPr>
          <w:rStyle w:val="Naglaeno"/>
          <w:b w:val="0"/>
          <w:bCs w:val="0"/>
        </w:rPr>
      </w:pPr>
      <w:r w:rsidRPr="004E6B97">
        <w:rPr>
          <w:rStyle w:val="Naglaeno"/>
          <w:b w:val="0"/>
          <w:bCs w:val="0"/>
          <w:noProof/>
        </w:rPr>
        <w:t>I</w:t>
      </w:r>
      <w:r w:rsidRPr="004E6B97">
        <w:rPr>
          <w:rStyle w:val="Naglaeno"/>
          <w:b w:val="0"/>
          <w:bCs w:val="0"/>
          <w:noProof/>
        </w:rPr>
        <w:t>sti razlog i emisije kao kod RISE TIME.</w:t>
      </w:r>
    </w:p>
    <w:p w14:paraId="6EFC334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A44F34D">
          <v:shape id="Slika 23" o:spid="_x0000_i1035" type="#_x0000_t75" style="width:151.65pt;height:113.45pt;visibility:visible">
            <v:imagedata r:id="rId14" o:title=""/>
          </v:shape>
        </w:pict>
      </w:r>
      <w:r>
        <w:rPr>
          <w:rStyle w:val="Naglaeno"/>
          <w:b w:val="0"/>
          <w:bCs w:val="0"/>
          <w:noProof/>
        </w:rPr>
        <w:pict w14:anchorId="123684FA">
          <v:shape id="Slika 25" o:spid="_x0000_i1036" type="#_x0000_t75" style="width:151.65pt;height:113.45pt;visibility:visible">
            <v:imagedata r:id="rId15" o:title=""/>
          </v:shape>
        </w:pict>
      </w:r>
    </w:p>
    <w:p w14:paraId="5C481EB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098208B">
          <v:shape id="Slika 26" o:spid="_x0000_i1037" type="#_x0000_t75" style="width:147.8pt;height:110.75pt;visibility:visible">
            <v:imagedata r:id="rId16" o:title=""/>
          </v:shape>
        </w:pict>
      </w:r>
      <w:r>
        <w:rPr>
          <w:rStyle w:val="Naglaeno"/>
          <w:b w:val="0"/>
          <w:bCs w:val="0"/>
          <w:noProof/>
        </w:rPr>
        <w:pict w14:anchorId="77255766">
          <v:shape id="Slika 28" o:spid="_x0000_i1038" type="#_x0000_t75" style="width:160.35pt;height:120pt;visibility:visible">
            <v:imagedata r:id="rId17" o:title=""/>
          </v:shape>
        </w:pict>
      </w:r>
    </w:p>
    <w:p w14:paraId="55CEDF98" w14:textId="77777777" w:rsidR="004F0283" w:rsidRDefault="004F0283" w:rsidP="004F0283">
      <w:pPr>
        <w:rPr>
          <w:rStyle w:val="Naglaeno"/>
        </w:rPr>
      </w:pPr>
    </w:p>
    <w:p w14:paraId="7C649BE3" w14:textId="77777777" w:rsidR="004F0283" w:rsidRDefault="004F0283" w:rsidP="004F0283">
      <w:pPr>
        <w:rPr>
          <w:rStyle w:val="Naglaeno"/>
        </w:rPr>
      </w:pPr>
    </w:p>
    <w:p w14:paraId="3ABD5338" w14:textId="77777777" w:rsidR="004F0283" w:rsidRDefault="004F0283" w:rsidP="004F0283">
      <w:pPr>
        <w:rPr>
          <w:rStyle w:val="Naglaeno"/>
        </w:rPr>
      </w:pPr>
    </w:p>
    <w:p w14:paraId="0C2E59A6" w14:textId="77777777" w:rsidR="004F0283" w:rsidRDefault="004F0283" w:rsidP="004F0283">
      <w:pPr>
        <w:rPr>
          <w:rStyle w:val="Naglaeno"/>
        </w:rPr>
      </w:pPr>
    </w:p>
    <w:p w14:paraId="6931E1A9" w14:textId="77777777" w:rsidR="004F0283" w:rsidRDefault="004F0283" w:rsidP="004F0283">
      <w:pPr>
        <w:rPr>
          <w:rStyle w:val="Naglaeno"/>
        </w:rPr>
      </w:pPr>
    </w:p>
    <w:p w14:paraId="39AAFE9D" w14:textId="77777777" w:rsidR="00B12E9C" w:rsidRPr="00AA1B5A" w:rsidRDefault="00B12E9C" w:rsidP="00B12E9C">
      <w:pPr>
        <w:rPr>
          <w:rStyle w:val="Naglaeno"/>
        </w:rPr>
      </w:pPr>
      <w:r w:rsidRPr="00AA1B5A">
        <w:rPr>
          <w:rStyle w:val="Naglaeno"/>
        </w:rPr>
        <w:t xml:space="preserve">COUNTS TO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118 [#]</w:t>
      </w:r>
    </w:p>
    <w:p w14:paraId="6FF6AE4A" w14:textId="77777777" w:rsidR="00B12E9C" w:rsidRPr="00AA1B5A" w:rsidRDefault="00B12E9C" w:rsidP="00B12E9C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COUNTS TO: 13/745 = 1.745 %</w:t>
      </w:r>
    </w:p>
    <w:p w14:paraId="6589443E" w14:textId="77777777" w:rsidR="004F0283" w:rsidRDefault="004F0283" w:rsidP="004F0283">
      <w:pPr>
        <w:rPr>
          <w:rStyle w:val="Naglaeno"/>
        </w:rPr>
      </w:pPr>
    </w:p>
    <w:p w14:paraId="5E0BE5FF" w14:textId="77777777" w:rsidR="004F0283" w:rsidRDefault="004F0283" w:rsidP="004F0283">
      <w:pPr>
        <w:rPr>
          <w:rStyle w:val="Naglaeno"/>
          <w:b w:val="0"/>
          <w:bCs w:val="0"/>
          <w:noProof/>
        </w:rPr>
      </w:pPr>
    </w:p>
    <w:p w14:paraId="098361EC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10505EFF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76592251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54867AC8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46212026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7FDB354E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1798F9EF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62B8FE65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6E0447D9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354543E6" w14:textId="77777777" w:rsidR="00213677" w:rsidRDefault="00213677" w:rsidP="004F0283">
      <w:pPr>
        <w:rPr>
          <w:rStyle w:val="Naglaeno"/>
          <w:b w:val="0"/>
          <w:bCs w:val="0"/>
          <w:noProof/>
        </w:rPr>
      </w:pPr>
    </w:p>
    <w:p w14:paraId="3D4A8FF8" w14:textId="77777777" w:rsidR="00213677" w:rsidRDefault="00213677" w:rsidP="004F0283">
      <w:pPr>
        <w:rPr>
          <w:rStyle w:val="Naglaeno"/>
        </w:rPr>
      </w:pPr>
    </w:p>
    <w:p w14:paraId="7081E685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118 # i ispod -50 # COUNTS TO dobivamo slijedeću distribuciju:</w:t>
      </w:r>
    </w:p>
    <w:p w14:paraId="42757CD2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E96DB43">
          <v:shape id="Slika 36" o:spid="_x0000_i1039" type="#_x0000_t75" style="width:320.2pt;height:239.45pt;visibility:visible">
            <v:imagedata r:id="rId18" o:title=""/>
          </v:shape>
        </w:pict>
      </w:r>
    </w:p>
    <w:p w14:paraId="30424B8C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C66993E">
          <v:shape id="Slika 37" o:spid="_x0000_i1040" type="#_x0000_t75" style="width:320.2pt;height:239.45pt;visibility:visible">
            <v:imagedata r:id="rId19" o:title=""/>
          </v:shape>
        </w:pict>
      </w:r>
    </w:p>
    <w:p w14:paraId="7A5909BB" w14:textId="77777777" w:rsidR="00213677" w:rsidRDefault="00213677" w:rsidP="004F0283">
      <w:pPr>
        <w:rPr>
          <w:rStyle w:val="Naglaeno"/>
        </w:rPr>
      </w:pPr>
    </w:p>
    <w:p w14:paraId="44D73CE6" w14:textId="77777777" w:rsidR="00213677" w:rsidRDefault="00213677" w:rsidP="004F0283">
      <w:pPr>
        <w:rPr>
          <w:rStyle w:val="Naglaeno"/>
        </w:rPr>
      </w:pPr>
    </w:p>
    <w:p w14:paraId="737022E9" w14:textId="77777777" w:rsidR="004E6B97" w:rsidRDefault="004E6B97" w:rsidP="004E6B97">
      <w:pPr>
        <w:rPr>
          <w:rStyle w:val="Naglaeno"/>
        </w:rPr>
      </w:pPr>
    </w:p>
    <w:p w14:paraId="2FF83B42" w14:textId="77777777" w:rsidR="004E6B97" w:rsidRPr="00AA1B5A" w:rsidRDefault="004E6B97" w:rsidP="004E6B97">
      <w:pPr>
        <w:rPr>
          <w:rStyle w:val="Naglaeno"/>
        </w:rPr>
      </w:pPr>
      <w:r w:rsidRPr="00AA1B5A">
        <w:rPr>
          <w:rStyle w:val="Naglaeno"/>
        </w:rPr>
        <w:t xml:space="preserve">COUNTS TO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118 [#]</w:t>
      </w:r>
    </w:p>
    <w:p w14:paraId="6E90EEA5" w14:textId="424BBE1E" w:rsidR="00213677" w:rsidRDefault="004E6B97" w:rsidP="004F0283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COUNTS TO: 13/745 = 1.745 %</w:t>
      </w:r>
    </w:p>
    <w:p w14:paraId="735F67B3" w14:textId="77777777" w:rsidR="00213677" w:rsidRDefault="00213677" w:rsidP="004F0283">
      <w:pPr>
        <w:rPr>
          <w:rStyle w:val="Naglaeno"/>
        </w:rPr>
      </w:pPr>
    </w:p>
    <w:p w14:paraId="3E4860F9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COUNTS_FROM:</w:t>
      </w:r>
    </w:p>
    <w:p w14:paraId="79BD0CEA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711BBC2">
          <v:shape id="Slika 38" o:spid="_x0000_i1041" type="#_x0000_t75" style="width:320.2pt;height:239.45pt;visibility:visible">
            <v:imagedata r:id="rId20" o:title=""/>
          </v:shape>
        </w:pict>
      </w:r>
    </w:p>
    <w:p w14:paraId="64A572C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E5CF251">
          <v:shape id="Slika 39" o:spid="_x0000_i1042" type="#_x0000_t75" style="width:320.2pt;height:239.45pt;visibility:visible">
            <v:imagedata r:id="rId21" o:title=""/>
          </v:shape>
        </w:pict>
      </w:r>
    </w:p>
    <w:p w14:paraId="3A3038CB" w14:textId="77777777" w:rsidR="004F0283" w:rsidRDefault="004F0283" w:rsidP="004F0283">
      <w:pPr>
        <w:rPr>
          <w:rStyle w:val="Naglaeno"/>
        </w:rPr>
      </w:pPr>
    </w:p>
    <w:p w14:paraId="66FFA60D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7892268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157 # i ispod -25 # COUNTS FROM</w:t>
      </w:r>
      <w:r w:rsidR="006E2250">
        <w:rPr>
          <w:rStyle w:val="Naglaeno"/>
        </w:rPr>
        <w:t>:</w:t>
      </w:r>
    </w:p>
    <w:p w14:paraId="19DDC34B" w14:textId="77777777" w:rsidR="006E2250" w:rsidRDefault="006E2250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6B99E69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EC8FC8B">
          <v:shape id="Slika 40" o:spid="_x0000_i1043" type="#_x0000_t75" style="width:195.25pt;height:145.65pt;visibility:visible">
            <v:imagedata r:id="rId22" o:title=""/>
          </v:shape>
        </w:pict>
      </w:r>
      <w:r>
        <w:rPr>
          <w:rStyle w:val="Naglaeno"/>
          <w:b w:val="0"/>
          <w:bCs w:val="0"/>
          <w:noProof/>
        </w:rPr>
        <w:pict w14:anchorId="0F8D48BA">
          <v:shape id="Slika 41" o:spid="_x0000_i1044" type="#_x0000_t75" style="width:185.45pt;height:138.55pt;visibility:visible">
            <v:imagedata r:id="rId23" o:title=""/>
          </v:shape>
        </w:pict>
      </w:r>
    </w:p>
    <w:p w14:paraId="0A30209A" w14:textId="77777777" w:rsidR="004F0283" w:rsidRDefault="004F0283" w:rsidP="004F0283">
      <w:pPr>
        <w:rPr>
          <w:rStyle w:val="Naglaeno"/>
        </w:rPr>
      </w:pPr>
    </w:p>
    <w:p w14:paraId="735F5D3A" w14:textId="77777777" w:rsidR="004F0283" w:rsidRDefault="004F0283" w:rsidP="004F0283">
      <w:pPr>
        <w:rPr>
          <w:rStyle w:val="Naglaeno"/>
        </w:rPr>
      </w:pPr>
    </w:p>
    <w:p w14:paraId="2C887D7F" w14:textId="77777777" w:rsidR="006E2250" w:rsidRDefault="006E2250" w:rsidP="004F0283">
      <w:pPr>
        <w:rPr>
          <w:rStyle w:val="Naglaeno"/>
        </w:rPr>
      </w:pPr>
    </w:p>
    <w:p w14:paraId="0B433BB2" w14:textId="77777777" w:rsidR="006E2250" w:rsidRDefault="006E2250" w:rsidP="004F0283">
      <w:pPr>
        <w:rPr>
          <w:rStyle w:val="Naglaeno"/>
        </w:rPr>
      </w:pPr>
    </w:p>
    <w:p w14:paraId="2D55C4E0" w14:textId="77777777" w:rsidR="006E2250" w:rsidRDefault="006E2250" w:rsidP="004F0283">
      <w:pPr>
        <w:rPr>
          <w:rStyle w:val="Naglaeno"/>
        </w:rPr>
      </w:pPr>
    </w:p>
    <w:p w14:paraId="4E6E9B78" w14:textId="77777777" w:rsidR="006E2250" w:rsidRDefault="006E2250" w:rsidP="004F0283">
      <w:pPr>
        <w:rPr>
          <w:rStyle w:val="Naglaeno"/>
        </w:rPr>
      </w:pPr>
    </w:p>
    <w:p w14:paraId="044F191F" w14:textId="77777777" w:rsidR="006E2250" w:rsidRDefault="006E2250" w:rsidP="004F0283">
      <w:pPr>
        <w:rPr>
          <w:rStyle w:val="Naglaeno"/>
        </w:rPr>
      </w:pPr>
    </w:p>
    <w:p w14:paraId="69837B86" w14:textId="77777777" w:rsidR="006E2250" w:rsidRDefault="006E2250" w:rsidP="004F0283">
      <w:pPr>
        <w:rPr>
          <w:rStyle w:val="Naglaeno"/>
        </w:rPr>
      </w:pPr>
    </w:p>
    <w:p w14:paraId="7426A588" w14:textId="77777777" w:rsidR="006E2250" w:rsidRDefault="006E2250" w:rsidP="004F0283">
      <w:pPr>
        <w:rPr>
          <w:rStyle w:val="Naglaeno"/>
        </w:rPr>
      </w:pPr>
    </w:p>
    <w:p w14:paraId="09A95B27" w14:textId="77777777" w:rsidR="006E2250" w:rsidRDefault="006E2250" w:rsidP="004F0283">
      <w:pPr>
        <w:rPr>
          <w:rStyle w:val="Naglaeno"/>
        </w:rPr>
      </w:pPr>
    </w:p>
    <w:p w14:paraId="411AADAD" w14:textId="77777777" w:rsidR="006E2250" w:rsidRDefault="006E2250" w:rsidP="004F0283">
      <w:pPr>
        <w:rPr>
          <w:rStyle w:val="Naglaeno"/>
        </w:rPr>
      </w:pPr>
    </w:p>
    <w:p w14:paraId="37859CC4" w14:textId="77777777" w:rsidR="006E2250" w:rsidRDefault="006E2250" w:rsidP="004F0283">
      <w:pPr>
        <w:rPr>
          <w:rStyle w:val="Naglaeno"/>
        </w:rPr>
      </w:pPr>
    </w:p>
    <w:p w14:paraId="1BDBD9A8" w14:textId="77777777" w:rsidR="006E2250" w:rsidRDefault="006E2250" w:rsidP="004F0283">
      <w:pPr>
        <w:rPr>
          <w:rStyle w:val="Naglaeno"/>
        </w:rPr>
      </w:pPr>
    </w:p>
    <w:p w14:paraId="5C39BC53" w14:textId="77777777" w:rsidR="006E2250" w:rsidRDefault="006E2250" w:rsidP="004F0283">
      <w:pPr>
        <w:rPr>
          <w:rStyle w:val="Naglaeno"/>
        </w:rPr>
      </w:pPr>
    </w:p>
    <w:p w14:paraId="2DFAA222" w14:textId="77777777" w:rsidR="006E2250" w:rsidRDefault="006E2250" w:rsidP="004F0283">
      <w:pPr>
        <w:rPr>
          <w:rStyle w:val="Naglaeno"/>
        </w:rPr>
      </w:pPr>
    </w:p>
    <w:p w14:paraId="032AAE00" w14:textId="77777777" w:rsidR="006E2250" w:rsidRDefault="006E2250" w:rsidP="004F0283">
      <w:pPr>
        <w:rPr>
          <w:rStyle w:val="Naglaeno"/>
        </w:rPr>
      </w:pPr>
    </w:p>
    <w:p w14:paraId="1761D998" w14:textId="77777777" w:rsidR="006E2250" w:rsidRDefault="006E2250" w:rsidP="004F0283">
      <w:pPr>
        <w:rPr>
          <w:rStyle w:val="Naglaeno"/>
        </w:rPr>
      </w:pPr>
    </w:p>
    <w:p w14:paraId="1FE55A6A" w14:textId="77777777" w:rsidR="006E2250" w:rsidRDefault="006E2250" w:rsidP="004F0283">
      <w:pPr>
        <w:rPr>
          <w:rStyle w:val="Naglaeno"/>
        </w:rPr>
      </w:pPr>
    </w:p>
    <w:p w14:paraId="3CCA55D9" w14:textId="77777777" w:rsidR="006E2250" w:rsidRDefault="006E2250" w:rsidP="004F0283">
      <w:pPr>
        <w:rPr>
          <w:rStyle w:val="Naglaeno"/>
        </w:rPr>
      </w:pPr>
    </w:p>
    <w:p w14:paraId="394C284B" w14:textId="77777777" w:rsidR="006E2250" w:rsidRDefault="006E2250" w:rsidP="004F0283">
      <w:pPr>
        <w:rPr>
          <w:rStyle w:val="Naglaeno"/>
        </w:rPr>
      </w:pPr>
    </w:p>
    <w:p w14:paraId="39B2A382" w14:textId="77777777" w:rsidR="006E2250" w:rsidRDefault="006E2250" w:rsidP="004F0283">
      <w:pPr>
        <w:rPr>
          <w:rStyle w:val="Naglaeno"/>
        </w:rPr>
      </w:pPr>
    </w:p>
    <w:p w14:paraId="15377909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DURATION:</w:t>
      </w:r>
    </w:p>
    <w:p w14:paraId="0C2B1AB3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A2BAE16">
          <v:shape id="Slika 46" o:spid="_x0000_i1045" type="#_x0000_t75" style="width:320.2pt;height:239.45pt;visibility:visible">
            <v:imagedata r:id="rId24" o:title=""/>
          </v:shape>
        </w:pict>
      </w:r>
    </w:p>
    <w:p w14:paraId="6CAC02F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8C24368">
          <v:shape id="Slika 47" o:spid="_x0000_i1046" type="#_x0000_t75" style="width:320.2pt;height:239.45pt;visibility:visible">
            <v:imagedata r:id="rId25" o:title=""/>
          </v:shape>
        </w:pict>
      </w:r>
    </w:p>
    <w:p w14:paraId="1DFBAC6F" w14:textId="77777777" w:rsidR="004F0283" w:rsidRDefault="004F0283" w:rsidP="004F0283">
      <w:pPr>
        <w:rPr>
          <w:rStyle w:val="Naglaeno"/>
        </w:rPr>
      </w:pPr>
    </w:p>
    <w:p w14:paraId="5B12D000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7BC27A3F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0.00032163 s i ispod 0.00025687 s DURATION:</w:t>
      </w:r>
    </w:p>
    <w:p w14:paraId="6ED8B274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FA0B637">
          <v:shape id="Slika 48" o:spid="_x0000_i1047" type="#_x0000_t75" style="width:190.9pt;height:142.35pt;visibility:visible">
            <v:imagedata r:id="rId26" o:title=""/>
          </v:shape>
        </w:pict>
      </w:r>
      <w:r>
        <w:rPr>
          <w:rStyle w:val="Naglaeno"/>
          <w:b w:val="0"/>
          <w:bCs w:val="0"/>
          <w:noProof/>
        </w:rPr>
        <w:pict w14:anchorId="237B0FC2">
          <v:shape id="Slika 50" o:spid="_x0000_i1048" type="#_x0000_t75" style="width:171.8pt;height:128.75pt;visibility:visible">
            <v:imagedata r:id="rId27" o:title=""/>
          </v:shape>
        </w:pict>
      </w:r>
    </w:p>
    <w:p w14:paraId="0A42F7D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3184CA9">
          <v:shape id="Slika 51" o:spid="_x0000_i1049" type="#_x0000_t75" style="width:166.35pt;height:123.8pt;visibility:visible">
            <v:imagedata r:id="rId28" o:title=""/>
          </v:shape>
        </w:pict>
      </w:r>
      <w:r>
        <w:rPr>
          <w:rStyle w:val="Naglaeno"/>
          <w:b w:val="0"/>
          <w:bCs w:val="0"/>
          <w:noProof/>
        </w:rPr>
        <w:pict w14:anchorId="1641B84D">
          <v:shape id="Slika 57" o:spid="_x0000_i1050" type="#_x0000_t75" style="width:176.75pt;height:132pt;visibility:visible">
            <v:imagedata r:id="rId29" o:title=""/>
          </v:shape>
        </w:pict>
      </w:r>
    </w:p>
    <w:p w14:paraId="4629C127" w14:textId="77777777" w:rsidR="004F0283" w:rsidRDefault="004F0283" w:rsidP="004F0283">
      <w:pPr>
        <w:rPr>
          <w:rStyle w:val="Naglaeno"/>
        </w:rPr>
      </w:pPr>
    </w:p>
    <w:p w14:paraId="4AE3BFCC" w14:textId="77777777" w:rsidR="004F0283" w:rsidRDefault="004F0283" w:rsidP="004F0283">
      <w:pPr>
        <w:rPr>
          <w:rStyle w:val="Naglaeno"/>
        </w:rPr>
      </w:pPr>
    </w:p>
    <w:p w14:paraId="1E41CBA7" w14:textId="77777777" w:rsidR="004F0283" w:rsidRDefault="004F0283" w:rsidP="004F0283">
      <w:pPr>
        <w:rPr>
          <w:rStyle w:val="Naglaeno"/>
        </w:rPr>
      </w:pPr>
    </w:p>
    <w:p w14:paraId="5D2E97A3" w14:textId="77777777" w:rsidR="004F0283" w:rsidRDefault="004F0283" w:rsidP="004F0283">
      <w:pPr>
        <w:rPr>
          <w:rStyle w:val="Naglaeno"/>
        </w:rPr>
      </w:pPr>
    </w:p>
    <w:p w14:paraId="5F7C3D7A" w14:textId="77777777" w:rsidR="004F0283" w:rsidRDefault="004F0283" w:rsidP="004F0283">
      <w:pPr>
        <w:rPr>
          <w:rStyle w:val="Naglaeno"/>
        </w:rPr>
      </w:pPr>
    </w:p>
    <w:p w14:paraId="3C4F556D" w14:textId="77777777" w:rsidR="004F0283" w:rsidRDefault="004F0283" w:rsidP="004F0283">
      <w:pPr>
        <w:rPr>
          <w:rStyle w:val="Naglaeno"/>
        </w:rPr>
      </w:pPr>
    </w:p>
    <w:p w14:paraId="2B8E7425" w14:textId="77777777" w:rsidR="004F0283" w:rsidRDefault="004F0283" w:rsidP="004F0283">
      <w:pPr>
        <w:rPr>
          <w:rStyle w:val="Naglaeno"/>
        </w:rPr>
      </w:pPr>
    </w:p>
    <w:p w14:paraId="130A846A" w14:textId="77777777" w:rsidR="004F0283" w:rsidRDefault="004F0283" w:rsidP="004F0283">
      <w:pPr>
        <w:rPr>
          <w:rStyle w:val="Naglaeno"/>
        </w:rPr>
      </w:pPr>
    </w:p>
    <w:p w14:paraId="1586893D" w14:textId="77777777" w:rsidR="004F0283" w:rsidRDefault="004F0283" w:rsidP="004F0283">
      <w:pPr>
        <w:rPr>
          <w:rStyle w:val="Naglaeno"/>
        </w:rPr>
      </w:pPr>
    </w:p>
    <w:p w14:paraId="654B9B83" w14:textId="77777777" w:rsidR="004F0283" w:rsidRDefault="004F0283" w:rsidP="004F0283">
      <w:pPr>
        <w:rPr>
          <w:rStyle w:val="Naglaeno"/>
        </w:rPr>
      </w:pPr>
    </w:p>
    <w:p w14:paraId="2099CCD4" w14:textId="77777777" w:rsidR="004F0283" w:rsidRDefault="004F0283" w:rsidP="004F0283">
      <w:pPr>
        <w:rPr>
          <w:rStyle w:val="Naglaeno"/>
        </w:rPr>
      </w:pPr>
    </w:p>
    <w:p w14:paraId="4753AB7F" w14:textId="77777777" w:rsidR="004F0283" w:rsidRDefault="004F0283" w:rsidP="004F0283">
      <w:pPr>
        <w:rPr>
          <w:rStyle w:val="Naglaeno"/>
        </w:rPr>
      </w:pPr>
    </w:p>
    <w:p w14:paraId="6FE6EFBD" w14:textId="77777777" w:rsidR="004F0283" w:rsidRDefault="004F0283" w:rsidP="004F0283">
      <w:pPr>
        <w:rPr>
          <w:rStyle w:val="Naglaeno"/>
        </w:rPr>
      </w:pPr>
    </w:p>
    <w:p w14:paraId="0988263E" w14:textId="77777777" w:rsidR="004F0283" w:rsidRDefault="004F0283" w:rsidP="004F0283">
      <w:pPr>
        <w:rPr>
          <w:rStyle w:val="Naglaeno"/>
        </w:rPr>
      </w:pPr>
    </w:p>
    <w:p w14:paraId="472FC04F" w14:textId="77777777" w:rsidR="004F0283" w:rsidRDefault="004F0283" w:rsidP="004F0283">
      <w:pPr>
        <w:rPr>
          <w:rStyle w:val="Naglaeno"/>
        </w:rPr>
      </w:pPr>
    </w:p>
    <w:p w14:paraId="0DF181DA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0.00032163 s i ispod 0.00025687 s DURATION dobivamo slijedeću distribuciju:</w:t>
      </w:r>
    </w:p>
    <w:p w14:paraId="050F31EF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24831B2">
          <v:shape id="Slika 76" o:spid="_x0000_i1051" type="#_x0000_t75" style="width:320.2pt;height:239.45pt;visibility:visible">
            <v:imagedata r:id="rId30" o:title=""/>
          </v:shape>
        </w:pict>
      </w:r>
    </w:p>
    <w:p w14:paraId="32FB57F8" w14:textId="77777777" w:rsidR="004F0283" w:rsidRDefault="0024041E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6A75DB1">
          <v:shape id="Slika 77" o:spid="_x0000_i1052" type="#_x0000_t75" style="width:320.2pt;height:239.45pt;visibility:visible">
            <v:imagedata r:id="rId31" o:title=""/>
          </v:shape>
        </w:pict>
      </w:r>
    </w:p>
    <w:p w14:paraId="6F6A9D22" w14:textId="77777777" w:rsidR="006E2250" w:rsidRDefault="006E2250" w:rsidP="004F0283">
      <w:pPr>
        <w:rPr>
          <w:rStyle w:val="Naglaeno"/>
          <w:b w:val="0"/>
          <w:bCs w:val="0"/>
          <w:noProof/>
        </w:rPr>
      </w:pPr>
    </w:p>
    <w:p w14:paraId="681B0B99" w14:textId="77777777" w:rsidR="006E2250" w:rsidRDefault="006E2250" w:rsidP="004F0283">
      <w:pPr>
        <w:rPr>
          <w:rStyle w:val="Naglaeno"/>
          <w:b w:val="0"/>
          <w:bCs w:val="0"/>
          <w:noProof/>
        </w:rPr>
      </w:pPr>
    </w:p>
    <w:p w14:paraId="31CDA406" w14:textId="77777777" w:rsidR="00BF01C5" w:rsidRDefault="00BF01C5" w:rsidP="00BF01C5">
      <w:pPr>
        <w:rPr>
          <w:rStyle w:val="Naglaeno"/>
          <w:b w:val="0"/>
          <w:bCs w:val="0"/>
          <w:noProof/>
        </w:rPr>
      </w:pPr>
    </w:p>
    <w:p w14:paraId="391A49E7" w14:textId="77777777" w:rsidR="00BF01C5" w:rsidRPr="00AA1B5A" w:rsidRDefault="00BF01C5" w:rsidP="00BF01C5">
      <w:pPr>
        <w:rPr>
          <w:rStyle w:val="Naglaeno"/>
        </w:rPr>
      </w:pPr>
      <w:r w:rsidRPr="00AA1B5A">
        <w:rPr>
          <w:rStyle w:val="Naglaeno"/>
        </w:rPr>
        <w:t xml:space="preserve">DURATION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0.00032163 [s]</w:t>
      </w:r>
    </w:p>
    <w:p w14:paraId="409206F3" w14:textId="77777777" w:rsidR="00BF01C5" w:rsidRPr="00AA1B5A" w:rsidRDefault="00BF01C5" w:rsidP="00BF01C5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DURATION: 28/745 = 3.7584 %</w:t>
      </w:r>
    </w:p>
    <w:p w14:paraId="7098DC4C" w14:textId="77777777" w:rsidR="006E2250" w:rsidRDefault="006E2250" w:rsidP="004F0283">
      <w:pPr>
        <w:rPr>
          <w:rStyle w:val="Naglaeno"/>
          <w:b w:val="0"/>
          <w:bCs w:val="0"/>
          <w:noProof/>
        </w:rPr>
      </w:pPr>
    </w:p>
    <w:p w14:paraId="44357C53" w14:textId="77777777" w:rsidR="00BF01C5" w:rsidRDefault="00BF01C5" w:rsidP="004F0283">
      <w:pPr>
        <w:rPr>
          <w:rStyle w:val="Naglaeno"/>
          <w:b w:val="0"/>
          <w:bCs w:val="0"/>
          <w:noProof/>
        </w:rPr>
      </w:pPr>
    </w:p>
    <w:p w14:paraId="312DA7D1" w14:textId="3D215E90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PEAK_AMPLITUDE:</w:t>
      </w:r>
    </w:p>
    <w:p w14:paraId="3F8BD86A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DC23C05">
          <v:shape id="Slika 78" o:spid="_x0000_i1053" type="#_x0000_t75" style="width:320.2pt;height:239.45pt;visibility:visible">
            <v:imagedata r:id="rId32" o:title=""/>
          </v:shape>
        </w:pict>
      </w:r>
    </w:p>
    <w:p w14:paraId="72FA2C0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F857B29">
          <v:shape id="Slika 79" o:spid="_x0000_i1054" type="#_x0000_t75" style="width:320.2pt;height:239.45pt;visibility:visible">
            <v:imagedata r:id="rId33" o:title=""/>
          </v:shape>
        </w:pict>
      </w:r>
    </w:p>
    <w:p w14:paraId="0277FA5D" w14:textId="77777777" w:rsidR="004F0283" w:rsidRDefault="004F0283" w:rsidP="004F0283">
      <w:pPr>
        <w:rPr>
          <w:rStyle w:val="Naglaeno"/>
        </w:rPr>
      </w:pPr>
    </w:p>
    <w:p w14:paraId="63426C32" w14:textId="77777777" w:rsidR="00BF01C5" w:rsidRDefault="00BF01C5" w:rsidP="004F0283">
      <w:pPr>
        <w:rPr>
          <w:rStyle w:val="Naglaeno"/>
        </w:rPr>
      </w:pPr>
    </w:p>
    <w:p w14:paraId="05EA7EF1" w14:textId="77777777" w:rsidR="00BF01C5" w:rsidRDefault="00BF01C5" w:rsidP="004F0283">
      <w:pPr>
        <w:rPr>
          <w:rStyle w:val="Naglaeno"/>
        </w:rPr>
      </w:pPr>
    </w:p>
    <w:p w14:paraId="7FE7653D" w14:textId="77777777" w:rsidR="00BF01C5" w:rsidRDefault="00BF01C5" w:rsidP="004F0283">
      <w:pPr>
        <w:rPr>
          <w:rStyle w:val="Naglaeno"/>
        </w:rPr>
      </w:pPr>
    </w:p>
    <w:p w14:paraId="589D83E1" w14:textId="77777777" w:rsidR="00BF01C5" w:rsidRDefault="00BF01C5" w:rsidP="004F0283">
      <w:pPr>
        <w:rPr>
          <w:rStyle w:val="Naglaeno"/>
        </w:rPr>
      </w:pPr>
    </w:p>
    <w:p w14:paraId="7FF37C0E" w14:textId="77777777" w:rsidR="00BF01C5" w:rsidRDefault="00BF01C5" w:rsidP="004F0283">
      <w:pPr>
        <w:rPr>
          <w:rStyle w:val="Naglaeno"/>
        </w:rPr>
      </w:pPr>
    </w:p>
    <w:p w14:paraId="67563868" w14:textId="77777777" w:rsidR="00BF01C5" w:rsidRDefault="00BF01C5" w:rsidP="004F0283">
      <w:pPr>
        <w:rPr>
          <w:rStyle w:val="Naglaeno"/>
        </w:rPr>
      </w:pPr>
    </w:p>
    <w:p w14:paraId="43389FAE" w14:textId="77777777" w:rsidR="00BF01C5" w:rsidRDefault="00BF01C5" w:rsidP="004F0283">
      <w:pPr>
        <w:rPr>
          <w:rStyle w:val="Naglaeno"/>
        </w:rPr>
      </w:pPr>
    </w:p>
    <w:p w14:paraId="713CE2B4" w14:textId="71BEE3DE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0.040515 V i ispod -0.021705 V PEAK AMPLITUDE:</w:t>
      </w:r>
    </w:p>
    <w:p w14:paraId="47D1F94B" w14:textId="77777777" w:rsidR="006E2250" w:rsidRDefault="006E2250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5D558D48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ED2AABC">
          <v:shape id="Slika 80" o:spid="_x0000_i1055" type="#_x0000_t75" style="width:217.1pt;height:162.55pt;visibility:visible">
            <v:imagedata r:id="rId34" o:title=""/>
          </v:shape>
        </w:pict>
      </w:r>
      <w:r>
        <w:rPr>
          <w:rStyle w:val="Naglaeno"/>
          <w:b w:val="0"/>
          <w:bCs w:val="0"/>
          <w:noProof/>
        </w:rPr>
        <w:pict w14:anchorId="02ECDC25">
          <v:shape id="Slika 81" o:spid="_x0000_i1056" type="#_x0000_t75" style="width:202.9pt;height:151.1pt;visibility:visible">
            <v:imagedata r:id="rId35" o:title=""/>
          </v:shape>
        </w:pict>
      </w:r>
    </w:p>
    <w:p w14:paraId="3619F799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3C635DB">
          <v:shape id="Slika 82" o:spid="_x0000_i1057" type="#_x0000_t75" style="width:204pt;height:152.75pt;visibility:visible">
            <v:imagedata r:id="rId36" o:title=""/>
          </v:shape>
        </w:pict>
      </w:r>
      <w:r>
        <w:rPr>
          <w:rStyle w:val="Naglaeno"/>
          <w:b w:val="0"/>
          <w:bCs w:val="0"/>
          <w:noProof/>
        </w:rPr>
        <w:pict w14:anchorId="760CF829">
          <v:shape id="Slika 83" o:spid="_x0000_i1058" type="#_x0000_t75" style="width:193.1pt;height:144.55pt;visibility:visible">
            <v:imagedata r:id="rId37" o:title=""/>
          </v:shape>
        </w:pict>
      </w:r>
    </w:p>
    <w:p w14:paraId="1D3C6666" w14:textId="77777777" w:rsidR="004F0283" w:rsidRDefault="004F0283" w:rsidP="004F0283">
      <w:pPr>
        <w:rPr>
          <w:rStyle w:val="Naglaeno"/>
        </w:rPr>
      </w:pPr>
    </w:p>
    <w:p w14:paraId="31312B46" w14:textId="77777777" w:rsidR="004F0283" w:rsidRDefault="004F0283" w:rsidP="004F0283">
      <w:pPr>
        <w:rPr>
          <w:rStyle w:val="Naglaeno"/>
        </w:rPr>
      </w:pPr>
    </w:p>
    <w:p w14:paraId="4655FC90" w14:textId="77777777" w:rsidR="004F0283" w:rsidRDefault="004F0283" w:rsidP="004F0283">
      <w:pPr>
        <w:rPr>
          <w:rStyle w:val="Naglaeno"/>
        </w:rPr>
      </w:pPr>
    </w:p>
    <w:p w14:paraId="6BC6FBDF" w14:textId="77777777" w:rsidR="004F0283" w:rsidRDefault="004F0283" w:rsidP="004F0283">
      <w:pPr>
        <w:rPr>
          <w:rStyle w:val="Naglaeno"/>
        </w:rPr>
      </w:pPr>
    </w:p>
    <w:p w14:paraId="4BB998DD" w14:textId="77777777" w:rsidR="004F0283" w:rsidRDefault="004F0283" w:rsidP="004F0283">
      <w:pPr>
        <w:rPr>
          <w:rStyle w:val="Naglaeno"/>
        </w:rPr>
      </w:pPr>
    </w:p>
    <w:p w14:paraId="2A2A440F" w14:textId="77777777" w:rsidR="004F0283" w:rsidRDefault="004F0283" w:rsidP="004F0283">
      <w:pPr>
        <w:rPr>
          <w:rStyle w:val="Naglaeno"/>
        </w:rPr>
      </w:pPr>
    </w:p>
    <w:p w14:paraId="3281AAE6" w14:textId="77777777" w:rsidR="004F0283" w:rsidRDefault="004F0283" w:rsidP="004F0283">
      <w:pPr>
        <w:rPr>
          <w:rStyle w:val="Naglaeno"/>
        </w:rPr>
      </w:pPr>
    </w:p>
    <w:p w14:paraId="3385FCEB" w14:textId="77777777" w:rsidR="004F0283" w:rsidRDefault="004F0283" w:rsidP="004F0283">
      <w:pPr>
        <w:rPr>
          <w:rStyle w:val="Naglaeno"/>
        </w:rPr>
      </w:pPr>
    </w:p>
    <w:p w14:paraId="36448229" w14:textId="77777777" w:rsidR="004F0283" w:rsidRDefault="004F0283" w:rsidP="004F0283">
      <w:pPr>
        <w:rPr>
          <w:rStyle w:val="Naglaeno"/>
        </w:rPr>
      </w:pPr>
    </w:p>
    <w:p w14:paraId="7D4240F9" w14:textId="77777777" w:rsidR="004F0283" w:rsidRDefault="004F0283" w:rsidP="004F0283">
      <w:pPr>
        <w:rPr>
          <w:rStyle w:val="Naglaeno"/>
        </w:rPr>
      </w:pPr>
    </w:p>
    <w:p w14:paraId="71C387BD" w14:textId="77777777" w:rsidR="004F0283" w:rsidRDefault="004F0283" w:rsidP="004F0283">
      <w:pPr>
        <w:rPr>
          <w:rStyle w:val="Naglaeno"/>
        </w:rPr>
      </w:pPr>
    </w:p>
    <w:p w14:paraId="753B6474" w14:textId="77777777" w:rsidR="004F0283" w:rsidRDefault="004F0283" w:rsidP="004F0283">
      <w:pPr>
        <w:rPr>
          <w:rStyle w:val="Naglaeno"/>
        </w:rPr>
      </w:pPr>
    </w:p>
    <w:p w14:paraId="0289ADA8" w14:textId="77777777" w:rsidR="006E2250" w:rsidRDefault="006E2250" w:rsidP="004F0283">
      <w:pPr>
        <w:rPr>
          <w:rStyle w:val="Naglaeno"/>
        </w:rPr>
      </w:pPr>
    </w:p>
    <w:p w14:paraId="724D5604" w14:textId="77777777" w:rsidR="00BF01C5" w:rsidRDefault="00BF01C5" w:rsidP="004F0283">
      <w:pPr>
        <w:rPr>
          <w:rStyle w:val="Naglaeno"/>
        </w:rPr>
      </w:pPr>
    </w:p>
    <w:p w14:paraId="76D7AEB7" w14:textId="6E529C91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AVERAGE_FREQUENCY:</w:t>
      </w:r>
    </w:p>
    <w:p w14:paraId="4B56948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A99396C">
          <v:shape id="Slika 108" o:spid="_x0000_i1059" type="#_x0000_t75" style="width:320.2pt;height:239.45pt;visibility:visible">
            <v:imagedata r:id="rId38" o:title=""/>
          </v:shape>
        </w:pict>
      </w:r>
    </w:p>
    <w:p w14:paraId="538CB4C4" w14:textId="77777777" w:rsidR="004F0283" w:rsidRDefault="0024041E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33CE03E">
          <v:shape id="Slika 109" o:spid="_x0000_i1060" type="#_x0000_t75" style="width:320.2pt;height:239.45pt;visibility:visible">
            <v:imagedata r:id="rId39" o:title=""/>
          </v:shape>
        </w:pict>
      </w:r>
    </w:p>
    <w:p w14:paraId="57FFA61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655223.5793 Hz i ispod 51170.7882 Hz AVERAGE FREQUENCY:</w:t>
      </w:r>
    </w:p>
    <w:p w14:paraId="0594510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173759B">
          <v:shape id="Slika 110" o:spid="_x0000_i1061" type="#_x0000_t75" style="width:177.25pt;height:132.55pt;visibility:visible">
            <v:imagedata r:id="rId40" o:title=""/>
          </v:shape>
        </w:pict>
      </w:r>
      <w:r>
        <w:rPr>
          <w:rStyle w:val="Naglaeno"/>
          <w:b w:val="0"/>
          <w:bCs w:val="0"/>
          <w:noProof/>
        </w:rPr>
        <w:pict w14:anchorId="65736EEF">
          <v:shape id="Slika 111" o:spid="_x0000_i1062" type="#_x0000_t75" style="width:162pt;height:121.1pt;visibility:visible">
            <v:imagedata r:id="rId41" o:title=""/>
          </v:shape>
        </w:pict>
      </w:r>
    </w:p>
    <w:p w14:paraId="25F50648" w14:textId="77777777" w:rsidR="004F0283" w:rsidRDefault="0024041E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lastRenderedPageBreak/>
        <w:pict w14:anchorId="1873A66F">
          <v:shape id="Slika 112" o:spid="_x0000_i1063" type="#_x0000_t75" style="width:174.55pt;height:130.35pt;visibility:visible">
            <v:imagedata r:id="rId42" o:title=""/>
          </v:shape>
        </w:pict>
      </w:r>
      <w:r>
        <w:rPr>
          <w:rStyle w:val="Naglaeno"/>
          <w:b w:val="0"/>
          <w:bCs w:val="0"/>
          <w:noProof/>
        </w:rPr>
        <w:pict w14:anchorId="27C4C179">
          <v:shape id="Slika 113" o:spid="_x0000_i1064" type="#_x0000_t75" style="width:164.2pt;height:122.75pt;visibility:visible">
            <v:imagedata r:id="rId43" o:title=""/>
          </v:shape>
        </w:pict>
      </w:r>
    </w:p>
    <w:p w14:paraId="43FECD5A" w14:textId="77777777" w:rsidR="006E2250" w:rsidRDefault="006E2250" w:rsidP="004F0283">
      <w:pPr>
        <w:rPr>
          <w:rStyle w:val="Naglaeno"/>
        </w:rPr>
      </w:pPr>
    </w:p>
    <w:p w14:paraId="2118BD54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655223.5793 Hz i ispod 51170.7882 Hz AVERAGE FREQUENCY dobivamo slijedeću distribuciju:</w:t>
      </w:r>
    </w:p>
    <w:p w14:paraId="4D240BD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23F0DEF">
          <v:shape id="Slika 114" o:spid="_x0000_i1065" type="#_x0000_t75" style="width:320.2pt;height:239.45pt;visibility:visible">
            <v:imagedata r:id="rId44" o:title=""/>
          </v:shape>
        </w:pict>
      </w:r>
    </w:p>
    <w:p w14:paraId="7AE82101" w14:textId="77777777" w:rsidR="004F0283" w:rsidRDefault="0024041E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08064E8A">
          <v:shape id="Slika 115" o:spid="_x0000_i1066" type="#_x0000_t75" style="width:211.65pt;height:157.65pt;visibility:visible">
            <v:imagedata r:id="rId45" o:title=""/>
          </v:shape>
        </w:pict>
      </w:r>
    </w:p>
    <w:p w14:paraId="36473001" w14:textId="77777777" w:rsidR="00AA1B5A" w:rsidRPr="00AA1B5A" w:rsidRDefault="00AA1B5A" w:rsidP="00AA1B5A">
      <w:pPr>
        <w:rPr>
          <w:rStyle w:val="Naglaeno"/>
        </w:rPr>
      </w:pPr>
      <w:r w:rsidRPr="00AA1B5A">
        <w:rPr>
          <w:rStyle w:val="Naglaeno"/>
        </w:rPr>
        <w:t xml:space="preserve">AVERAGE FREQUENCY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655223.5793 [Hz]</w:t>
      </w:r>
    </w:p>
    <w:p w14:paraId="64096DF4" w14:textId="77777777" w:rsidR="00AA1B5A" w:rsidRPr="00AA1B5A" w:rsidRDefault="00AA1B5A" w:rsidP="00AA1B5A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AVERAGE FREQUENCY: 4/745 = 0.53691 %</w:t>
      </w:r>
    </w:p>
    <w:p w14:paraId="58CC1071" w14:textId="77777777" w:rsidR="00AA1B5A" w:rsidRDefault="00AA1B5A" w:rsidP="004F0283">
      <w:pPr>
        <w:rPr>
          <w:rStyle w:val="Naglaeno"/>
        </w:rPr>
      </w:pPr>
    </w:p>
    <w:p w14:paraId="279FA0FC" w14:textId="77777777" w:rsidR="00B12E9C" w:rsidRDefault="00B12E9C" w:rsidP="004F0283">
      <w:pPr>
        <w:rPr>
          <w:rStyle w:val="Naglaeno"/>
        </w:rPr>
      </w:pPr>
    </w:p>
    <w:p w14:paraId="31EFA689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RMS:</w:t>
      </w:r>
    </w:p>
    <w:p w14:paraId="51D4981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4FFA6E6">
          <v:shape id="Slika 116" o:spid="_x0000_i1067" type="#_x0000_t75" style="width:320.2pt;height:239.45pt;visibility:visible">
            <v:imagedata r:id="rId46" o:title=""/>
          </v:shape>
        </w:pict>
      </w:r>
    </w:p>
    <w:p w14:paraId="63DB2DF3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EB2AA30">
          <v:shape id="Slika 117" o:spid="_x0000_i1068" type="#_x0000_t75" style="width:320.2pt;height:239.45pt;visibility:visible">
            <v:imagedata r:id="rId47" o:title=""/>
          </v:shape>
        </w:pict>
      </w:r>
    </w:p>
    <w:p w14:paraId="6A7EB8B0" w14:textId="77777777" w:rsidR="004F0283" w:rsidRDefault="004F0283" w:rsidP="004F0283">
      <w:pPr>
        <w:rPr>
          <w:rStyle w:val="Naglaeno"/>
        </w:rPr>
      </w:pPr>
    </w:p>
    <w:p w14:paraId="1A8029FB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41D7473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0.0065775 V i ispod -0.0035187 V RMS:</w:t>
      </w:r>
    </w:p>
    <w:p w14:paraId="7AD307CD" w14:textId="77777777" w:rsidR="006E2250" w:rsidRDefault="006E2250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0CDF3DFC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737A4D0">
          <v:shape id="Slika 118" o:spid="_x0000_i1069" type="#_x0000_t75" style="width:196.9pt;height:147.25pt;visibility:visible">
            <v:imagedata r:id="rId48" o:title=""/>
          </v:shape>
        </w:pict>
      </w:r>
      <w:r>
        <w:rPr>
          <w:rStyle w:val="Naglaeno"/>
          <w:b w:val="0"/>
          <w:bCs w:val="0"/>
          <w:noProof/>
        </w:rPr>
        <w:pict w14:anchorId="2CBAB44D">
          <v:shape id="Slika 119" o:spid="_x0000_i1070" type="#_x0000_t75" style="width:182.2pt;height:135.8pt;visibility:visible">
            <v:imagedata r:id="rId49" o:title=""/>
          </v:shape>
        </w:pict>
      </w:r>
    </w:p>
    <w:p w14:paraId="6B599F6C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1A3C7D1">
          <v:shape id="Slika 120" o:spid="_x0000_i1071" type="#_x0000_t75" style="width:183.8pt;height:137.45pt;visibility:visible">
            <v:imagedata r:id="rId50" o:title=""/>
          </v:shape>
        </w:pict>
      </w:r>
      <w:r>
        <w:rPr>
          <w:rStyle w:val="Naglaeno"/>
          <w:b w:val="0"/>
          <w:bCs w:val="0"/>
          <w:noProof/>
        </w:rPr>
        <w:pict w14:anchorId="5335483C">
          <v:shape id="Slika 121" o:spid="_x0000_i1072" type="#_x0000_t75" style="width:181.1pt;height:135.25pt;visibility:visible">
            <v:imagedata r:id="rId51" o:title=""/>
          </v:shape>
        </w:pict>
      </w:r>
    </w:p>
    <w:p w14:paraId="6845D8E2" w14:textId="77777777" w:rsidR="004F0283" w:rsidRDefault="004F0283" w:rsidP="004F0283">
      <w:pPr>
        <w:rPr>
          <w:rStyle w:val="Naglaeno"/>
        </w:rPr>
      </w:pPr>
    </w:p>
    <w:p w14:paraId="5A9E509C" w14:textId="77777777" w:rsidR="006E2250" w:rsidRDefault="006E2250" w:rsidP="004F0283">
      <w:pPr>
        <w:rPr>
          <w:rStyle w:val="Naglaeno"/>
        </w:rPr>
      </w:pPr>
    </w:p>
    <w:p w14:paraId="068749D7" w14:textId="77777777" w:rsidR="006E2250" w:rsidRDefault="006E2250" w:rsidP="004F0283">
      <w:pPr>
        <w:rPr>
          <w:rStyle w:val="Naglaeno"/>
        </w:rPr>
      </w:pPr>
    </w:p>
    <w:p w14:paraId="0F28766E" w14:textId="77777777" w:rsidR="006E2250" w:rsidRDefault="006E2250" w:rsidP="004F0283">
      <w:pPr>
        <w:rPr>
          <w:rStyle w:val="Naglaeno"/>
        </w:rPr>
      </w:pPr>
    </w:p>
    <w:p w14:paraId="1E540BB7" w14:textId="77777777" w:rsidR="006E2250" w:rsidRDefault="006E2250" w:rsidP="004F0283">
      <w:pPr>
        <w:rPr>
          <w:rStyle w:val="Naglaeno"/>
        </w:rPr>
      </w:pPr>
    </w:p>
    <w:p w14:paraId="19523656" w14:textId="77777777" w:rsidR="006E2250" w:rsidRDefault="006E2250" w:rsidP="004F0283">
      <w:pPr>
        <w:rPr>
          <w:rStyle w:val="Naglaeno"/>
        </w:rPr>
      </w:pPr>
    </w:p>
    <w:p w14:paraId="01FB4655" w14:textId="77777777" w:rsidR="006E2250" w:rsidRDefault="006E2250" w:rsidP="004F0283">
      <w:pPr>
        <w:rPr>
          <w:rStyle w:val="Naglaeno"/>
        </w:rPr>
      </w:pPr>
    </w:p>
    <w:p w14:paraId="1FC5CA20" w14:textId="77777777" w:rsidR="006E2250" w:rsidRDefault="006E2250" w:rsidP="004F0283">
      <w:pPr>
        <w:rPr>
          <w:rStyle w:val="Naglaeno"/>
        </w:rPr>
      </w:pPr>
    </w:p>
    <w:p w14:paraId="01E7FDA8" w14:textId="77777777" w:rsidR="006E2250" w:rsidRDefault="006E2250" w:rsidP="004F0283">
      <w:pPr>
        <w:rPr>
          <w:rStyle w:val="Naglaeno"/>
        </w:rPr>
      </w:pPr>
    </w:p>
    <w:p w14:paraId="3BFAB9D9" w14:textId="77777777" w:rsidR="006E2250" w:rsidRDefault="006E2250" w:rsidP="004F0283">
      <w:pPr>
        <w:rPr>
          <w:rStyle w:val="Naglaeno"/>
        </w:rPr>
      </w:pPr>
    </w:p>
    <w:p w14:paraId="1CB88CEF" w14:textId="77777777" w:rsidR="006E2250" w:rsidRDefault="006E2250" w:rsidP="004F0283">
      <w:pPr>
        <w:rPr>
          <w:rStyle w:val="Naglaeno"/>
        </w:rPr>
      </w:pPr>
    </w:p>
    <w:p w14:paraId="6F0361CC" w14:textId="77777777" w:rsidR="006E2250" w:rsidRDefault="006E2250" w:rsidP="004F0283">
      <w:pPr>
        <w:rPr>
          <w:rStyle w:val="Naglaeno"/>
        </w:rPr>
      </w:pPr>
    </w:p>
    <w:p w14:paraId="6FCBB90E" w14:textId="77777777" w:rsidR="006E2250" w:rsidRDefault="006E2250" w:rsidP="004F0283">
      <w:pPr>
        <w:rPr>
          <w:rStyle w:val="Naglaeno"/>
        </w:rPr>
      </w:pPr>
    </w:p>
    <w:p w14:paraId="7587484B" w14:textId="77777777" w:rsidR="006E2250" w:rsidRDefault="006E2250" w:rsidP="004F0283">
      <w:pPr>
        <w:rPr>
          <w:rStyle w:val="Naglaeno"/>
        </w:rPr>
      </w:pPr>
    </w:p>
    <w:p w14:paraId="61ED48F9" w14:textId="77777777" w:rsidR="006E2250" w:rsidRDefault="006E2250" w:rsidP="004F0283">
      <w:pPr>
        <w:rPr>
          <w:rStyle w:val="Naglaeno"/>
        </w:rPr>
      </w:pPr>
    </w:p>
    <w:p w14:paraId="67156FAA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ASL:</w:t>
      </w:r>
    </w:p>
    <w:p w14:paraId="3C69CC9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E20FF30">
          <v:shape id="Slika 143" o:spid="_x0000_i1073" type="#_x0000_t75" style="width:320.2pt;height:239.45pt;visibility:visible">
            <v:imagedata r:id="rId52" o:title=""/>
          </v:shape>
        </w:pict>
      </w:r>
    </w:p>
    <w:p w14:paraId="41DA6BB0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2EAA2AA">
          <v:shape id="Slika 144" o:spid="_x0000_i1074" type="#_x0000_t75" style="width:320.2pt;height:239.45pt;visibility:visible">
            <v:imagedata r:id="rId53" o:title=""/>
          </v:shape>
        </w:pict>
      </w:r>
    </w:p>
    <w:p w14:paraId="73620691" w14:textId="77777777" w:rsidR="004F0283" w:rsidRDefault="004F0283" w:rsidP="004F0283">
      <w:pPr>
        <w:rPr>
          <w:rStyle w:val="Naglaeno"/>
        </w:rPr>
      </w:pPr>
    </w:p>
    <w:p w14:paraId="12A2DB65" w14:textId="77777777" w:rsidR="004F0283" w:rsidRDefault="006E2250" w:rsidP="004F0283">
      <w:pPr>
        <w:rPr>
          <w:rStyle w:val="Naglaeno"/>
        </w:rPr>
      </w:pPr>
      <w:r>
        <w:rPr>
          <w:rStyle w:val="Naglaeno"/>
        </w:rPr>
        <w:t>Ne postoje p</w:t>
      </w:r>
      <w:r w:rsidR="004F0283">
        <w:rPr>
          <w:rStyle w:val="Naglaeno"/>
        </w:rPr>
        <w:t xml:space="preserve">otencijalni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-1.1797e-05 dB i ispod -4.07e-05 dB ASL</w:t>
      </w:r>
      <w:r>
        <w:rPr>
          <w:rStyle w:val="Naglaeno"/>
        </w:rPr>
        <w:t>.</w:t>
      </w:r>
    </w:p>
    <w:p w14:paraId="0CC768C4" w14:textId="77777777" w:rsidR="004F0283" w:rsidRDefault="004F0283" w:rsidP="004F0283">
      <w:pPr>
        <w:rPr>
          <w:rStyle w:val="Naglaeno"/>
        </w:rPr>
      </w:pPr>
    </w:p>
    <w:p w14:paraId="590AEE16" w14:textId="77777777" w:rsidR="006E2250" w:rsidRDefault="006E2250" w:rsidP="004F0283">
      <w:pPr>
        <w:rPr>
          <w:rStyle w:val="Naglaeno"/>
        </w:rPr>
      </w:pPr>
    </w:p>
    <w:p w14:paraId="135C9564" w14:textId="77777777" w:rsidR="006E2250" w:rsidRDefault="006E2250" w:rsidP="004F0283">
      <w:pPr>
        <w:rPr>
          <w:rStyle w:val="Naglaeno"/>
        </w:rPr>
      </w:pPr>
    </w:p>
    <w:p w14:paraId="61DBD72C" w14:textId="77777777" w:rsidR="006E2250" w:rsidRDefault="006E2250" w:rsidP="004F0283">
      <w:pPr>
        <w:rPr>
          <w:rStyle w:val="Naglaeno"/>
        </w:rPr>
      </w:pPr>
    </w:p>
    <w:p w14:paraId="49DA9584" w14:textId="77777777" w:rsidR="006E2250" w:rsidRDefault="006E2250" w:rsidP="004F0283">
      <w:pPr>
        <w:rPr>
          <w:rStyle w:val="Naglaeno"/>
        </w:rPr>
      </w:pPr>
    </w:p>
    <w:p w14:paraId="61A6BD52" w14:textId="77777777" w:rsidR="006E2250" w:rsidRDefault="006E2250" w:rsidP="004F0283">
      <w:pPr>
        <w:rPr>
          <w:rStyle w:val="Naglaeno"/>
        </w:rPr>
      </w:pPr>
    </w:p>
    <w:p w14:paraId="54B9E0D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REVERBATION_FREQUENCY:</w:t>
      </w:r>
    </w:p>
    <w:p w14:paraId="79F42B3D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E6F1F82">
          <v:shape id="Slika 147" o:spid="_x0000_i1075" type="#_x0000_t75" style="width:261.25pt;height:195.25pt;visibility:visible">
            <v:imagedata r:id="rId54" o:title=""/>
          </v:shape>
        </w:pict>
      </w:r>
    </w:p>
    <w:p w14:paraId="272BC2C4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818B092">
          <v:shape id="Slika 148" o:spid="_x0000_i1076" type="#_x0000_t75" style="width:249.25pt;height:186.55pt;visibility:visible">
            <v:imagedata r:id="rId55" o:title=""/>
          </v:shape>
        </w:pict>
      </w:r>
    </w:p>
    <w:p w14:paraId="54DB9991" w14:textId="77777777" w:rsidR="004F0283" w:rsidRDefault="004F0283" w:rsidP="004F0283">
      <w:pPr>
        <w:rPr>
          <w:rStyle w:val="Naglaeno"/>
        </w:rPr>
      </w:pPr>
    </w:p>
    <w:p w14:paraId="079F2AA4" w14:textId="77777777" w:rsidR="004F0283" w:rsidRDefault="006E2250" w:rsidP="004F0283">
      <w:pPr>
        <w:rPr>
          <w:rStyle w:val="Naglaeno"/>
        </w:rPr>
      </w:pPr>
      <w:r>
        <w:rPr>
          <w:rStyle w:val="Naglaeno"/>
        </w:rPr>
        <w:t>Ne postoje p</w:t>
      </w:r>
      <w:r w:rsidR="004F0283">
        <w:rPr>
          <w:rStyle w:val="Naglaeno"/>
        </w:rPr>
        <w:t xml:space="preserve">otencijalni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627606.7078 Hz i ispod -90982.3947 Hz REVERBATION FREQUENCY</w:t>
      </w:r>
      <w:r w:rsidR="001074D7">
        <w:rPr>
          <w:rStyle w:val="Naglaeno"/>
        </w:rPr>
        <w:t>.</w:t>
      </w:r>
    </w:p>
    <w:p w14:paraId="00339CB0" w14:textId="77777777" w:rsidR="006E2250" w:rsidRDefault="006E2250" w:rsidP="004F0283">
      <w:pPr>
        <w:rPr>
          <w:rStyle w:val="Naglaeno"/>
        </w:rPr>
      </w:pPr>
    </w:p>
    <w:p w14:paraId="570ECDE0" w14:textId="77777777" w:rsidR="006E2250" w:rsidRDefault="006E2250" w:rsidP="004F0283">
      <w:pPr>
        <w:rPr>
          <w:rStyle w:val="Naglaeno"/>
        </w:rPr>
      </w:pPr>
    </w:p>
    <w:p w14:paraId="6DFCDE38" w14:textId="77777777" w:rsidR="006E2250" w:rsidRDefault="006E2250" w:rsidP="004F0283">
      <w:pPr>
        <w:rPr>
          <w:rStyle w:val="Naglaeno"/>
        </w:rPr>
      </w:pPr>
    </w:p>
    <w:p w14:paraId="18E5FC63" w14:textId="77777777" w:rsidR="006E2250" w:rsidRDefault="006E2250" w:rsidP="004F0283">
      <w:pPr>
        <w:rPr>
          <w:rStyle w:val="Naglaeno"/>
        </w:rPr>
      </w:pPr>
    </w:p>
    <w:p w14:paraId="4A102720" w14:textId="77777777" w:rsidR="006E2250" w:rsidRDefault="006E2250" w:rsidP="004F0283">
      <w:pPr>
        <w:rPr>
          <w:rStyle w:val="Naglaeno"/>
        </w:rPr>
      </w:pPr>
    </w:p>
    <w:p w14:paraId="68B9C333" w14:textId="77777777" w:rsidR="006E2250" w:rsidRDefault="006E2250" w:rsidP="004F0283">
      <w:pPr>
        <w:rPr>
          <w:rStyle w:val="Naglaeno"/>
        </w:rPr>
      </w:pPr>
    </w:p>
    <w:p w14:paraId="39826DCB" w14:textId="77777777" w:rsidR="006E2250" w:rsidRDefault="006E2250" w:rsidP="004F0283">
      <w:pPr>
        <w:rPr>
          <w:rStyle w:val="Naglaeno"/>
        </w:rPr>
      </w:pPr>
    </w:p>
    <w:p w14:paraId="5BBADEA9" w14:textId="77777777" w:rsidR="006E2250" w:rsidRDefault="006E2250" w:rsidP="004F0283">
      <w:pPr>
        <w:rPr>
          <w:rStyle w:val="Naglaeno"/>
        </w:rPr>
      </w:pPr>
    </w:p>
    <w:p w14:paraId="2AFCD209" w14:textId="77777777" w:rsidR="006E2250" w:rsidRDefault="006E2250" w:rsidP="004F0283">
      <w:pPr>
        <w:rPr>
          <w:rStyle w:val="Naglaeno"/>
        </w:rPr>
      </w:pPr>
    </w:p>
    <w:p w14:paraId="4012788A" w14:textId="77777777" w:rsidR="006E2250" w:rsidRDefault="006E2250" w:rsidP="004F0283">
      <w:pPr>
        <w:rPr>
          <w:rStyle w:val="Naglaeno"/>
        </w:rPr>
      </w:pPr>
    </w:p>
    <w:p w14:paraId="1FA714B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INITIAL_FREQUENCY:</w:t>
      </w:r>
    </w:p>
    <w:p w14:paraId="67D3388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63A8B90">
          <v:shape id="Slika 151" o:spid="_x0000_i1077" type="#_x0000_t75" style="width:320.2pt;height:239.45pt;visibility:visible">
            <v:imagedata r:id="rId56" o:title=""/>
          </v:shape>
        </w:pict>
      </w:r>
    </w:p>
    <w:p w14:paraId="2D2C70C8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F08C179">
          <v:shape id="Slika 152" o:spid="_x0000_i1078" type="#_x0000_t75" style="width:255.25pt;height:190.9pt;visibility:visible">
            <v:imagedata r:id="rId57" o:title=""/>
          </v:shape>
        </w:pict>
      </w:r>
    </w:p>
    <w:p w14:paraId="1CEF650D" w14:textId="77777777" w:rsidR="004F0283" w:rsidRDefault="006E2250" w:rsidP="004F0283">
      <w:pPr>
        <w:rPr>
          <w:rStyle w:val="Naglaeno"/>
        </w:rPr>
      </w:pPr>
      <w:r>
        <w:rPr>
          <w:rStyle w:val="Naglaeno"/>
        </w:rPr>
        <w:t>Ne postoje p</w:t>
      </w:r>
      <w:r w:rsidR="004F0283">
        <w:rPr>
          <w:rStyle w:val="Naglaeno"/>
        </w:rPr>
        <w:t xml:space="preserve">otencijalni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2922424.4062 Hz i ispod -1096262 Hz INITIATION FREQUENCY</w:t>
      </w:r>
      <w:r w:rsidR="001074D7">
        <w:rPr>
          <w:rStyle w:val="Naglaeno"/>
        </w:rPr>
        <w:t>.</w:t>
      </w:r>
    </w:p>
    <w:p w14:paraId="270466A3" w14:textId="77777777" w:rsidR="001074D7" w:rsidRDefault="001074D7" w:rsidP="004F0283">
      <w:pPr>
        <w:rPr>
          <w:rStyle w:val="Naglaeno"/>
        </w:rPr>
      </w:pPr>
    </w:p>
    <w:p w14:paraId="6EE2368E" w14:textId="77777777" w:rsidR="001074D7" w:rsidRDefault="001074D7" w:rsidP="004F0283">
      <w:pPr>
        <w:rPr>
          <w:rStyle w:val="Naglaeno"/>
        </w:rPr>
      </w:pPr>
    </w:p>
    <w:p w14:paraId="7753E064" w14:textId="77777777" w:rsidR="001074D7" w:rsidRDefault="001074D7" w:rsidP="004F0283">
      <w:pPr>
        <w:rPr>
          <w:rStyle w:val="Naglaeno"/>
        </w:rPr>
      </w:pPr>
    </w:p>
    <w:p w14:paraId="67D45170" w14:textId="77777777" w:rsidR="001074D7" w:rsidRDefault="001074D7" w:rsidP="004F0283">
      <w:pPr>
        <w:rPr>
          <w:rStyle w:val="Naglaeno"/>
        </w:rPr>
      </w:pPr>
    </w:p>
    <w:p w14:paraId="5745324B" w14:textId="77777777" w:rsidR="001074D7" w:rsidRDefault="001074D7" w:rsidP="004F0283">
      <w:pPr>
        <w:rPr>
          <w:rStyle w:val="Naglaeno"/>
        </w:rPr>
      </w:pPr>
    </w:p>
    <w:p w14:paraId="14A743B6" w14:textId="77777777" w:rsidR="001074D7" w:rsidRDefault="001074D7" w:rsidP="004F0283">
      <w:pPr>
        <w:rPr>
          <w:rStyle w:val="Naglaeno"/>
        </w:rPr>
      </w:pPr>
    </w:p>
    <w:p w14:paraId="6FDD5623" w14:textId="77777777" w:rsidR="001074D7" w:rsidRDefault="001074D7" w:rsidP="004F0283">
      <w:pPr>
        <w:rPr>
          <w:rStyle w:val="Naglaeno"/>
        </w:rPr>
      </w:pPr>
    </w:p>
    <w:p w14:paraId="193E5F53" w14:textId="77777777" w:rsidR="001074D7" w:rsidRDefault="001074D7" w:rsidP="004F0283">
      <w:pPr>
        <w:rPr>
          <w:rStyle w:val="Naglaeno"/>
        </w:rPr>
      </w:pPr>
    </w:p>
    <w:p w14:paraId="08DBA82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SIGNAL_STRENGTH:</w:t>
      </w:r>
    </w:p>
    <w:p w14:paraId="6DCDBD92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DF2EE3C">
          <v:shape id="Slika 155" o:spid="_x0000_i1079" type="#_x0000_t75" style="width:320.2pt;height:239.45pt;visibility:visible">
            <v:imagedata r:id="rId58" o:title=""/>
          </v:shape>
        </w:pict>
      </w:r>
    </w:p>
    <w:p w14:paraId="08EE841A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BAA653D">
          <v:shape id="Slika 156" o:spid="_x0000_i1080" type="#_x0000_t75" style="width:320.2pt;height:239.45pt;visibility:visible">
            <v:imagedata r:id="rId59" o:title=""/>
          </v:shape>
        </w:pict>
      </w:r>
    </w:p>
    <w:p w14:paraId="414E88E0" w14:textId="77777777" w:rsidR="004F0283" w:rsidRDefault="004F0283" w:rsidP="004F0283">
      <w:pPr>
        <w:rPr>
          <w:rStyle w:val="Naglaeno"/>
        </w:rPr>
      </w:pPr>
    </w:p>
    <w:p w14:paraId="7CE5D263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17C51814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7.8909e-07 Vs i ispod -4.2325e-07 Vs SIGNAL STRENGTH:</w:t>
      </w:r>
    </w:p>
    <w:p w14:paraId="7F397155" w14:textId="77777777" w:rsidR="001074D7" w:rsidRDefault="001074D7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59BDC150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2FAAF26">
          <v:shape id="Slika 157" o:spid="_x0000_i1081" type="#_x0000_t75" style="width:199.65pt;height:149.45pt;visibility:visible">
            <v:imagedata r:id="rId60" o:title=""/>
          </v:shape>
        </w:pict>
      </w:r>
      <w:r>
        <w:rPr>
          <w:rStyle w:val="Naglaeno"/>
          <w:b w:val="0"/>
          <w:bCs w:val="0"/>
          <w:noProof/>
        </w:rPr>
        <w:pict w14:anchorId="461E246A">
          <v:shape id="Slika 158" o:spid="_x0000_i1082" type="#_x0000_t75" style="width:180pt;height:134.75pt;visibility:visible">
            <v:imagedata r:id="rId61" o:title=""/>
          </v:shape>
        </w:pict>
      </w:r>
    </w:p>
    <w:p w14:paraId="5FAE089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D67C7A9">
          <v:shape id="Slika 159" o:spid="_x0000_i1083" type="#_x0000_t75" style="width:180pt;height:134.75pt;visibility:visible">
            <v:imagedata r:id="rId62" o:title=""/>
          </v:shape>
        </w:pict>
      </w:r>
      <w:r>
        <w:rPr>
          <w:rStyle w:val="Naglaeno"/>
          <w:b w:val="0"/>
          <w:bCs w:val="0"/>
          <w:noProof/>
        </w:rPr>
        <w:pict w14:anchorId="61634701">
          <v:shape id="Slika 160" o:spid="_x0000_i1084" type="#_x0000_t75" style="width:181.1pt;height:135.25pt;visibility:visible">
            <v:imagedata r:id="rId63" o:title=""/>
          </v:shape>
        </w:pict>
      </w:r>
    </w:p>
    <w:p w14:paraId="328C12E6" w14:textId="77777777" w:rsidR="004F0283" w:rsidRDefault="004F0283" w:rsidP="004F0283">
      <w:pPr>
        <w:rPr>
          <w:rStyle w:val="Naglaeno"/>
        </w:rPr>
      </w:pPr>
    </w:p>
    <w:p w14:paraId="42BDC211" w14:textId="77777777" w:rsidR="004F0283" w:rsidRDefault="004F0283" w:rsidP="004F0283">
      <w:pPr>
        <w:rPr>
          <w:rStyle w:val="Naglaeno"/>
        </w:rPr>
      </w:pPr>
    </w:p>
    <w:p w14:paraId="04CAEF14" w14:textId="77777777" w:rsidR="004F0283" w:rsidRDefault="004F0283" w:rsidP="004F0283">
      <w:pPr>
        <w:rPr>
          <w:rStyle w:val="Naglaeno"/>
        </w:rPr>
      </w:pPr>
    </w:p>
    <w:p w14:paraId="78429121" w14:textId="77777777" w:rsidR="001074D7" w:rsidRDefault="001074D7" w:rsidP="004F0283">
      <w:pPr>
        <w:rPr>
          <w:rStyle w:val="Naglaeno"/>
        </w:rPr>
      </w:pPr>
    </w:p>
    <w:p w14:paraId="2CC6880A" w14:textId="77777777" w:rsidR="001074D7" w:rsidRDefault="001074D7" w:rsidP="004F0283">
      <w:pPr>
        <w:rPr>
          <w:rStyle w:val="Naglaeno"/>
        </w:rPr>
      </w:pPr>
    </w:p>
    <w:p w14:paraId="575DB495" w14:textId="77777777" w:rsidR="001074D7" w:rsidRDefault="001074D7" w:rsidP="004F0283">
      <w:pPr>
        <w:rPr>
          <w:rStyle w:val="Naglaeno"/>
        </w:rPr>
      </w:pPr>
    </w:p>
    <w:p w14:paraId="40E5A6E0" w14:textId="77777777" w:rsidR="001074D7" w:rsidRDefault="001074D7" w:rsidP="004F0283">
      <w:pPr>
        <w:rPr>
          <w:rStyle w:val="Naglaeno"/>
        </w:rPr>
      </w:pPr>
    </w:p>
    <w:p w14:paraId="453FA4AF" w14:textId="77777777" w:rsidR="001074D7" w:rsidRDefault="001074D7" w:rsidP="004F0283">
      <w:pPr>
        <w:rPr>
          <w:rStyle w:val="Naglaeno"/>
        </w:rPr>
      </w:pPr>
    </w:p>
    <w:p w14:paraId="359DA817" w14:textId="77777777" w:rsidR="001074D7" w:rsidRDefault="001074D7" w:rsidP="004F0283">
      <w:pPr>
        <w:rPr>
          <w:rStyle w:val="Naglaeno"/>
        </w:rPr>
      </w:pPr>
    </w:p>
    <w:p w14:paraId="7C463E03" w14:textId="77777777" w:rsidR="001074D7" w:rsidRDefault="001074D7" w:rsidP="004F0283">
      <w:pPr>
        <w:rPr>
          <w:rStyle w:val="Naglaeno"/>
        </w:rPr>
      </w:pPr>
    </w:p>
    <w:p w14:paraId="2DC5FA1E" w14:textId="77777777" w:rsidR="001074D7" w:rsidRDefault="001074D7" w:rsidP="004F0283">
      <w:pPr>
        <w:rPr>
          <w:rStyle w:val="Naglaeno"/>
        </w:rPr>
      </w:pPr>
    </w:p>
    <w:p w14:paraId="1F1922A6" w14:textId="77777777" w:rsidR="001074D7" w:rsidRDefault="001074D7" w:rsidP="004F0283">
      <w:pPr>
        <w:rPr>
          <w:rStyle w:val="Naglaeno"/>
        </w:rPr>
      </w:pPr>
    </w:p>
    <w:p w14:paraId="2252F44D" w14:textId="77777777" w:rsidR="001074D7" w:rsidRDefault="001074D7" w:rsidP="004F0283">
      <w:pPr>
        <w:rPr>
          <w:rStyle w:val="Naglaeno"/>
        </w:rPr>
      </w:pPr>
    </w:p>
    <w:p w14:paraId="6372F813" w14:textId="77777777" w:rsidR="001074D7" w:rsidRDefault="001074D7" w:rsidP="004F0283">
      <w:pPr>
        <w:rPr>
          <w:rStyle w:val="Naglaeno"/>
        </w:rPr>
      </w:pPr>
    </w:p>
    <w:p w14:paraId="4CA3E364" w14:textId="77777777" w:rsidR="001074D7" w:rsidRDefault="001074D7" w:rsidP="004F0283">
      <w:pPr>
        <w:rPr>
          <w:rStyle w:val="Naglaeno"/>
        </w:rPr>
      </w:pPr>
    </w:p>
    <w:p w14:paraId="46576226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ABSOLUTE_ENERGY:</w:t>
      </w:r>
    </w:p>
    <w:p w14:paraId="215D181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8A7DC70">
          <v:shape id="Slika 180" o:spid="_x0000_i1085" type="#_x0000_t75" style="width:320.2pt;height:239.45pt;visibility:visible">
            <v:imagedata r:id="rId64" o:title=""/>
          </v:shape>
        </w:pict>
      </w:r>
    </w:p>
    <w:p w14:paraId="0B71B40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AC07DD2">
          <v:shape id="Slika 181" o:spid="_x0000_i1086" type="#_x0000_t75" style="width:320.2pt;height:239.45pt;visibility:visible">
            <v:imagedata r:id="rId65" o:title=""/>
          </v:shape>
        </w:pict>
      </w:r>
    </w:p>
    <w:p w14:paraId="24140E37" w14:textId="77777777" w:rsidR="004F0283" w:rsidRDefault="004F0283" w:rsidP="004F0283">
      <w:pPr>
        <w:rPr>
          <w:rStyle w:val="Naglaeno"/>
        </w:rPr>
      </w:pPr>
    </w:p>
    <w:p w14:paraId="30722B20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26ED279E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5.8204e-13 </w:t>
      </w:r>
      <w:proofErr w:type="spellStart"/>
      <w:r>
        <w:rPr>
          <w:rStyle w:val="Naglaeno"/>
        </w:rPr>
        <w:t>aJ</w:t>
      </w:r>
      <w:proofErr w:type="spellEnd"/>
      <w:r>
        <w:rPr>
          <w:rStyle w:val="Naglaeno"/>
        </w:rPr>
        <w:t xml:space="preserve"> i ispod -3.2302e-13 </w:t>
      </w:r>
      <w:proofErr w:type="spellStart"/>
      <w:r>
        <w:rPr>
          <w:rStyle w:val="Naglaeno"/>
        </w:rPr>
        <w:t>aJ</w:t>
      </w:r>
      <w:proofErr w:type="spellEnd"/>
      <w:r>
        <w:rPr>
          <w:rStyle w:val="Naglaeno"/>
        </w:rPr>
        <w:t xml:space="preserve"> ABSOLUTE ENERGY:</w:t>
      </w:r>
    </w:p>
    <w:p w14:paraId="7315ACB1" w14:textId="77777777" w:rsidR="003A74E7" w:rsidRDefault="003A74E7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218EE96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5A79F8D">
          <v:shape id="Slika 182" o:spid="_x0000_i1087" type="#_x0000_t75" style="width:193.1pt;height:2in;visibility:visible">
            <v:imagedata r:id="rId66" o:title=""/>
          </v:shape>
        </w:pict>
      </w:r>
      <w:r>
        <w:rPr>
          <w:rStyle w:val="Naglaeno"/>
          <w:b w:val="0"/>
          <w:bCs w:val="0"/>
          <w:noProof/>
        </w:rPr>
        <w:pict w14:anchorId="6AA0E240">
          <v:shape id="Slika 183" o:spid="_x0000_i1088" type="#_x0000_t75" style="width:180pt;height:134.75pt;visibility:visible">
            <v:imagedata r:id="rId67" o:title=""/>
          </v:shape>
        </w:pict>
      </w:r>
    </w:p>
    <w:p w14:paraId="029CEBDD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9149F05">
          <v:shape id="Slika 184" o:spid="_x0000_i1089" type="#_x0000_t75" style="width:185.45pt;height:138.55pt;visibility:visible">
            <v:imagedata r:id="rId68" o:title=""/>
          </v:shape>
        </w:pict>
      </w:r>
      <w:r>
        <w:rPr>
          <w:rStyle w:val="Naglaeno"/>
          <w:b w:val="0"/>
          <w:bCs w:val="0"/>
          <w:noProof/>
        </w:rPr>
        <w:pict w14:anchorId="672560A0">
          <v:shape id="Slika 185" o:spid="_x0000_i1090" type="#_x0000_t75" style="width:181.1pt;height:135.25pt;visibility:visible">
            <v:imagedata r:id="rId69" o:title=""/>
          </v:shape>
        </w:pict>
      </w:r>
    </w:p>
    <w:p w14:paraId="59112FC9" w14:textId="77777777" w:rsidR="004F0283" w:rsidRDefault="004F0283" w:rsidP="004F0283">
      <w:pPr>
        <w:rPr>
          <w:rStyle w:val="Naglaeno"/>
        </w:rPr>
      </w:pPr>
    </w:p>
    <w:p w14:paraId="03631C33" w14:textId="77777777" w:rsidR="004F0283" w:rsidRDefault="004F0283" w:rsidP="004F0283">
      <w:pPr>
        <w:rPr>
          <w:rStyle w:val="Naglaeno"/>
        </w:rPr>
      </w:pPr>
    </w:p>
    <w:p w14:paraId="0C3D8368" w14:textId="77777777" w:rsidR="004F0283" w:rsidRDefault="004F0283" w:rsidP="004F0283">
      <w:pPr>
        <w:rPr>
          <w:rStyle w:val="Naglaeno"/>
        </w:rPr>
      </w:pPr>
    </w:p>
    <w:p w14:paraId="2EE6ED12" w14:textId="77777777" w:rsidR="004F0283" w:rsidRDefault="004F0283" w:rsidP="004F0283">
      <w:pPr>
        <w:rPr>
          <w:rStyle w:val="Naglaeno"/>
        </w:rPr>
      </w:pPr>
    </w:p>
    <w:p w14:paraId="6C219F88" w14:textId="77777777" w:rsidR="004F0283" w:rsidRDefault="004F0283" w:rsidP="004F0283">
      <w:pPr>
        <w:rPr>
          <w:rStyle w:val="Naglaeno"/>
        </w:rPr>
      </w:pPr>
    </w:p>
    <w:p w14:paraId="60F215FF" w14:textId="77777777" w:rsidR="004F0283" w:rsidRDefault="004F0283" w:rsidP="004F0283">
      <w:pPr>
        <w:rPr>
          <w:rStyle w:val="Naglaeno"/>
        </w:rPr>
      </w:pPr>
    </w:p>
    <w:p w14:paraId="4242BF90" w14:textId="77777777" w:rsidR="004F0283" w:rsidRDefault="004F0283" w:rsidP="004F0283">
      <w:pPr>
        <w:rPr>
          <w:rStyle w:val="Naglaeno"/>
        </w:rPr>
      </w:pPr>
    </w:p>
    <w:p w14:paraId="15BBCEAF" w14:textId="77777777" w:rsidR="004F0283" w:rsidRDefault="004F0283" w:rsidP="004F0283">
      <w:pPr>
        <w:rPr>
          <w:rStyle w:val="Naglaeno"/>
        </w:rPr>
      </w:pPr>
    </w:p>
    <w:p w14:paraId="60F4BB1B" w14:textId="77777777" w:rsidR="004F0283" w:rsidRDefault="004F0283" w:rsidP="004F0283">
      <w:pPr>
        <w:rPr>
          <w:rStyle w:val="Naglaeno"/>
        </w:rPr>
      </w:pPr>
    </w:p>
    <w:p w14:paraId="27BAE91B" w14:textId="77777777" w:rsidR="004F0283" w:rsidRDefault="004F0283" w:rsidP="004F0283">
      <w:pPr>
        <w:rPr>
          <w:rStyle w:val="Naglaeno"/>
        </w:rPr>
      </w:pPr>
    </w:p>
    <w:p w14:paraId="488D72AC" w14:textId="77777777" w:rsidR="004F0283" w:rsidRDefault="004F0283" w:rsidP="004F0283">
      <w:pPr>
        <w:rPr>
          <w:rStyle w:val="Naglaeno"/>
        </w:rPr>
      </w:pPr>
    </w:p>
    <w:p w14:paraId="7574FD5C" w14:textId="77777777" w:rsidR="004F0283" w:rsidRDefault="004F0283" w:rsidP="004F0283">
      <w:pPr>
        <w:rPr>
          <w:rStyle w:val="Naglaeno"/>
        </w:rPr>
      </w:pPr>
    </w:p>
    <w:p w14:paraId="24289A33" w14:textId="77777777" w:rsidR="004F0283" w:rsidRDefault="004F0283" w:rsidP="004F0283">
      <w:pPr>
        <w:rPr>
          <w:rStyle w:val="Naglaeno"/>
        </w:rPr>
      </w:pPr>
    </w:p>
    <w:p w14:paraId="44B06008" w14:textId="77777777" w:rsidR="004F0283" w:rsidRDefault="004F0283" w:rsidP="004F0283">
      <w:pPr>
        <w:rPr>
          <w:rStyle w:val="Naglaeno"/>
        </w:rPr>
      </w:pPr>
    </w:p>
    <w:p w14:paraId="3D60F404" w14:textId="77777777" w:rsidR="004F0283" w:rsidRDefault="004F0283" w:rsidP="004F0283">
      <w:pPr>
        <w:rPr>
          <w:rStyle w:val="Naglaeno"/>
        </w:rPr>
      </w:pPr>
    </w:p>
    <w:p w14:paraId="4B7E0083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PP1:</w:t>
      </w:r>
    </w:p>
    <w:p w14:paraId="3BE6913C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FF8C3DA">
          <v:shape id="Slika 227" o:spid="_x0000_i1091" type="#_x0000_t75" style="width:320.2pt;height:239.45pt;visibility:visible">
            <v:imagedata r:id="rId70" o:title=""/>
          </v:shape>
        </w:pict>
      </w:r>
    </w:p>
    <w:p w14:paraId="175E7700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57E40FD">
          <v:shape id="Slika 228" o:spid="_x0000_i1092" type="#_x0000_t75" style="width:320.2pt;height:239.45pt;visibility:visible">
            <v:imagedata r:id="rId71" o:title=""/>
          </v:shape>
        </w:pict>
      </w:r>
    </w:p>
    <w:p w14:paraId="1E080A6D" w14:textId="77777777" w:rsidR="004F0283" w:rsidRDefault="004F0283" w:rsidP="004F0283">
      <w:pPr>
        <w:rPr>
          <w:rStyle w:val="Naglaeno"/>
        </w:rPr>
      </w:pPr>
    </w:p>
    <w:p w14:paraId="3584BFC1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40BD25E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0.0035767 % i ispod -0.0019751 % PP1:</w:t>
      </w:r>
    </w:p>
    <w:p w14:paraId="33630F9E" w14:textId="77777777" w:rsidR="004F0283" w:rsidRDefault="004F0283" w:rsidP="004F0283">
      <w:pPr>
        <w:rPr>
          <w:rStyle w:val="Naglaeno"/>
        </w:rPr>
      </w:pPr>
    </w:p>
    <w:p w14:paraId="7A5AE2E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78FE5A0">
          <v:shape id="Slika 230" o:spid="_x0000_i1093" type="#_x0000_t75" style="width:182.75pt;height:136.35pt;visibility:visible">
            <v:imagedata r:id="rId72" o:title=""/>
          </v:shape>
        </w:pict>
      </w:r>
      <w:r>
        <w:rPr>
          <w:rStyle w:val="Naglaeno"/>
          <w:b w:val="0"/>
          <w:bCs w:val="0"/>
          <w:noProof/>
        </w:rPr>
        <w:pict w14:anchorId="66692269">
          <v:shape id="Slika 231" o:spid="_x0000_i1094" type="#_x0000_t75" style="width:190.35pt;height:141.8pt;visibility:visible">
            <v:imagedata r:id="rId73" o:title=""/>
          </v:shape>
        </w:pict>
      </w:r>
    </w:p>
    <w:p w14:paraId="0BC0D00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A59F693">
          <v:shape id="Slika 232" o:spid="_x0000_i1095" type="#_x0000_t75" style="width:198.55pt;height:148.35pt;visibility:visible">
            <v:imagedata r:id="rId74" o:title=""/>
          </v:shape>
        </w:pict>
      </w:r>
      <w:r>
        <w:rPr>
          <w:rStyle w:val="Naglaeno"/>
          <w:b w:val="0"/>
          <w:bCs w:val="0"/>
          <w:noProof/>
        </w:rPr>
        <w:pict w14:anchorId="18555CD7">
          <v:shape id="Slika 236" o:spid="_x0000_i1096" type="#_x0000_t75" style="width:193.1pt;height:144.55pt;visibility:visible">
            <v:imagedata r:id="rId75" o:title=""/>
          </v:shape>
        </w:pict>
      </w:r>
    </w:p>
    <w:p w14:paraId="7EFA6BD8" w14:textId="77777777" w:rsidR="004F0283" w:rsidRDefault="004F0283" w:rsidP="004F0283">
      <w:pPr>
        <w:rPr>
          <w:rStyle w:val="Naglaeno"/>
          <w:b w:val="0"/>
          <w:bCs w:val="0"/>
          <w:noProof/>
        </w:rPr>
      </w:pPr>
    </w:p>
    <w:p w14:paraId="6808379A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1E49EBC9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14E73385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4054876B" w14:textId="1C0B93D0" w:rsidR="003A74E7" w:rsidRDefault="003A74E7" w:rsidP="004F0283">
      <w:pPr>
        <w:rPr>
          <w:rStyle w:val="Naglaeno"/>
        </w:rPr>
      </w:pPr>
    </w:p>
    <w:p w14:paraId="0332600B" w14:textId="77777777" w:rsidR="00BF01C5" w:rsidRDefault="00BF01C5" w:rsidP="004F0283">
      <w:pPr>
        <w:rPr>
          <w:rStyle w:val="Naglaeno"/>
          <w:b w:val="0"/>
          <w:bCs w:val="0"/>
          <w:noProof/>
        </w:rPr>
      </w:pPr>
    </w:p>
    <w:p w14:paraId="05DBFA01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63129B94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5BE764D7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57147168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464F92CD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75BF8B26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504A3859" w14:textId="77777777" w:rsidR="003A74E7" w:rsidRDefault="003A74E7" w:rsidP="004F0283">
      <w:pPr>
        <w:rPr>
          <w:rStyle w:val="Naglaeno"/>
          <w:b w:val="0"/>
          <w:bCs w:val="0"/>
          <w:noProof/>
        </w:rPr>
      </w:pPr>
    </w:p>
    <w:p w14:paraId="4A609ECD" w14:textId="77777777" w:rsidR="003A74E7" w:rsidRDefault="003A74E7" w:rsidP="004F0283">
      <w:pPr>
        <w:rPr>
          <w:rStyle w:val="Naglaeno"/>
        </w:rPr>
      </w:pPr>
    </w:p>
    <w:p w14:paraId="77B8EA99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0.0035767 % i ispod -0.0019751 % PP1 dobivamo slijedeću distribuciju:</w:t>
      </w:r>
    </w:p>
    <w:p w14:paraId="0C0CDE68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DD76C1D">
          <v:shape id="Slika 238" o:spid="_x0000_i1097" type="#_x0000_t75" style="width:320.2pt;height:239.45pt;visibility:visible">
            <v:imagedata r:id="rId76" o:title=""/>
          </v:shape>
        </w:pict>
      </w:r>
    </w:p>
    <w:p w14:paraId="64BCE1C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C5B5D5D">
          <v:shape id="Slika 239" o:spid="_x0000_i1098" type="#_x0000_t75" style="width:320.2pt;height:239.45pt;visibility:visible">
            <v:imagedata r:id="rId77" o:title=""/>
          </v:shape>
        </w:pict>
      </w:r>
    </w:p>
    <w:p w14:paraId="3D2E1FED" w14:textId="77777777" w:rsidR="003A74E7" w:rsidRDefault="003A74E7" w:rsidP="004F0283">
      <w:pPr>
        <w:rPr>
          <w:rStyle w:val="Naglaeno"/>
        </w:rPr>
      </w:pPr>
    </w:p>
    <w:p w14:paraId="2D8BAD60" w14:textId="77777777" w:rsidR="003A74E7" w:rsidRDefault="003A74E7" w:rsidP="004F0283">
      <w:pPr>
        <w:rPr>
          <w:rStyle w:val="Naglaeno"/>
        </w:rPr>
      </w:pPr>
    </w:p>
    <w:p w14:paraId="3E9B326E" w14:textId="77777777" w:rsidR="00BF01C5" w:rsidRDefault="00BF01C5" w:rsidP="00BF01C5">
      <w:pPr>
        <w:rPr>
          <w:rStyle w:val="Naglaeno"/>
          <w:b w:val="0"/>
          <w:bCs w:val="0"/>
          <w:noProof/>
        </w:rPr>
      </w:pPr>
    </w:p>
    <w:p w14:paraId="62EA74C9" w14:textId="77777777" w:rsidR="00BF01C5" w:rsidRPr="00AA1B5A" w:rsidRDefault="00BF01C5" w:rsidP="00BF01C5">
      <w:pPr>
        <w:rPr>
          <w:rStyle w:val="Naglaeno"/>
        </w:rPr>
      </w:pPr>
      <w:r w:rsidRPr="00AA1B5A">
        <w:rPr>
          <w:rStyle w:val="Naglaeno"/>
        </w:rPr>
        <w:t xml:space="preserve">PP1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0.0035767 [%]</w:t>
      </w:r>
    </w:p>
    <w:p w14:paraId="578F3728" w14:textId="77777777" w:rsidR="00BF01C5" w:rsidRPr="00AA1B5A" w:rsidRDefault="00BF01C5" w:rsidP="00BF01C5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PP1: 9/745 = 1.2081 %</w:t>
      </w:r>
    </w:p>
    <w:p w14:paraId="62871364" w14:textId="77777777" w:rsidR="003A74E7" w:rsidRDefault="003A74E7" w:rsidP="004F0283">
      <w:pPr>
        <w:rPr>
          <w:rStyle w:val="Naglaeno"/>
        </w:rPr>
      </w:pPr>
    </w:p>
    <w:p w14:paraId="5F5EEA09" w14:textId="77777777" w:rsidR="003A74E7" w:rsidRDefault="003A74E7" w:rsidP="004F0283">
      <w:pPr>
        <w:rPr>
          <w:rStyle w:val="Naglaeno"/>
        </w:rPr>
      </w:pPr>
    </w:p>
    <w:p w14:paraId="57455567" w14:textId="77777777" w:rsidR="003A74E7" w:rsidRDefault="003A74E7" w:rsidP="004F0283">
      <w:pPr>
        <w:rPr>
          <w:rStyle w:val="Naglaeno"/>
        </w:rPr>
      </w:pPr>
    </w:p>
    <w:p w14:paraId="19EA2D1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PP2:</w:t>
      </w:r>
    </w:p>
    <w:p w14:paraId="47D132BC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819A7E8">
          <v:shape id="Slika 240" o:spid="_x0000_i1099" type="#_x0000_t75" style="width:320.2pt;height:239.45pt;visibility:visible">
            <v:imagedata r:id="rId78" o:title=""/>
          </v:shape>
        </w:pict>
      </w:r>
    </w:p>
    <w:p w14:paraId="3F942C8A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B4B3124">
          <v:shape id="Slika 241" o:spid="_x0000_i1100" type="#_x0000_t75" style="width:320.2pt;height:239.45pt;visibility:visible">
            <v:imagedata r:id="rId79" o:title=""/>
          </v:shape>
        </w:pict>
      </w:r>
    </w:p>
    <w:p w14:paraId="327D8698" w14:textId="77777777" w:rsidR="004F0283" w:rsidRDefault="004F0283" w:rsidP="004F0283">
      <w:pPr>
        <w:rPr>
          <w:rStyle w:val="Naglaeno"/>
        </w:rPr>
      </w:pPr>
    </w:p>
    <w:p w14:paraId="14A1549B" w14:textId="77777777" w:rsidR="004F0283" w:rsidRDefault="003A74E7" w:rsidP="004F0283">
      <w:pPr>
        <w:rPr>
          <w:rStyle w:val="Naglaeno"/>
        </w:rPr>
      </w:pPr>
      <w:r>
        <w:rPr>
          <w:rStyle w:val="Naglaeno"/>
        </w:rPr>
        <w:t>Nema p</w:t>
      </w:r>
      <w:r w:rsidR="004F0283">
        <w:rPr>
          <w:rStyle w:val="Naglaeno"/>
        </w:rPr>
        <w:t xml:space="preserve">otencijalni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1.594 % i ispod -0.22369 % PP2:</w:t>
      </w:r>
    </w:p>
    <w:p w14:paraId="0C377A8E" w14:textId="77777777" w:rsidR="004F0283" w:rsidRDefault="004F0283" w:rsidP="004F0283">
      <w:pPr>
        <w:rPr>
          <w:rStyle w:val="Naglaeno"/>
        </w:rPr>
      </w:pPr>
    </w:p>
    <w:p w14:paraId="47654E8F" w14:textId="77777777" w:rsidR="003A74E7" w:rsidRDefault="003A74E7" w:rsidP="004F0283">
      <w:pPr>
        <w:rPr>
          <w:rStyle w:val="Naglaeno"/>
        </w:rPr>
      </w:pPr>
    </w:p>
    <w:p w14:paraId="1483ADE7" w14:textId="77777777" w:rsidR="003A74E7" w:rsidRDefault="003A74E7" w:rsidP="004F0283">
      <w:pPr>
        <w:rPr>
          <w:rStyle w:val="Naglaeno"/>
        </w:rPr>
      </w:pPr>
    </w:p>
    <w:p w14:paraId="1AB32441" w14:textId="77777777" w:rsidR="003A74E7" w:rsidRDefault="003A74E7" w:rsidP="004F0283">
      <w:pPr>
        <w:rPr>
          <w:rStyle w:val="Naglaeno"/>
        </w:rPr>
      </w:pPr>
    </w:p>
    <w:p w14:paraId="658280F7" w14:textId="77777777" w:rsidR="003A74E7" w:rsidRDefault="003A74E7" w:rsidP="004F0283">
      <w:pPr>
        <w:rPr>
          <w:rStyle w:val="Naglaeno"/>
        </w:rPr>
      </w:pPr>
    </w:p>
    <w:p w14:paraId="5A9A7C24" w14:textId="77777777" w:rsidR="003A74E7" w:rsidRDefault="003A74E7" w:rsidP="004F0283">
      <w:pPr>
        <w:rPr>
          <w:rStyle w:val="Naglaeno"/>
        </w:rPr>
      </w:pPr>
    </w:p>
    <w:p w14:paraId="739946F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PP3:</w:t>
      </w:r>
    </w:p>
    <w:p w14:paraId="5A4391E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EA92551">
          <v:shape id="Slika 244" o:spid="_x0000_i1101" type="#_x0000_t75" style="width:320.2pt;height:239.45pt;visibility:visible">
            <v:imagedata r:id="rId80" o:title=""/>
          </v:shape>
        </w:pict>
      </w:r>
    </w:p>
    <w:p w14:paraId="6D40F24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A097C33">
          <v:shape id="Slika 245" o:spid="_x0000_i1102" type="#_x0000_t75" style="width:320.2pt;height:239.45pt;visibility:visible">
            <v:imagedata r:id="rId81" o:title=""/>
          </v:shape>
        </w:pict>
      </w:r>
    </w:p>
    <w:p w14:paraId="6F9A8F50" w14:textId="77777777" w:rsidR="004F0283" w:rsidRDefault="004F0283" w:rsidP="004F0283">
      <w:pPr>
        <w:rPr>
          <w:rStyle w:val="Naglaeno"/>
        </w:rPr>
      </w:pPr>
    </w:p>
    <w:p w14:paraId="1778D8E4" w14:textId="77777777" w:rsidR="004F0283" w:rsidRDefault="003A74E7" w:rsidP="004F0283">
      <w:pPr>
        <w:rPr>
          <w:rStyle w:val="Naglaeno"/>
        </w:rPr>
      </w:pPr>
      <w:r>
        <w:rPr>
          <w:rStyle w:val="Naglaeno"/>
        </w:rPr>
        <w:t>Nema p</w:t>
      </w:r>
      <w:r w:rsidR="004F0283">
        <w:rPr>
          <w:rStyle w:val="Naglaeno"/>
        </w:rPr>
        <w:t>otencijalni</w:t>
      </w:r>
      <w:r>
        <w:rPr>
          <w:rStyle w:val="Naglaeno"/>
        </w:rPr>
        <w:t>h</w:t>
      </w:r>
      <w:r w:rsidR="004F0283">
        <w:rPr>
          <w:rStyle w:val="Naglaeno"/>
        </w:rPr>
        <w:t xml:space="preserve">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1.036 % i ispod -0.50514 % PP3:</w:t>
      </w:r>
    </w:p>
    <w:p w14:paraId="12255ACD" w14:textId="77777777" w:rsidR="003A74E7" w:rsidRDefault="003A74E7" w:rsidP="004F0283">
      <w:pPr>
        <w:rPr>
          <w:rStyle w:val="Naglaeno"/>
        </w:rPr>
      </w:pPr>
    </w:p>
    <w:p w14:paraId="3E193840" w14:textId="77777777" w:rsidR="003A74E7" w:rsidRDefault="003A74E7" w:rsidP="004F0283">
      <w:pPr>
        <w:rPr>
          <w:rStyle w:val="Naglaeno"/>
        </w:rPr>
      </w:pPr>
    </w:p>
    <w:p w14:paraId="688FB78E" w14:textId="77777777" w:rsidR="003A74E7" w:rsidRDefault="003A74E7" w:rsidP="004F0283">
      <w:pPr>
        <w:rPr>
          <w:rStyle w:val="Naglaeno"/>
        </w:rPr>
      </w:pPr>
    </w:p>
    <w:p w14:paraId="6C81A74A" w14:textId="77777777" w:rsidR="003A74E7" w:rsidRDefault="003A74E7" w:rsidP="004F0283">
      <w:pPr>
        <w:rPr>
          <w:rStyle w:val="Naglaeno"/>
        </w:rPr>
      </w:pPr>
    </w:p>
    <w:p w14:paraId="44FBA084" w14:textId="77777777" w:rsidR="003A74E7" w:rsidRDefault="003A74E7" w:rsidP="004F0283">
      <w:pPr>
        <w:rPr>
          <w:rStyle w:val="Naglaeno"/>
        </w:rPr>
      </w:pPr>
    </w:p>
    <w:p w14:paraId="0449D1AE" w14:textId="77777777" w:rsidR="003A74E7" w:rsidRDefault="003A74E7" w:rsidP="004F0283">
      <w:pPr>
        <w:rPr>
          <w:rStyle w:val="Naglaeno"/>
        </w:rPr>
      </w:pPr>
    </w:p>
    <w:p w14:paraId="1EFDBF0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PP4:</w:t>
      </w:r>
    </w:p>
    <w:p w14:paraId="0795451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8EEA066">
          <v:shape id="Slika 248" o:spid="_x0000_i1103" type="#_x0000_t75" style="width:320.2pt;height:239.45pt;visibility:visible">
            <v:imagedata r:id="rId82" o:title=""/>
          </v:shape>
        </w:pict>
      </w:r>
    </w:p>
    <w:p w14:paraId="0488078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58C23CC">
          <v:shape id="Slika 249" o:spid="_x0000_i1104" type="#_x0000_t75" style="width:320.2pt;height:239.45pt;visibility:visible">
            <v:imagedata r:id="rId83" o:title=""/>
          </v:shape>
        </w:pict>
      </w:r>
    </w:p>
    <w:p w14:paraId="71968CA7" w14:textId="77777777" w:rsidR="004F0283" w:rsidRDefault="004F0283" w:rsidP="004F0283">
      <w:pPr>
        <w:rPr>
          <w:rStyle w:val="Naglaeno"/>
        </w:rPr>
      </w:pPr>
    </w:p>
    <w:p w14:paraId="379EDA1B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642205F6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0.32093 % i ispod -0.17753 % PP4:</w:t>
      </w:r>
    </w:p>
    <w:p w14:paraId="084BAB80" w14:textId="77777777" w:rsidR="003A74E7" w:rsidRDefault="003A74E7" w:rsidP="003A74E7">
      <w:pPr>
        <w:rPr>
          <w:rStyle w:val="Naglaeno"/>
        </w:rPr>
      </w:pPr>
      <w:r>
        <w:rPr>
          <w:rStyle w:val="Naglaeno"/>
        </w:rPr>
        <w:t xml:space="preserve">Vidimo da ima ispravnih i neispravnih podataka pa emisije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59FF0E03" w14:textId="77777777" w:rsidR="003A74E7" w:rsidRDefault="003A74E7" w:rsidP="004F0283">
      <w:pPr>
        <w:rPr>
          <w:rStyle w:val="Naglaeno"/>
        </w:rPr>
      </w:pPr>
    </w:p>
    <w:p w14:paraId="28C971F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C463289">
          <v:shape id="Slika 250" o:spid="_x0000_i1105" type="#_x0000_t75" style="width:156.55pt;height:117.25pt;visibility:visible">
            <v:imagedata r:id="rId84" o:title=""/>
          </v:shape>
        </w:pict>
      </w:r>
      <w:r>
        <w:rPr>
          <w:rStyle w:val="Naglaeno"/>
          <w:b w:val="0"/>
          <w:bCs w:val="0"/>
          <w:noProof/>
        </w:rPr>
        <w:pict w14:anchorId="1C0D7B0D">
          <v:shape id="Slika 251" o:spid="_x0000_i1106" type="#_x0000_t75" style="width:156.55pt;height:117.25pt;visibility:visible">
            <v:imagedata r:id="rId85" o:title=""/>
          </v:shape>
        </w:pict>
      </w:r>
    </w:p>
    <w:p w14:paraId="5326DC23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C366DED">
          <v:shape id="Slika 252" o:spid="_x0000_i1107" type="#_x0000_t75" style="width:168pt;height:125.45pt;visibility:visible">
            <v:imagedata r:id="rId86" o:title=""/>
          </v:shape>
        </w:pict>
      </w:r>
      <w:r>
        <w:rPr>
          <w:rStyle w:val="Naglaeno"/>
          <w:b w:val="0"/>
          <w:bCs w:val="0"/>
          <w:noProof/>
        </w:rPr>
        <w:pict w14:anchorId="5F23EC85">
          <v:shape id="Slika 253" o:spid="_x0000_i1108" type="#_x0000_t75" style="width:166.9pt;height:124.35pt;visibility:visible">
            <v:imagedata r:id="rId87" o:title=""/>
          </v:shape>
        </w:pict>
      </w:r>
    </w:p>
    <w:p w14:paraId="14D813C4" w14:textId="77777777" w:rsidR="004F0283" w:rsidRDefault="004F0283" w:rsidP="004F0283">
      <w:pPr>
        <w:rPr>
          <w:rStyle w:val="Naglaeno"/>
        </w:rPr>
      </w:pPr>
    </w:p>
    <w:p w14:paraId="407B130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03598D7">
          <v:shape id="Slika 255" o:spid="_x0000_i1109" type="#_x0000_t75" style="width:152.2pt;height:114pt;visibility:visible">
            <v:imagedata r:id="rId88" o:title=""/>
          </v:shape>
        </w:pict>
      </w:r>
      <w:r>
        <w:rPr>
          <w:rStyle w:val="Naglaeno"/>
          <w:b w:val="0"/>
          <w:bCs w:val="0"/>
          <w:noProof/>
        </w:rPr>
        <w:pict w14:anchorId="23352083">
          <v:shape id="Slika 256" o:spid="_x0000_i1110" type="#_x0000_t75" style="width:168pt;height:125.45pt;visibility:visible">
            <v:imagedata r:id="rId89" o:title=""/>
          </v:shape>
        </w:pict>
      </w:r>
    </w:p>
    <w:p w14:paraId="4C94EE2C" w14:textId="77777777" w:rsidR="004F0283" w:rsidRDefault="004F0283" w:rsidP="004F0283">
      <w:pPr>
        <w:rPr>
          <w:rStyle w:val="Naglaeno"/>
        </w:rPr>
      </w:pPr>
    </w:p>
    <w:p w14:paraId="0881DB8A" w14:textId="77777777" w:rsidR="004F0283" w:rsidRDefault="004F0283" w:rsidP="004F0283">
      <w:pPr>
        <w:rPr>
          <w:rStyle w:val="Naglaeno"/>
        </w:rPr>
      </w:pPr>
    </w:p>
    <w:p w14:paraId="78CFF088" w14:textId="77777777" w:rsidR="004F0283" w:rsidRDefault="004F0283" w:rsidP="004F0283">
      <w:pPr>
        <w:rPr>
          <w:rStyle w:val="Naglaeno"/>
        </w:rPr>
      </w:pPr>
    </w:p>
    <w:p w14:paraId="5C4B8279" w14:textId="77777777" w:rsidR="004F0283" w:rsidRDefault="004F0283" w:rsidP="004F0283">
      <w:pPr>
        <w:rPr>
          <w:rStyle w:val="Naglaeno"/>
        </w:rPr>
      </w:pPr>
    </w:p>
    <w:p w14:paraId="57D9398B" w14:textId="77777777" w:rsidR="004F0283" w:rsidRDefault="004F0283" w:rsidP="004F0283">
      <w:pPr>
        <w:rPr>
          <w:rStyle w:val="Naglaeno"/>
        </w:rPr>
      </w:pPr>
    </w:p>
    <w:p w14:paraId="43815E51" w14:textId="77777777" w:rsidR="004F0283" w:rsidRDefault="004F0283" w:rsidP="004F0283">
      <w:pPr>
        <w:rPr>
          <w:rStyle w:val="Naglaeno"/>
        </w:rPr>
      </w:pPr>
    </w:p>
    <w:p w14:paraId="550C1494" w14:textId="77777777" w:rsidR="004F0283" w:rsidRDefault="004F0283" w:rsidP="004F0283">
      <w:pPr>
        <w:rPr>
          <w:rStyle w:val="Naglaeno"/>
        </w:rPr>
      </w:pPr>
    </w:p>
    <w:p w14:paraId="48385EB2" w14:textId="77777777" w:rsidR="004F0283" w:rsidRDefault="004F0283" w:rsidP="004F0283">
      <w:pPr>
        <w:rPr>
          <w:rStyle w:val="Naglaeno"/>
        </w:rPr>
      </w:pPr>
    </w:p>
    <w:p w14:paraId="3595A430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CENTROID_FREQUENCY:</w:t>
      </w:r>
    </w:p>
    <w:p w14:paraId="48C890E4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82D021B">
          <v:shape id="Slika 269" o:spid="_x0000_i1111" type="#_x0000_t75" style="width:320.2pt;height:239.45pt;visibility:visible">
            <v:imagedata r:id="rId90" o:title=""/>
          </v:shape>
        </w:pict>
      </w:r>
    </w:p>
    <w:p w14:paraId="516B514B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1B696BC">
          <v:shape id="Slika 270" o:spid="_x0000_i1112" type="#_x0000_t75" style="width:320.2pt;height:239.45pt;visibility:visible">
            <v:imagedata r:id="rId91" o:title=""/>
          </v:shape>
        </w:pict>
      </w:r>
    </w:p>
    <w:p w14:paraId="1D1A9B9D" w14:textId="77777777" w:rsidR="004F0283" w:rsidRDefault="004F0283" w:rsidP="004F0283">
      <w:pPr>
        <w:rPr>
          <w:rStyle w:val="Naglaeno"/>
        </w:rPr>
      </w:pPr>
    </w:p>
    <w:p w14:paraId="20D0A90F" w14:textId="77777777" w:rsidR="004F0283" w:rsidRDefault="00E003C0" w:rsidP="004F0283">
      <w:pPr>
        <w:rPr>
          <w:rStyle w:val="Naglaeno"/>
        </w:rPr>
      </w:pPr>
      <w:r>
        <w:rPr>
          <w:rStyle w:val="Naglaeno"/>
        </w:rPr>
        <w:t>Nema p</w:t>
      </w:r>
      <w:r w:rsidR="004F0283">
        <w:rPr>
          <w:rStyle w:val="Naglaeno"/>
        </w:rPr>
        <w:t>otencijalni</w:t>
      </w:r>
      <w:r>
        <w:rPr>
          <w:rStyle w:val="Naglaeno"/>
        </w:rPr>
        <w:t>h</w:t>
      </w:r>
      <w:r w:rsidR="004F0283">
        <w:rPr>
          <w:rStyle w:val="Naglaeno"/>
        </w:rPr>
        <w:t xml:space="preserve"> </w:t>
      </w:r>
      <w:proofErr w:type="spellStart"/>
      <w:r w:rsidR="004F0283">
        <w:rPr>
          <w:rStyle w:val="Naglaeno"/>
        </w:rPr>
        <w:t>outlieri</w:t>
      </w:r>
      <w:proofErr w:type="spellEnd"/>
      <w:r w:rsidR="004F0283">
        <w:rPr>
          <w:rStyle w:val="Naglaeno"/>
        </w:rPr>
        <w:t xml:space="preserve"> iznad 509051.678 Hz i ispod 76230.3606 Hz CENTROID FREQUENCY:</w:t>
      </w:r>
    </w:p>
    <w:p w14:paraId="7FF261D0" w14:textId="77777777" w:rsidR="004F0283" w:rsidRDefault="004F0283" w:rsidP="004F0283">
      <w:pPr>
        <w:rPr>
          <w:rStyle w:val="Naglaeno"/>
        </w:rPr>
      </w:pPr>
    </w:p>
    <w:p w14:paraId="109F5FB4" w14:textId="77777777" w:rsidR="00E003C0" w:rsidRDefault="00E003C0" w:rsidP="004F0283">
      <w:pPr>
        <w:rPr>
          <w:rStyle w:val="Naglaeno"/>
        </w:rPr>
      </w:pPr>
    </w:p>
    <w:p w14:paraId="4D2728AC" w14:textId="77777777" w:rsidR="00E003C0" w:rsidRDefault="00E003C0" w:rsidP="004F0283">
      <w:pPr>
        <w:rPr>
          <w:rStyle w:val="Naglaeno"/>
        </w:rPr>
      </w:pPr>
    </w:p>
    <w:p w14:paraId="725035BC" w14:textId="77777777" w:rsidR="00E003C0" w:rsidRDefault="00E003C0" w:rsidP="004F0283">
      <w:pPr>
        <w:rPr>
          <w:rStyle w:val="Naglaeno"/>
        </w:rPr>
      </w:pPr>
    </w:p>
    <w:p w14:paraId="0A2A52AE" w14:textId="018165E9" w:rsidR="00E003C0" w:rsidRDefault="00E003C0" w:rsidP="004F0283">
      <w:pPr>
        <w:rPr>
          <w:rStyle w:val="Naglaeno"/>
        </w:rPr>
      </w:pPr>
    </w:p>
    <w:p w14:paraId="5C2F5B68" w14:textId="77777777" w:rsidR="007970CD" w:rsidRDefault="007970CD" w:rsidP="004F0283">
      <w:pPr>
        <w:rPr>
          <w:rStyle w:val="Naglaeno"/>
        </w:rPr>
      </w:pPr>
    </w:p>
    <w:p w14:paraId="14B2878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PEAK_FREQUENCY:</w:t>
      </w:r>
    </w:p>
    <w:p w14:paraId="2006D164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4C1645E">
          <v:shape id="Slika 273" o:spid="_x0000_i1113" type="#_x0000_t75" style="width:320.2pt;height:239.45pt;visibility:visible">
            <v:imagedata r:id="rId92" o:title=""/>
          </v:shape>
        </w:pict>
      </w:r>
    </w:p>
    <w:p w14:paraId="409BA06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A343B3A">
          <v:shape id="Slika 274" o:spid="_x0000_i1114" type="#_x0000_t75" style="width:320.2pt;height:239.45pt;visibility:visible">
            <v:imagedata r:id="rId93" o:title=""/>
          </v:shape>
        </w:pict>
      </w:r>
    </w:p>
    <w:p w14:paraId="2D65564D" w14:textId="77777777" w:rsidR="004F0283" w:rsidRDefault="004F0283" w:rsidP="004F0283">
      <w:pPr>
        <w:rPr>
          <w:rStyle w:val="Naglaeno"/>
        </w:rPr>
      </w:pPr>
    </w:p>
    <w:p w14:paraId="23AC9B5F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2FD1455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411132.8125 Hz i ispod -12695.3125 Hz PEAK FREQUENCY:</w:t>
      </w:r>
    </w:p>
    <w:p w14:paraId="0A5E9698" w14:textId="77777777" w:rsidR="004F0283" w:rsidRDefault="00E003C0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69C3F339" w14:textId="77777777" w:rsidR="004F0283" w:rsidRDefault="004F0283" w:rsidP="004F0283">
      <w:pPr>
        <w:rPr>
          <w:rStyle w:val="Naglaeno"/>
        </w:rPr>
      </w:pPr>
    </w:p>
    <w:p w14:paraId="1D56BFC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0D0D8B7">
          <v:shape id="Slika 277" o:spid="_x0000_i1115" type="#_x0000_t75" style="width:143.45pt;height:107.45pt;visibility:visible">
            <v:imagedata r:id="rId94" o:title=""/>
          </v:shape>
        </w:pict>
      </w:r>
      <w:r>
        <w:rPr>
          <w:rStyle w:val="Naglaeno"/>
          <w:b w:val="0"/>
          <w:bCs w:val="0"/>
          <w:noProof/>
        </w:rPr>
        <w:pict w14:anchorId="4716CA9C">
          <v:shape id="Slika 278" o:spid="_x0000_i1116" type="#_x0000_t75" style="width:176.2pt;height:131.45pt;visibility:visible">
            <v:imagedata r:id="rId95" o:title=""/>
          </v:shape>
        </w:pict>
      </w:r>
    </w:p>
    <w:p w14:paraId="2408089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0678C40">
          <v:shape id="Slika 279" o:spid="_x0000_i1117" type="#_x0000_t75" style="width:185.45pt;height:138.55pt;visibility:visible">
            <v:imagedata r:id="rId96" o:title=""/>
          </v:shape>
        </w:pict>
      </w:r>
      <w:r>
        <w:rPr>
          <w:rStyle w:val="Naglaeno"/>
          <w:b w:val="0"/>
          <w:bCs w:val="0"/>
          <w:noProof/>
        </w:rPr>
        <w:pict w14:anchorId="2F7C5B54">
          <v:shape id="Slika 280" o:spid="_x0000_i1118" type="#_x0000_t75" style="width:193.1pt;height:144.55pt;visibility:visible">
            <v:imagedata r:id="rId97" o:title=""/>
          </v:shape>
        </w:pict>
      </w:r>
    </w:p>
    <w:p w14:paraId="633F4846" w14:textId="77777777" w:rsidR="004F0283" w:rsidRDefault="004F0283" w:rsidP="004F0283">
      <w:pPr>
        <w:rPr>
          <w:rStyle w:val="Naglaeno"/>
        </w:rPr>
      </w:pPr>
    </w:p>
    <w:p w14:paraId="0DC48C16" w14:textId="77777777" w:rsidR="00E003C0" w:rsidRDefault="00E003C0" w:rsidP="004F0283">
      <w:pPr>
        <w:rPr>
          <w:rStyle w:val="Naglaeno"/>
        </w:rPr>
      </w:pPr>
    </w:p>
    <w:p w14:paraId="483ED5A0" w14:textId="77777777" w:rsidR="00E003C0" w:rsidRDefault="00E003C0" w:rsidP="004F0283">
      <w:pPr>
        <w:rPr>
          <w:rStyle w:val="Naglaeno"/>
        </w:rPr>
      </w:pPr>
    </w:p>
    <w:p w14:paraId="2D96265B" w14:textId="77777777" w:rsidR="00E003C0" w:rsidRDefault="00E003C0" w:rsidP="004F0283">
      <w:pPr>
        <w:rPr>
          <w:rStyle w:val="Naglaeno"/>
        </w:rPr>
      </w:pPr>
    </w:p>
    <w:p w14:paraId="744A329E" w14:textId="77777777" w:rsidR="00E003C0" w:rsidRDefault="00E003C0" w:rsidP="004F0283">
      <w:pPr>
        <w:rPr>
          <w:rStyle w:val="Naglaeno"/>
        </w:rPr>
      </w:pPr>
    </w:p>
    <w:p w14:paraId="5D84D520" w14:textId="77777777" w:rsidR="00E003C0" w:rsidRDefault="00E003C0" w:rsidP="004F0283">
      <w:pPr>
        <w:rPr>
          <w:rStyle w:val="Naglaeno"/>
        </w:rPr>
      </w:pPr>
    </w:p>
    <w:p w14:paraId="4BF12509" w14:textId="77777777" w:rsidR="00E003C0" w:rsidRDefault="00E003C0" w:rsidP="004F0283">
      <w:pPr>
        <w:rPr>
          <w:rStyle w:val="Naglaeno"/>
        </w:rPr>
      </w:pPr>
    </w:p>
    <w:p w14:paraId="7D26A022" w14:textId="77777777" w:rsidR="00E003C0" w:rsidRDefault="00E003C0" w:rsidP="004F0283">
      <w:pPr>
        <w:rPr>
          <w:rStyle w:val="Naglaeno"/>
        </w:rPr>
      </w:pPr>
    </w:p>
    <w:p w14:paraId="4DDA3EB3" w14:textId="77777777" w:rsidR="00E003C0" w:rsidRDefault="00E003C0" w:rsidP="004F0283">
      <w:pPr>
        <w:rPr>
          <w:rStyle w:val="Naglaeno"/>
        </w:rPr>
      </w:pPr>
    </w:p>
    <w:p w14:paraId="48A426BA" w14:textId="77777777" w:rsidR="00E003C0" w:rsidRDefault="00E003C0" w:rsidP="004F0283">
      <w:pPr>
        <w:rPr>
          <w:rStyle w:val="Naglaeno"/>
        </w:rPr>
      </w:pPr>
    </w:p>
    <w:p w14:paraId="5C6E9545" w14:textId="77777777" w:rsidR="00E003C0" w:rsidRDefault="00E003C0" w:rsidP="004F0283">
      <w:pPr>
        <w:rPr>
          <w:rStyle w:val="Naglaeno"/>
        </w:rPr>
      </w:pPr>
    </w:p>
    <w:p w14:paraId="196160E5" w14:textId="77777777" w:rsidR="00E003C0" w:rsidRDefault="00E003C0" w:rsidP="004F0283">
      <w:pPr>
        <w:rPr>
          <w:rStyle w:val="Naglaeno"/>
        </w:rPr>
      </w:pPr>
    </w:p>
    <w:p w14:paraId="47CEE916" w14:textId="77777777" w:rsidR="00E003C0" w:rsidRDefault="00E003C0" w:rsidP="004F0283">
      <w:pPr>
        <w:rPr>
          <w:rStyle w:val="Naglaeno"/>
        </w:rPr>
      </w:pPr>
    </w:p>
    <w:p w14:paraId="67D0DE29" w14:textId="77777777" w:rsidR="00E003C0" w:rsidRDefault="00E003C0" w:rsidP="004F0283">
      <w:pPr>
        <w:rPr>
          <w:rStyle w:val="Naglaeno"/>
        </w:rPr>
      </w:pPr>
    </w:p>
    <w:p w14:paraId="52E7BDAF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AMPLITUDE_OF_PEAK_FREQUENCY:</w:t>
      </w:r>
    </w:p>
    <w:p w14:paraId="1F64C6E8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0C86474">
          <v:shape id="Slika 284" o:spid="_x0000_i1119" type="#_x0000_t75" style="width:320.2pt;height:239.45pt;visibility:visible">
            <v:imagedata r:id="rId98" o:title=""/>
          </v:shape>
        </w:pict>
      </w:r>
    </w:p>
    <w:p w14:paraId="782F6E12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2C2A629">
          <v:shape id="Slika 285" o:spid="_x0000_i1120" type="#_x0000_t75" style="width:320.2pt;height:239.45pt;visibility:visible">
            <v:imagedata r:id="rId99" o:title=""/>
          </v:shape>
        </w:pict>
      </w:r>
    </w:p>
    <w:p w14:paraId="4E9EA6CB" w14:textId="77777777" w:rsidR="004F0283" w:rsidRDefault="004F0283" w:rsidP="004F0283">
      <w:pPr>
        <w:rPr>
          <w:rStyle w:val="Naglaeno"/>
        </w:rPr>
      </w:pPr>
    </w:p>
    <w:p w14:paraId="37719622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1B996EC5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0.0017814 V i ispod -0.00096252 V AMPLITUDE OF PEAK FREQUENCY:</w:t>
      </w:r>
    </w:p>
    <w:p w14:paraId="683B3BED" w14:textId="77777777" w:rsidR="00E003C0" w:rsidRDefault="00E003C0" w:rsidP="00E003C0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4376F46D" w14:textId="77777777" w:rsidR="00E003C0" w:rsidRDefault="00E003C0" w:rsidP="004F0283">
      <w:pPr>
        <w:rPr>
          <w:rStyle w:val="Naglaeno"/>
        </w:rPr>
      </w:pPr>
    </w:p>
    <w:p w14:paraId="458BC0B4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06D3B93">
          <v:shape id="Slika 286" o:spid="_x0000_i1121" type="#_x0000_t75" style="width:183.25pt;height:137.45pt;visibility:visible">
            <v:imagedata r:id="rId100" o:title=""/>
          </v:shape>
        </w:pict>
      </w:r>
      <w:r>
        <w:rPr>
          <w:rStyle w:val="Naglaeno"/>
          <w:b w:val="0"/>
          <w:bCs w:val="0"/>
          <w:noProof/>
        </w:rPr>
        <w:pict w14:anchorId="29935796">
          <v:shape id="Slika 287" o:spid="_x0000_i1122" type="#_x0000_t75" style="width:156pt;height:116.75pt;visibility:visible">
            <v:imagedata r:id="rId101" o:title=""/>
          </v:shape>
        </w:pict>
      </w:r>
    </w:p>
    <w:p w14:paraId="1D6CA1B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493DF99">
          <v:shape id="Slika 288" o:spid="_x0000_i1123" type="#_x0000_t75" style="width:174.55pt;height:130.35pt;visibility:visible">
            <v:imagedata r:id="rId102" o:title=""/>
          </v:shape>
        </w:pict>
      </w:r>
      <w:r>
        <w:rPr>
          <w:rStyle w:val="Naglaeno"/>
          <w:b w:val="0"/>
          <w:bCs w:val="0"/>
          <w:noProof/>
        </w:rPr>
        <w:pict w14:anchorId="07F5BCB7">
          <v:shape id="Slika 289" o:spid="_x0000_i1124" type="#_x0000_t75" style="width:193.1pt;height:144.55pt;visibility:visible">
            <v:imagedata r:id="rId103" o:title=""/>
          </v:shape>
        </w:pict>
      </w:r>
    </w:p>
    <w:p w14:paraId="6B83D725" w14:textId="77777777" w:rsidR="004F0283" w:rsidRDefault="004F0283" w:rsidP="004F0283">
      <w:pPr>
        <w:rPr>
          <w:rStyle w:val="Naglaeno"/>
        </w:rPr>
      </w:pPr>
    </w:p>
    <w:p w14:paraId="3BE18A19" w14:textId="77777777" w:rsidR="004F0283" w:rsidRDefault="004F0283" w:rsidP="004F0283">
      <w:pPr>
        <w:rPr>
          <w:rStyle w:val="Naglaeno"/>
        </w:rPr>
      </w:pPr>
    </w:p>
    <w:p w14:paraId="567BAB09" w14:textId="77777777" w:rsidR="004F0283" w:rsidRDefault="004F0283" w:rsidP="004F0283">
      <w:pPr>
        <w:rPr>
          <w:rStyle w:val="Naglaeno"/>
        </w:rPr>
      </w:pPr>
    </w:p>
    <w:p w14:paraId="615D5CD2" w14:textId="77777777" w:rsidR="004F0283" w:rsidRDefault="004F0283" w:rsidP="004F0283">
      <w:pPr>
        <w:rPr>
          <w:rStyle w:val="Naglaeno"/>
        </w:rPr>
      </w:pPr>
    </w:p>
    <w:p w14:paraId="55BEDB59" w14:textId="77777777" w:rsidR="004F0283" w:rsidRDefault="004F0283" w:rsidP="004F0283">
      <w:pPr>
        <w:rPr>
          <w:rStyle w:val="Naglaeno"/>
        </w:rPr>
      </w:pPr>
    </w:p>
    <w:p w14:paraId="15F1D73A" w14:textId="77777777" w:rsidR="004F0283" w:rsidRDefault="004F0283" w:rsidP="004F0283">
      <w:pPr>
        <w:rPr>
          <w:rStyle w:val="Naglaeno"/>
        </w:rPr>
      </w:pPr>
    </w:p>
    <w:p w14:paraId="79DA8324" w14:textId="77777777" w:rsidR="004F0283" w:rsidRDefault="004F0283" w:rsidP="004F0283">
      <w:pPr>
        <w:rPr>
          <w:rStyle w:val="Naglaeno"/>
        </w:rPr>
      </w:pPr>
    </w:p>
    <w:p w14:paraId="4EE5E953" w14:textId="77777777" w:rsidR="004F0283" w:rsidRDefault="004F0283" w:rsidP="004F0283">
      <w:pPr>
        <w:rPr>
          <w:rStyle w:val="Naglaeno"/>
        </w:rPr>
      </w:pPr>
    </w:p>
    <w:p w14:paraId="6534E8B2" w14:textId="77777777" w:rsidR="004F0283" w:rsidRDefault="004F0283" w:rsidP="004F0283">
      <w:pPr>
        <w:rPr>
          <w:rStyle w:val="Naglaeno"/>
        </w:rPr>
      </w:pPr>
    </w:p>
    <w:p w14:paraId="39CFE2CF" w14:textId="77777777" w:rsidR="004F0283" w:rsidRDefault="004F0283" w:rsidP="004F0283">
      <w:pPr>
        <w:rPr>
          <w:rStyle w:val="Naglaeno"/>
        </w:rPr>
      </w:pPr>
    </w:p>
    <w:p w14:paraId="773CF97C" w14:textId="77777777" w:rsidR="004F0283" w:rsidRDefault="004F0283" w:rsidP="004F0283">
      <w:pPr>
        <w:rPr>
          <w:rStyle w:val="Naglaeno"/>
        </w:rPr>
      </w:pPr>
    </w:p>
    <w:p w14:paraId="793C0587" w14:textId="77777777" w:rsidR="004F0283" w:rsidRDefault="004F0283" w:rsidP="004F0283">
      <w:pPr>
        <w:rPr>
          <w:rStyle w:val="Naglaeno"/>
        </w:rPr>
      </w:pPr>
    </w:p>
    <w:p w14:paraId="0EACF313" w14:textId="77777777" w:rsidR="00E003C0" w:rsidRDefault="00E003C0" w:rsidP="004F0283">
      <w:pPr>
        <w:rPr>
          <w:rStyle w:val="Naglaeno"/>
        </w:rPr>
      </w:pPr>
    </w:p>
    <w:p w14:paraId="1BF5CA17" w14:textId="77777777" w:rsidR="00E003C0" w:rsidRDefault="00E003C0" w:rsidP="004F0283">
      <w:pPr>
        <w:rPr>
          <w:rStyle w:val="Naglaeno"/>
        </w:rPr>
      </w:pPr>
    </w:p>
    <w:p w14:paraId="3F5691F2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NUM_OF_FREQ PEAKS:</w:t>
      </w:r>
    </w:p>
    <w:p w14:paraId="7729D69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9555A92">
          <v:shape id="Slika 308" o:spid="_x0000_i1125" type="#_x0000_t75" style="width:320.2pt;height:239.45pt;visibility:visible">
            <v:imagedata r:id="rId104" o:title=""/>
          </v:shape>
        </w:pict>
      </w:r>
    </w:p>
    <w:p w14:paraId="1B1A4B5B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A8085AE">
          <v:shape id="Slika 309" o:spid="_x0000_i1126" type="#_x0000_t75" style="width:320.2pt;height:239.45pt;visibility:visible">
            <v:imagedata r:id="rId105" o:title=""/>
          </v:shape>
        </w:pict>
      </w:r>
    </w:p>
    <w:p w14:paraId="5AC99622" w14:textId="77777777" w:rsidR="004F0283" w:rsidRDefault="004F0283">
      <w:pPr>
        <w:rPr>
          <w:rStyle w:val="Naglaeno"/>
        </w:rPr>
      </w:pPr>
    </w:p>
    <w:p w14:paraId="02917969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10 # i ispod -4 # NUM OF FREQ PEAKS:</w:t>
      </w:r>
    </w:p>
    <w:p w14:paraId="21EB699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F953AC2">
          <v:shape id="Slika 310" o:spid="_x0000_i1127" type="#_x0000_t75" style="width:169.1pt;height:126.55pt;visibility:visible">
            <v:imagedata r:id="rId106" o:title=""/>
          </v:shape>
        </w:pict>
      </w:r>
    </w:p>
    <w:p w14:paraId="5F3DB0E6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10 # i ispod -4 # NUM OF FREQ PEAKS dobivamo slijedeću distribuciju:</w:t>
      </w:r>
    </w:p>
    <w:p w14:paraId="5CB85480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AFBD015">
          <v:shape id="Slika 311" o:spid="_x0000_i1128" type="#_x0000_t75" alt="Slika na kojoj se prikazuje tekst, na zatvorenom&#10;&#10;Opis je automatski generiran" style="width:320.2pt;height:239.45pt;visibility:visible">
            <v:imagedata r:id="rId107" o:title="Slika na kojoj se prikazuje tekst, na zatvorenom&#10;&#10;Opis je automatski generiran"/>
          </v:shape>
        </w:pict>
      </w:r>
    </w:p>
    <w:p w14:paraId="268E9063" w14:textId="77777777" w:rsidR="004F0283" w:rsidRDefault="0024041E" w:rsidP="004F0283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96AAAE4">
          <v:shape id="Slika 312" o:spid="_x0000_i1129" type="#_x0000_t75" style="width:320.2pt;height:239.45pt;visibility:visible">
            <v:imagedata r:id="rId108" o:title=""/>
          </v:shape>
        </w:pict>
      </w:r>
    </w:p>
    <w:p w14:paraId="4645F04B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04204E48" w14:textId="77777777" w:rsidR="00AA1B5A" w:rsidRPr="00AA1B5A" w:rsidRDefault="00AA1B5A" w:rsidP="00AA1B5A">
      <w:pPr>
        <w:rPr>
          <w:rStyle w:val="Naglaeno"/>
        </w:rPr>
      </w:pPr>
      <w:r w:rsidRPr="00AA1B5A">
        <w:rPr>
          <w:rStyle w:val="Naglaeno"/>
        </w:rPr>
        <w:t xml:space="preserve">NUM OF FREQ PEAKS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10 [#]</w:t>
      </w:r>
    </w:p>
    <w:p w14:paraId="6667DC3F" w14:textId="77777777" w:rsidR="00AA1B5A" w:rsidRPr="00AA1B5A" w:rsidRDefault="00AA1B5A" w:rsidP="00AA1B5A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NUM OF FREQ PEAKS: 1/745 = 0.13423 %</w:t>
      </w:r>
    </w:p>
    <w:p w14:paraId="397950A7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7E17E27E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7558F514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70BF0376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6AF4C82A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4BAFEEAA" w14:textId="77777777" w:rsidR="00E003C0" w:rsidRDefault="00E003C0" w:rsidP="004F0283">
      <w:pPr>
        <w:rPr>
          <w:rStyle w:val="Naglaeno"/>
        </w:rPr>
      </w:pPr>
    </w:p>
    <w:p w14:paraId="3763CFE4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WEIGHTED_PEAK_FREQUENCY:</w:t>
      </w:r>
    </w:p>
    <w:p w14:paraId="0B2B396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C2AD101">
          <v:shape id="Slika 313" o:spid="_x0000_i1130" type="#_x0000_t75" style="width:320.2pt;height:239.45pt;visibility:visible">
            <v:imagedata r:id="rId109" o:title=""/>
          </v:shape>
        </w:pict>
      </w:r>
    </w:p>
    <w:p w14:paraId="144589D2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1A10DF2">
          <v:shape id="Slika 314" o:spid="_x0000_i1131" type="#_x0000_t75" style="width:286.35pt;height:213.8pt;visibility:visible">
            <v:imagedata r:id="rId110" o:title=""/>
          </v:shape>
        </w:pict>
      </w:r>
    </w:p>
    <w:p w14:paraId="4AC5049F" w14:textId="77777777" w:rsidR="004F0283" w:rsidRDefault="004F0283" w:rsidP="004F0283">
      <w:pPr>
        <w:rPr>
          <w:rStyle w:val="Naglaeno"/>
        </w:rPr>
      </w:pPr>
    </w:p>
    <w:p w14:paraId="034F1E9C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0D55E7C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374469.5708 Hz i ispod 108687.081 Hz WEIGHTED PEAK FREQUENCY:</w:t>
      </w:r>
    </w:p>
    <w:p w14:paraId="33AA152A" w14:textId="77777777" w:rsidR="00E003C0" w:rsidRDefault="00E003C0" w:rsidP="004F0283">
      <w:pPr>
        <w:rPr>
          <w:rStyle w:val="Naglaeno"/>
        </w:rPr>
      </w:pPr>
      <w:r>
        <w:rPr>
          <w:rStyle w:val="Naglaeno"/>
        </w:rPr>
        <w:t xml:space="preserve">Postoje validne emisije pa nisu pravi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>.</w:t>
      </w:r>
    </w:p>
    <w:p w14:paraId="1EFAC27E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AA0DD0C">
          <v:shape id="Slika 317" o:spid="_x0000_i1132" type="#_x0000_t75" style="width:188.2pt;height:140.75pt;visibility:visible">
            <v:imagedata r:id="rId111" o:title=""/>
          </v:shape>
        </w:pict>
      </w:r>
      <w:r>
        <w:rPr>
          <w:rStyle w:val="Naglaeno"/>
          <w:b w:val="0"/>
          <w:bCs w:val="0"/>
          <w:noProof/>
        </w:rPr>
        <w:pict w14:anchorId="684CF0EB">
          <v:shape id="Slika 318" o:spid="_x0000_i1133" type="#_x0000_t75" style="width:208.9pt;height:156pt;visibility:visible">
            <v:imagedata r:id="rId112" o:title=""/>
          </v:shape>
        </w:pict>
      </w:r>
    </w:p>
    <w:p w14:paraId="150428FD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6AC36639">
          <v:shape id="Slika 319" o:spid="_x0000_i1134" type="#_x0000_t75" style="width:198.55pt;height:148.35pt;visibility:visible">
            <v:imagedata r:id="rId113" o:title=""/>
          </v:shape>
        </w:pict>
      </w:r>
      <w:r>
        <w:rPr>
          <w:rStyle w:val="Naglaeno"/>
          <w:b w:val="0"/>
          <w:bCs w:val="0"/>
          <w:noProof/>
        </w:rPr>
        <w:pict w14:anchorId="65358666">
          <v:shape id="Slika 320" o:spid="_x0000_i1135" type="#_x0000_t75" style="width:204pt;height:152.75pt;visibility:visible">
            <v:imagedata r:id="rId114" o:title=""/>
          </v:shape>
        </w:pict>
      </w:r>
    </w:p>
    <w:p w14:paraId="5BA53F7F" w14:textId="77777777" w:rsidR="004F0283" w:rsidRDefault="004F0283" w:rsidP="004F0283">
      <w:pPr>
        <w:rPr>
          <w:rStyle w:val="Naglaeno"/>
          <w:b w:val="0"/>
          <w:bCs w:val="0"/>
          <w:noProof/>
        </w:rPr>
      </w:pPr>
    </w:p>
    <w:p w14:paraId="6D81DB90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29D1258A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799ED48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4730CE4E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3667566F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356BC0D5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01D1836C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DAB8A1E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18DE9079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2D5927D5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059E0DB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23142088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630B541" w14:textId="77777777" w:rsidR="00E003C0" w:rsidRDefault="00E003C0" w:rsidP="004F0283">
      <w:pPr>
        <w:rPr>
          <w:rStyle w:val="Naglaeno"/>
        </w:rPr>
      </w:pPr>
    </w:p>
    <w:p w14:paraId="25A67321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>TOTAL_COUNTS:</w:t>
      </w:r>
    </w:p>
    <w:p w14:paraId="7D9B7DC5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171F442">
          <v:shape id="Slika 328" o:spid="_x0000_i1136" type="#_x0000_t75" style="width:320.2pt;height:239.45pt;visibility:visible">
            <v:imagedata r:id="rId115" o:title=""/>
          </v:shape>
        </w:pict>
      </w:r>
    </w:p>
    <w:p w14:paraId="5134E507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1BB475D3">
          <v:shape id="Slika 329" o:spid="_x0000_i1137" type="#_x0000_t75" style="width:320.2pt;height:239.45pt;visibility:visible">
            <v:imagedata r:id="rId116" o:title=""/>
          </v:shape>
        </w:pict>
      </w:r>
    </w:p>
    <w:p w14:paraId="75431E1F" w14:textId="77777777" w:rsidR="004F0283" w:rsidRDefault="004F0283" w:rsidP="004F0283">
      <w:pPr>
        <w:rPr>
          <w:rStyle w:val="Naglaeno"/>
        </w:rPr>
      </w:pPr>
    </w:p>
    <w:p w14:paraId="2AE790A3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10A47CF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193 # i ispod 11 # TOTAL COUNTS:</w:t>
      </w:r>
    </w:p>
    <w:p w14:paraId="115B72C4" w14:textId="77777777" w:rsidR="004F0283" w:rsidRDefault="004F0283" w:rsidP="004F0283">
      <w:pPr>
        <w:rPr>
          <w:rStyle w:val="Naglaeno"/>
        </w:rPr>
      </w:pPr>
    </w:p>
    <w:p w14:paraId="7C4E8AE9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518DE11">
          <v:shape id="Slika 331" o:spid="_x0000_i1138" type="#_x0000_t75" style="width:158.75pt;height:118.35pt;visibility:visible">
            <v:imagedata r:id="rId117" o:title=""/>
          </v:shape>
        </w:pict>
      </w:r>
      <w:r>
        <w:rPr>
          <w:rStyle w:val="Naglaeno"/>
          <w:b w:val="0"/>
          <w:bCs w:val="0"/>
          <w:noProof/>
        </w:rPr>
        <w:pict w14:anchorId="560C17C7">
          <v:shape id="Slika 332" o:spid="_x0000_i1139" type="#_x0000_t75" style="width:167.45pt;height:125.45pt;visibility:visible">
            <v:imagedata r:id="rId118" o:title=""/>
          </v:shape>
        </w:pict>
      </w:r>
    </w:p>
    <w:p w14:paraId="6C34184F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8F912D3">
          <v:shape id="Slika 333" o:spid="_x0000_i1140" type="#_x0000_t75" style="width:178.9pt;height:133.1pt;visibility:visible">
            <v:imagedata r:id="rId119" o:title=""/>
          </v:shape>
        </w:pict>
      </w:r>
      <w:r>
        <w:rPr>
          <w:rStyle w:val="Naglaeno"/>
          <w:b w:val="0"/>
          <w:bCs w:val="0"/>
          <w:noProof/>
        </w:rPr>
        <w:pict w14:anchorId="7653E0D8">
          <v:shape id="Slika 334" o:spid="_x0000_i1141" type="#_x0000_t75" style="width:180pt;height:134.75pt;visibility:visible">
            <v:imagedata r:id="rId120" o:title=""/>
          </v:shape>
        </w:pict>
      </w:r>
    </w:p>
    <w:p w14:paraId="25957EB8" w14:textId="77777777" w:rsidR="004F0283" w:rsidRDefault="004F0283" w:rsidP="004F0283">
      <w:pPr>
        <w:rPr>
          <w:rStyle w:val="Naglaeno"/>
        </w:rPr>
      </w:pPr>
    </w:p>
    <w:p w14:paraId="732B2199" w14:textId="77777777" w:rsidR="004F0283" w:rsidRDefault="004F0283" w:rsidP="004F0283">
      <w:pPr>
        <w:rPr>
          <w:rStyle w:val="Naglaeno"/>
        </w:rPr>
      </w:pPr>
    </w:p>
    <w:p w14:paraId="58B4D2BB" w14:textId="77777777" w:rsidR="004F0283" w:rsidRDefault="004F0283" w:rsidP="004F0283">
      <w:pPr>
        <w:rPr>
          <w:rStyle w:val="Naglaeno"/>
        </w:rPr>
      </w:pPr>
    </w:p>
    <w:p w14:paraId="2C053C5B" w14:textId="77777777" w:rsidR="004F0283" w:rsidRDefault="004F0283" w:rsidP="004F0283">
      <w:pPr>
        <w:rPr>
          <w:rStyle w:val="Naglaeno"/>
        </w:rPr>
      </w:pPr>
    </w:p>
    <w:p w14:paraId="5FE94287" w14:textId="77777777" w:rsidR="004F0283" w:rsidRDefault="004F0283" w:rsidP="004F0283">
      <w:pPr>
        <w:rPr>
          <w:rStyle w:val="Naglaeno"/>
        </w:rPr>
      </w:pPr>
    </w:p>
    <w:p w14:paraId="12AA1C39" w14:textId="77777777" w:rsidR="004F0283" w:rsidRDefault="004F0283" w:rsidP="004F0283">
      <w:pPr>
        <w:rPr>
          <w:rStyle w:val="Naglaeno"/>
        </w:rPr>
      </w:pPr>
    </w:p>
    <w:p w14:paraId="23096EC1" w14:textId="77777777" w:rsidR="004F0283" w:rsidRDefault="004F0283" w:rsidP="004F0283">
      <w:pPr>
        <w:rPr>
          <w:rStyle w:val="Naglaeno"/>
        </w:rPr>
      </w:pPr>
    </w:p>
    <w:p w14:paraId="3BEAB6DC" w14:textId="77777777" w:rsidR="004F0283" w:rsidRDefault="004F0283" w:rsidP="004F0283">
      <w:pPr>
        <w:rPr>
          <w:rStyle w:val="Naglaeno"/>
        </w:rPr>
      </w:pPr>
    </w:p>
    <w:p w14:paraId="3675DA1C" w14:textId="77777777" w:rsidR="004F0283" w:rsidRDefault="004F0283" w:rsidP="004F0283">
      <w:pPr>
        <w:rPr>
          <w:rStyle w:val="Naglaeno"/>
          <w:b w:val="0"/>
          <w:bCs w:val="0"/>
          <w:noProof/>
        </w:rPr>
      </w:pPr>
    </w:p>
    <w:p w14:paraId="623D22E3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E703993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125DB7D0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30616042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22B69893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5207F5A6" w14:textId="77777777" w:rsidR="00E003C0" w:rsidRDefault="00E003C0" w:rsidP="004F0283">
      <w:pPr>
        <w:rPr>
          <w:rStyle w:val="Naglaeno"/>
          <w:b w:val="0"/>
          <w:bCs w:val="0"/>
          <w:noProof/>
        </w:rPr>
      </w:pPr>
    </w:p>
    <w:p w14:paraId="1667CEA1" w14:textId="77777777" w:rsidR="00E003C0" w:rsidRDefault="00E003C0" w:rsidP="004F0283">
      <w:pPr>
        <w:rPr>
          <w:rStyle w:val="Naglaeno"/>
        </w:rPr>
      </w:pPr>
    </w:p>
    <w:p w14:paraId="276EAA7E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193 # i ispod 11 # TOTAL COUNTS dobivamo slijedeću distribuciju:</w:t>
      </w:r>
    </w:p>
    <w:p w14:paraId="5B8F597F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0AE5C784">
          <v:shape id="Slika 345" o:spid="_x0000_i1142" type="#_x0000_t75" style="width:320.2pt;height:239.45pt;visibility:visible">
            <v:imagedata r:id="rId121" o:title=""/>
          </v:shape>
        </w:pict>
      </w:r>
    </w:p>
    <w:p w14:paraId="2569400B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2C23CEF9">
          <v:shape id="Slika 346" o:spid="_x0000_i1143" type="#_x0000_t75" style="width:320.2pt;height:239.45pt;visibility:visible">
            <v:imagedata r:id="rId122" o:title=""/>
          </v:shape>
        </w:pict>
      </w:r>
    </w:p>
    <w:p w14:paraId="51CAB6D8" w14:textId="77777777" w:rsidR="00E003C0" w:rsidRDefault="00E003C0" w:rsidP="004F0283">
      <w:pPr>
        <w:rPr>
          <w:rStyle w:val="Naglaeno"/>
        </w:rPr>
      </w:pPr>
    </w:p>
    <w:p w14:paraId="68D555EE" w14:textId="77777777" w:rsidR="00E003C0" w:rsidRDefault="00E003C0" w:rsidP="004F0283">
      <w:pPr>
        <w:rPr>
          <w:rStyle w:val="Naglaeno"/>
        </w:rPr>
      </w:pPr>
    </w:p>
    <w:p w14:paraId="5B4E8704" w14:textId="77777777" w:rsidR="00E003C0" w:rsidRDefault="00E003C0" w:rsidP="004F0283">
      <w:pPr>
        <w:rPr>
          <w:rStyle w:val="Naglaeno"/>
        </w:rPr>
      </w:pPr>
    </w:p>
    <w:p w14:paraId="6E9E9272" w14:textId="77777777" w:rsidR="00AA1B5A" w:rsidRPr="00AA1B5A" w:rsidRDefault="00AA1B5A" w:rsidP="00AA1B5A">
      <w:pPr>
        <w:rPr>
          <w:rStyle w:val="Naglaeno"/>
        </w:rPr>
      </w:pPr>
      <w:r w:rsidRPr="00AA1B5A">
        <w:rPr>
          <w:rStyle w:val="Naglaeno"/>
        </w:rPr>
        <w:t xml:space="preserve">TOTAL COUNTS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193 [#]</w:t>
      </w:r>
    </w:p>
    <w:p w14:paraId="54651221" w14:textId="77777777" w:rsidR="00AA1B5A" w:rsidRPr="00AA1B5A" w:rsidRDefault="00AA1B5A" w:rsidP="00AA1B5A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TOTAL COUNTS: 15/745 = 2.0134 %</w:t>
      </w:r>
    </w:p>
    <w:p w14:paraId="4475596D" w14:textId="77777777" w:rsidR="00E003C0" w:rsidRDefault="00E003C0" w:rsidP="004F0283">
      <w:pPr>
        <w:rPr>
          <w:rStyle w:val="Naglaeno"/>
        </w:rPr>
      </w:pPr>
    </w:p>
    <w:p w14:paraId="64F4717A" w14:textId="77777777" w:rsidR="00E003C0" w:rsidRDefault="00E003C0" w:rsidP="004F0283">
      <w:pPr>
        <w:rPr>
          <w:rStyle w:val="Naglaeno"/>
        </w:rPr>
      </w:pPr>
    </w:p>
    <w:p w14:paraId="10B24F15" w14:textId="77777777" w:rsidR="00E003C0" w:rsidRDefault="00E003C0" w:rsidP="004F0283">
      <w:pPr>
        <w:rPr>
          <w:rStyle w:val="Naglaeno"/>
        </w:rPr>
      </w:pPr>
    </w:p>
    <w:p w14:paraId="2390927A" w14:textId="77777777" w:rsidR="00E003C0" w:rsidRDefault="00E003C0" w:rsidP="004F0283">
      <w:pPr>
        <w:rPr>
          <w:rStyle w:val="Naglaeno"/>
        </w:rPr>
      </w:pPr>
    </w:p>
    <w:p w14:paraId="7C500E7C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>FALL_TIME:</w:t>
      </w:r>
    </w:p>
    <w:p w14:paraId="2648A5C8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74C7ECE3">
          <v:shape id="Slika 347" o:spid="_x0000_i1144" type="#_x0000_t75" style="width:320.2pt;height:239.45pt;visibility:visible">
            <v:imagedata r:id="rId123" o:title=""/>
          </v:shape>
        </w:pict>
      </w:r>
    </w:p>
    <w:p w14:paraId="4C0CB183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34D7B6C7">
          <v:shape id="Slika 348" o:spid="_x0000_i1145" type="#_x0000_t75" style="width:320.2pt;height:239.45pt;visibility:visible">
            <v:imagedata r:id="rId124" o:title=""/>
          </v:shape>
        </w:pict>
      </w:r>
    </w:p>
    <w:p w14:paraId="1E02CFD9" w14:textId="77777777" w:rsidR="004F0283" w:rsidRDefault="004F0283" w:rsidP="004F0283">
      <w:pPr>
        <w:rPr>
          <w:rStyle w:val="Naglaeno"/>
        </w:rPr>
      </w:pPr>
    </w:p>
    <w:p w14:paraId="6CEC88D4" w14:textId="77777777" w:rsidR="004F0283" w:rsidRDefault="004F0283">
      <w:pPr>
        <w:rPr>
          <w:rStyle w:val="Naglaeno"/>
        </w:rPr>
      </w:pPr>
      <w:r>
        <w:rPr>
          <w:rStyle w:val="Naglaeno"/>
        </w:rPr>
        <w:br w:type="page"/>
      </w:r>
    </w:p>
    <w:p w14:paraId="494A146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t xml:space="preserve">Potencijalni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0.0002885 s i ispod 0.0002045 s FALL TIME:</w:t>
      </w:r>
    </w:p>
    <w:p w14:paraId="39FE19D3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528BC2F0">
          <v:shape id="Slika 349" o:spid="_x0000_i1146" type="#_x0000_t75" style="width:200.75pt;height:150pt;visibility:visible">
            <v:imagedata r:id="rId125" o:title=""/>
          </v:shape>
        </w:pict>
      </w:r>
      <w:r>
        <w:rPr>
          <w:rStyle w:val="Naglaeno"/>
          <w:b w:val="0"/>
          <w:bCs w:val="0"/>
          <w:noProof/>
        </w:rPr>
        <w:pict w14:anchorId="56C25870">
          <v:shape id="Slika 350" o:spid="_x0000_i1147" type="#_x0000_t75" style="width:186pt;height:139.1pt;visibility:visible">
            <v:imagedata r:id="rId126" o:title=""/>
          </v:shape>
        </w:pict>
      </w:r>
      <w:r>
        <w:rPr>
          <w:rStyle w:val="Naglaeno"/>
          <w:b w:val="0"/>
          <w:bCs w:val="0"/>
          <w:noProof/>
        </w:rPr>
        <w:pict w14:anchorId="78C7A610">
          <v:shape id="Slika 351" o:spid="_x0000_i1148" type="#_x0000_t75" style="width:174.55pt;height:130.35pt;visibility:visible">
            <v:imagedata r:id="rId127" o:title=""/>
          </v:shape>
        </w:pict>
      </w:r>
      <w:r>
        <w:rPr>
          <w:rStyle w:val="Naglaeno"/>
          <w:b w:val="0"/>
          <w:bCs w:val="0"/>
          <w:noProof/>
        </w:rPr>
        <w:pict w14:anchorId="1E3AAACD">
          <v:shape id="Slika 352" o:spid="_x0000_i1149" type="#_x0000_t75" style="width:194.2pt;height:145.1pt;visibility:visible">
            <v:imagedata r:id="rId128" o:title=""/>
          </v:shape>
        </w:pict>
      </w:r>
    </w:p>
    <w:p w14:paraId="64317C08" w14:textId="77777777" w:rsidR="004F0283" w:rsidRDefault="004F0283" w:rsidP="004F0283">
      <w:pPr>
        <w:rPr>
          <w:rStyle w:val="Naglaeno"/>
        </w:rPr>
      </w:pPr>
    </w:p>
    <w:p w14:paraId="59702A94" w14:textId="77777777" w:rsidR="004F0283" w:rsidRDefault="004F0283" w:rsidP="004F0283">
      <w:pPr>
        <w:rPr>
          <w:rStyle w:val="Naglaeno"/>
        </w:rPr>
      </w:pPr>
    </w:p>
    <w:p w14:paraId="3F1E4A48" w14:textId="77777777" w:rsidR="004F0283" w:rsidRDefault="004F0283" w:rsidP="004F0283">
      <w:pPr>
        <w:rPr>
          <w:rStyle w:val="Naglaeno"/>
        </w:rPr>
      </w:pPr>
    </w:p>
    <w:p w14:paraId="08146FD2" w14:textId="77777777" w:rsidR="00E003C0" w:rsidRDefault="00E003C0" w:rsidP="004F0283">
      <w:pPr>
        <w:rPr>
          <w:rStyle w:val="Naglaeno"/>
        </w:rPr>
      </w:pPr>
    </w:p>
    <w:p w14:paraId="13127F98" w14:textId="77777777" w:rsidR="00E003C0" w:rsidRDefault="00E003C0" w:rsidP="004F0283">
      <w:pPr>
        <w:rPr>
          <w:rStyle w:val="Naglaeno"/>
        </w:rPr>
      </w:pPr>
    </w:p>
    <w:p w14:paraId="47B59574" w14:textId="77777777" w:rsidR="00E003C0" w:rsidRDefault="00E003C0" w:rsidP="004F0283">
      <w:pPr>
        <w:rPr>
          <w:rStyle w:val="Naglaeno"/>
        </w:rPr>
      </w:pPr>
    </w:p>
    <w:p w14:paraId="1C335590" w14:textId="77777777" w:rsidR="00E003C0" w:rsidRDefault="00E003C0" w:rsidP="004F0283">
      <w:pPr>
        <w:rPr>
          <w:rStyle w:val="Naglaeno"/>
        </w:rPr>
      </w:pPr>
    </w:p>
    <w:p w14:paraId="786647A8" w14:textId="77777777" w:rsidR="00E003C0" w:rsidRDefault="00E003C0" w:rsidP="004F0283">
      <w:pPr>
        <w:rPr>
          <w:rStyle w:val="Naglaeno"/>
        </w:rPr>
      </w:pPr>
    </w:p>
    <w:p w14:paraId="06D7E9C7" w14:textId="77777777" w:rsidR="00E003C0" w:rsidRDefault="00E003C0" w:rsidP="004F0283">
      <w:pPr>
        <w:rPr>
          <w:rStyle w:val="Naglaeno"/>
        </w:rPr>
      </w:pPr>
    </w:p>
    <w:p w14:paraId="24302095" w14:textId="77777777" w:rsidR="00E003C0" w:rsidRDefault="00E003C0" w:rsidP="004F0283">
      <w:pPr>
        <w:rPr>
          <w:rStyle w:val="Naglaeno"/>
        </w:rPr>
      </w:pPr>
    </w:p>
    <w:p w14:paraId="655EAAD3" w14:textId="77777777" w:rsidR="00E003C0" w:rsidRDefault="00E003C0" w:rsidP="004F0283">
      <w:pPr>
        <w:rPr>
          <w:rStyle w:val="Naglaeno"/>
        </w:rPr>
      </w:pPr>
    </w:p>
    <w:p w14:paraId="7BCC516B" w14:textId="77777777" w:rsidR="00E003C0" w:rsidRDefault="00E003C0" w:rsidP="004F0283">
      <w:pPr>
        <w:rPr>
          <w:rStyle w:val="Naglaeno"/>
        </w:rPr>
      </w:pPr>
    </w:p>
    <w:p w14:paraId="685C5DDF" w14:textId="77777777" w:rsidR="00E003C0" w:rsidRDefault="00E003C0" w:rsidP="004F0283">
      <w:pPr>
        <w:rPr>
          <w:rStyle w:val="Naglaeno"/>
        </w:rPr>
      </w:pPr>
    </w:p>
    <w:p w14:paraId="3A8A1259" w14:textId="77777777" w:rsidR="00E003C0" w:rsidRDefault="00E003C0" w:rsidP="004F0283">
      <w:pPr>
        <w:rPr>
          <w:rStyle w:val="Naglaeno"/>
        </w:rPr>
      </w:pPr>
    </w:p>
    <w:p w14:paraId="5DEEAE1B" w14:textId="77777777" w:rsidR="00E003C0" w:rsidRDefault="00E003C0" w:rsidP="004F0283">
      <w:pPr>
        <w:rPr>
          <w:rStyle w:val="Naglaeno"/>
        </w:rPr>
      </w:pPr>
    </w:p>
    <w:p w14:paraId="289A307B" w14:textId="77777777" w:rsidR="004F0283" w:rsidRDefault="004F0283" w:rsidP="004F0283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iznad 0.0002885 s i ispod 0.0002045 s FALL TIME dobivamo slijedeću distribuciju:</w:t>
      </w:r>
    </w:p>
    <w:p w14:paraId="3E429D06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BB73F08">
          <v:shape id="Slika 363" o:spid="_x0000_i1150" type="#_x0000_t75" style="width:320.2pt;height:239.45pt;visibility:visible">
            <v:imagedata r:id="rId129" o:title=""/>
          </v:shape>
        </w:pict>
      </w:r>
    </w:p>
    <w:p w14:paraId="1C8ECDD1" w14:textId="77777777" w:rsidR="004F0283" w:rsidRDefault="0024041E" w:rsidP="004F0283">
      <w:pPr>
        <w:rPr>
          <w:rStyle w:val="Naglaeno"/>
        </w:rPr>
      </w:pPr>
      <w:r>
        <w:rPr>
          <w:rStyle w:val="Naglaeno"/>
          <w:b w:val="0"/>
          <w:bCs w:val="0"/>
          <w:noProof/>
        </w:rPr>
        <w:pict w14:anchorId="4FF9F776">
          <v:shape id="Slika 364" o:spid="_x0000_i1151" type="#_x0000_t75" style="width:320.2pt;height:239.45pt;visibility:visible">
            <v:imagedata r:id="rId130" o:title=""/>
          </v:shape>
        </w:pict>
      </w:r>
    </w:p>
    <w:p w14:paraId="2D7A8E36" w14:textId="77777777" w:rsidR="00AA1B5A" w:rsidRPr="00AA1B5A" w:rsidRDefault="00AA1B5A" w:rsidP="00AA1B5A">
      <w:pPr>
        <w:rPr>
          <w:rStyle w:val="Naglaeno"/>
        </w:rPr>
      </w:pPr>
      <w:r w:rsidRPr="00AA1B5A">
        <w:rPr>
          <w:rStyle w:val="Naglaeno"/>
        </w:rPr>
        <w:t xml:space="preserve">FALL TIME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are </w:t>
      </w:r>
      <w:proofErr w:type="spellStart"/>
      <w:r w:rsidRPr="00AA1B5A">
        <w:rPr>
          <w:rStyle w:val="Naglaeno"/>
        </w:rPr>
        <w:t>emissions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with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value</w:t>
      </w:r>
      <w:proofErr w:type="spellEnd"/>
      <w:r w:rsidRPr="00AA1B5A">
        <w:rPr>
          <w:rStyle w:val="Naglaeno"/>
        </w:rPr>
        <w:t xml:space="preserve"> more </w:t>
      </w:r>
      <w:proofErr w:type="spellStart"/>
      <w:r w:rsidRPr="00AA1B5A">
        <w:rPr>
          <w:rStyle w:val="Naglaeno"/>
        </w:rPr>
        <w:t>than</w:t>
      </w:r>
      <w:proofErr w:type="spellEnd"/>
      <w:r w:rsidRPr="00AA1B5A">
        <w:rPr>
          <w:rStyle w:val="Naglaeno"/>
        </w:rPr>
        <w:t xml:space="preserve"> 0.0002885 [s]</w:t>
      </w:r>
    </w:p>
    <w:p w14:paraId="6CA070BE" w14:textId="09CC30AA" w:rsidR="007970CD" w:rsidRDefault="00AA1B5A" w:rsidP="00660B0D">
      <w:pPr>
        <w:rPr>
          <w:rStyle w:val="Naglaeno"/>
        </w:rPr>
      </w:pPr>
      <w:proofErr w:type="spellStart"/>
      <w:r w:rsidRPr="00AA1B5A">
        <w:rPr>
          <w:rStyle w:val="Naglaeno"/>
        </w:rPr>
        <w:t>Percentage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of</w:t>
      </w:r>
      <w:proofErr w:type="spellEnd"/>
      <w:r w:rsidRPr="00AA1B5A">
        <w:rPr>
          <w:rStyle w:val="Naglaeno"/>
        </w:rPr>
        <w:t xml:space="preserve"> </w:t>
      </w:r>
      <w:proofErr w:type="spellStart"/>
      <w:r w:rsidRPr="00AA1B5A">
        <w:rPr>
          <w:rStyle w:val="Naglaeno"/>
        </w:rPr>
        <w:t>outliers</w:t>
      </w:r>
      <w:proofErr w:type="spellEnd"/>
      <w:r w:rsidRPr="00AA1B5A">
        <w:rPr>
          <w:rStyle w:val="Naglaeno"/>
        </w:rPr>
        <w:t xml:space="preserve"> for FALL TIME: 14/745 = 1.8792 %</w:t>
      </w:r>
    </w:p>
    <w:p w14:paraId="6E48A1DE" w14:textId="7376A440" w:rsidR="007970CD" w:rsidRDefault="007970CD" w:rsidP="00660B0D">
      <w:pPr>
        <w:rPr>
          <w:rStyle w:val="Naglaeno"/>
        </w:rPr>
      </w:pPr>
    </w:p>
    <w:p w14:paraId="4D216DF3" w14:textId="208AD9A4" w:rsidR="00CA46B6" w:rsidRDefault="00CA46B6" w:rsidP="00CA46B6">
      <w:pPr>
        <w:rPr>
          <w:rStyle w:val="Naglaeno"/>
        </w:rPr>
      </w:pPr>
      <w:r>
        <w:rPr>
          <w:rStyle w:val="Naglaeno"/>
        </w:rPr>
        <w:t xml:space="preserve">Vidimo kako za određene značajke je moguće automatskom metodom pronaći prave </w:t>
      </w:r>
      <w:proofErr w:type="spellStart"/>
      <w:r>
        <w:rPr>
          <w:rStyle w:val="Naglaeno"/>
        </w:rPr>
        <w:t>outliere</w:t>
      </w:r>
      <w:proofErr w:type="spellEnd"/>
      <w:r>
        <w:rPr>
          <w:rStyle w:val="Naglaeno"/>
        </w:rPr>
        <w:t xml:space="preserve">. Za većinu značajki se ponavljaju </w:t>
      </w:r>
      <w:proofErr w:type="spellStart"/>
      <w:r>
        <w:rPr>
          <w:rStyle w:val="Naglaeno"/>
        </w:rPr>
        <w:t>outlieri</w:t>
      </w:r>
      <w:proofErr w:type="spellEnd"/>
      <w:r>
        <w:rPr>
          <w:rStyle w:val="Naglaeno"/>
        </w:rPr>
        <w:t xml:space="preserve"> ukupno izbacivanje za značajke koje su prepoznale prave </w:t>
      </w:r>
      <w:proofErr w:type="spellStart"/>
      <w:r>
        <w:rPr>
          <w:rStyle w:val="Naglaeno"/>
        </w:rPr>
        <w:t>outliere</w:t>
      </w:r>
      <w:proofErr w:type="spellEnd"/>
      <w:r>
        <w:rPr>
          <w:rStyle w:val="Naglaeno"/>
        </w:rPr>
        <w:t xml:space="preserve"> je ukupno izbacilo </w:t>
      </w:r>
      <w:r>
        <w:rPr>
          <w:rStyle w:val="Naglaeno"/>
        </w:rPr>
        <w:t>40</w:t>
      </w:r>
      <w:r>
        <w:rPr>
          <w:rStyle w:val="Naglaeno"/>
        </w:rPr>
        <w:t xml:space="preserve"> emisija iz skupa podataka.</w:t>
      </w:r>
    </w:p>
    <w:p w14:paraId="57ECEAAC" w14:textId="77777777" w:rsidR="00CA46B6" w:rsidRDefault="00CA46B6" w:rsidP="00CA46B6">
      <w:pPr>
        <w:rPr>
          <w:rStyle w:val="Naglaeno"/>
        </w:rPr>
      </w:pPr>
      <w:proofErr w:type="spellStart"/>
      <w:r w:rsidRPr="00660B0D">
        <w:rPr>
          <w:rStyle w:val="Naglaeno"/>
        </w:rPr>
        <w:t>Percentage</w:t>
      </w:r>
      <w:proofErr w:type="spellEnd"/>
      <w:r w:rsidRPr="00660B0D">
        <w:rPr>
          <w:rStyle w:val="Naglaeno"/>
        </w:rPr>
        <w:t xml:space="preserve"> </w:t>
      </w:r>
      <w:proofErr w:type="spellStart"/>
      <w:r w:rsidRPr="00660B0D">
        <w:rPr>
          <w:rStyle w:val="Naglaeno"/>
        </w:rPr>
        <w:t>of</w:t>
      </w:r>
      <w:proofErr w:type="spellEnd"/>
      <w:r w:rsidRPr="00660B0D">
        <w:rPr>
          <w:rStyle w:val="Naglaeno"/>
        </w:rPr>
        <w:t xml:space="preserve"> total </w:t>
      </w:r>
      <w:proofErr w:type="spellStart"/>
      <w:r w:rsidRPr="00660B0D">
        <w:rPr>
          <w:rStyle w:val="Naglaeno"/>
        </w:rPr>
        <w:t>outliers</w:t>
      </w:r>
      <w:proofErr w:type="spellEnd"/>
      <w:r w:rsidRPr="00660B0D">
        <w:rPr>
          <w:rStyle w:val="Naglaeno"/>
        </w:rPr>
        <w:t xml:space="preserve"> </w:t>
      </w:r>
      <w:proofErr w:type="spellStart"/>
      <w:r w:rsidRPr="00660B0D">
        <w:rPr>
          <w:rStyle w:val="Naglaeno"/>
        </w:rPr>
        <w:t>in</w:t>
      </w:r>
      <w:proofErr w:type="spellEnd"/>
      <w:r w:rsidRPr="00660B0D">
        <w:rPr>
          <w:rStyle w:val="Naglaeno"/>
        </w:rPr>
        <w:t xml:space="preserve"> </w:t>
      </w:r>
      <w:proofErr w:type="spellStart"/>
      <w:r w:rsidRPr="00660B0D">
        <w:rPr>
          <w:rStyle w:val="Naglaeno"/>
        </w:rPr>
        <w:t>dataset</w:t>
      </w:r>
      <w:proofErr w:type="spellEnd"/>
      <w:r w:rsidRPr="00660B0D">
        <w:rPr>
          <w:rStyle w:val="Naglaeno"/>
        </w:rPr>
        <w:t>: 40/745 = 5.3691 %</w:t>
      </w:r>
    </w:p>
    <w:p w14:paraId="29882CF4" w14:textId="6831504C" w:rsidR="007970CD" w:rsidRDefault="007970CD" w:rsidP="00660B0D">
      <w:pPr>
        <w:rPr>
          <w:rStyle w:val="Naglaeno"/>
        </w:rPr>
      </w:pPr>
    </w:p>
    <w:p w14:paraId="476DE58D" w14:textId="77777777" w:rsidR="009836C7" w:rsidRDefault="009836C7" w:rsidP="009836C7">
      <w:pPr>
        <w:rPr>
          <w:rStyle w:val="Naglaeno"/>
        </w:rPr>
      </w:pPr>
      <w:r>
        <w:rPr>
          <w:rStyle w:val="Naglaeno"/>
        </w:rPr>
        <w:lastRenderedPageBreak/>
        <w:t>Normalizacija značajki:</w:t>
      </w:r>
    </w:p>
    <w:p w14:paraId="5E0C258B" w14:textId="77777777" w:rsidR="009836C7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Normalizacija je potrebna kako bi OPTICS algoritam svaku značajku gledao s jednakom važnosti.</w:t>
      </w:r>
    </w:p>
    <w:p w14:paraId="13091EBD" w14:textId="77777777" w:rsidR="009836C7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 xml:space="preserve">Zbog toga trebamo skalirati sve distribucije značajki na jednaki raspon vrijednosti pomoću minimum-maksimum skaliranja. Gdje maksimalna vrijednost značajke postane jedan, dok minimalna vrijednost značajke postane nula. </w:t>
      </w:r>
    </w:p>
    <w:p w14:paraId="5FECF8F2" w14:textId="77777777" w:rsidR="009836C7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Minimalna i maksimalna vrijednost značajki za određene značajke već su određene mjernom jedinicom značajke.</w:t>
      </w:r>
    </w:p>
    <w:p w14:paraId="21175646" w14:textId="77777777" w:rsidR="009836C7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 xml:space="preserve">Npr. za parcijalne snage u frekvencijskoj domeni koje su znamo da mogu poprimiti vrijednosti između 0% i 100% tj. 0 i 1 pa ih ni ne trebamo skalirati. </w:t>
      </w:r>
    </w:p>
    <w:p w14:paraId="175586A9" w14:textId="77777777" w:rsidR="009836C7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Dok za maksimalne amplitude u vremenskoj domeni ne znamo maksimalnu granicu, osim onu određenu našim skupom podataka. Međutim u slučaju drugog skupa podataka s drukčijim granicama potrebno je odrediti fiksne granice čijim prelaskom vrijednost će se skalirati u 0 ili 1. Zbog toga potrebno je provjeriti granice u svim postojećim skupovima podataka i na temelju toga donijeti odluku.</w:t>
      </w:r>
    </w:p>
    <w:p w14:paraId="78F488C5" w14:textId="6EE1D43A" w:rsidR="000E24C8" w:rsidRDefault="009836C7" w:rsidP="009836C7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 xml:space="preserve">Zbog ovakvog načina skaliranja izrazito je važno prvo izbaciti očite </w:t>
      </w:r>
      <w:proofErr w:type="spellStart"/>
      <w:r>
        <w:rPr>
          <w:rStyle w:val="Naglaeno"/>
          <w:b w:val="0"/>
          <w:bCs w:val="0"/>
        </w:rPr>
        <w:t>outliera</w:t>
      </w:r>
      <w:proofErr w:type="spellEnd"/>
      <w:r>
        <w:rPr>
          <w:rStyle w:val="Naglaeno"/>
          <w:b w:val="0"/>
          <w:bCs w:val="0"/>
        </w:rPr>
        <w:t xml:space="preserve"> iz skupa podataka, kao što je pokazano u koracima prije, kako minimalne i maksimalne vrijednosti ne bi pokvarile distribuciju na temelju koje će OPTICS algoritam </w:t>
      </w:r>
      <w:proofErr w:type="spellStart"/>
      <w:r>
        <w:rPr>
          <w:rStyle w:val="Naglaeno"/>
          <w:b w:val="0"/>
          <w:bCs w:val="0"/>
        </w:rPr>
        <w:t>clusterirati</w:t>
      </w:r>
      <w:proofErr w:type="spellEnd"/>
      <w:r>
        <w:rPr>
          <w:rStyle w:val="Naglaeno"/>
          <w:b w:val="0"/>
          <w:bCs w:val="0"/>
        </w:rPr>
        <w:t>.</w:t>
      </w:r>
      <w:r w:rsidR="000E24C8">
        <w:rPr>
          <w:rStyle w:val="Naglaeno"/>
          <w:b w:val="0"/>
          <w:bCs w:val="0"/>
        </w:rPr>
        <w:t xml:space="preserve"> Međutim IQR metoda prikladna je samo za manji </w:t>
      </w:r>
      <w:proofErr w:type="spellStart"/>
      <w:r w:rsidR="000E24C8">
        <w:rPr>
          <w:rStyle w:val="Naglaeno"/>
          <w:b w:val="0"/>
          <w:bCs w:val="0"/>
        </w:rPr>
        <w:t>dataset</w:t>
      </w:r>
      <w:proofErr w:type="spellEnd"/>
      <w:r w:rsidR="000E24C8">
        <w:rPr>
          <w:rStyle w:val="Naglaeno"/>
          <w:b w:val="0"/>
          <w:bCs w:val="0"/>
        </w:rPr>
        <w:t xml:space="preserve"> ,dok u ostalim slučajevima nije dala najbolje rezultate pa će se </w:t>
      </w:r>
      <w:proofErr w:type="spellStart"/>
      <w:r w:rsidR="000E24C8">
        <w:rPr>
          <w:rStyle w:val="Naglaeno"/>
          <w:b w:val="0"/>
          <w:bCs w:val="0"/>
        </w:rPr>
        <w:t>outlieri</w:t>
      </w:r>
      <w:proofErr w:type="spellEnd"/>
      <w:r w:rsidR="000E24C8">
        <w:rPr>
          <w:rStyle w:val="Naglaeno"/>
          <w:b w:val="0"/>
          <w:bCs w:val="0"/>
        </w:rPr>
        <w:t xml:space="preserve"> uzeti u obzir kod određivanja granica.</w:t>
      </w:r>
    </w:p>
    <w:p w14:paraId="0DF3DF21" w14:textId="77777777" w:rsidR="0092162A" w:rsidRDefault="0092162A" w:rsidP="0092162A">
      <w:pPr>
        <w:pStyle w:val="Naslov2"/>
      </w:pPr>
      <w:r>
        <w:t>Granice u svim skupovima podataka:</w:t>
      </w:r>
    </w:p>
    <w:p w14:paraId="5FC3AB29" w14:textId="77777777" w:rsidR="0092162A" w:rsidRDefault="0092162A" w:rsidP="0092162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5"/>
        <w:gridCol w:w="1714"/>
        <w:gridCol w:w="1713"/>
        <w:gridCol w:w="1713"/>
        <w:gridCol w:w="1713"/>
      </w:tblGrid>
      <w:tr w:rsidR="0092162A" w:rsidRPr="00B31420" w14:paraId="1922CB65" w14:textId="77777777" w:rsidTr="0028786D">
        <w:tc>
          <w:tcPr>
            <w:tcW w:w="0" w:type="auto"/>
            <w:shd w:val="clear" w:color="auto" w:fill="auto"/>
            <w:vAlign w:val="center"/>
          </w:tcPr>
          <w:p w14:paraId="708A2A3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Značajka/Skup podataka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3915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6CC54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D9E21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C301A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9</w:t>
            </w:r>
          </w:p>
        </w:tc>
      </w:tr>
      <w:tr w:rsidR="0092162A" w:rsidRPr="00B31420" w14:paraId="009AE899" w14:textId="77777777" w:rsidTr="0028786D">
        <w:tc>
          <w:tcPr>
            <w:tcW w:w="0" w:type="auto"/>
            <w:shd w:val="clear" w:color="auto" w:fill="auto"/>
            <w:vAlign w:val="center"/>
          </w:tcPr>
          <w:p w14:paraId="66E19AD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rise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FEDA7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4.16e-04]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0FDA5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2.38e-04]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378CE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[2.00e-06 , 1.19e-04]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633B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[7.50e-06 , 1.88e-04]</w:t>
            </w:r>
          </w:p>
        </w:tc>
      </w:tr>
      <w:tr w:rsidR="0092162A" w:rsidRPr="00B31420" w14:paraId="7F7ADC7F" w14:textId="77777777" w:rsidTr="0028786D">
        <w:tc>
          <w:tcPr>
            <w:tcW w:w="0" w:type="auto"/>
            <w:shd w:val="clear" w:color="auto" w:fill="auto"/>
            <w:vAlign w:val="center"/>
          </w:tcPr>
          <w:p w14:paraId="51D9E56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to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41DC7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[1.00e+00 , 3.01e+02]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B3637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[1.00e+00 , 2.08e+02]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BF32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[3.00e+00 , 1.23e+02]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ACAD2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[2.00e+00 , 1.86e+02]</w:t>
            </w:r>
          </w:p>
        </w:tc>
      </w:tr>
      <w:tr w:rsidR="0092162A" w:rsidRPr="00B31420" w14:paraId="16B7F695" w14:textId="77777777" w:rsidTr="0028786D">
        <w:tc>
          <w:tcPr>
            <w:tcW w:w="0" w:type="auto"/>
            <w:shd w:val="clear" w:color="auto" w:fill="auto"/>
            <w:vAlign w:val="center"/>
          </w:tcPr>
          <w:p w14:paraId="2769EA9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from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59D02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[5.00e+00 , 3.13e+02]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93BA4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[7.00e+00 , 2.45e+02]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5DA8D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[1.00e+01 , 1.40e+02]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22BCF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[1.10e+01 , 1.59e+02]</w:t>
            </w:r>
          </w:p>
        </w:tc>
      </w:tr>
      <w:tr w:rsidR="0092162A" w:rsidRPr="00B31420" w14:paraId="366052C2" w14:textId="77777777" w:rsidTr="0028786D">
        <w:tc>
          <w:tcPr>
            <w:tcW w:w="0" w:type="auto"/>
            <w:shd w:val="clear" w:color="auto" w:fill="auto"/>
            <w:vAlign w:val="center"/>
          </w:tcPr>
          <w:p w14:paraId="2A7B7FD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duration</w:t>
            </w:r>
            <w:proofErr w:type="spellEnd"/>
            <w:r w:rsidRPr="004D16F4">
              <w:rPr>
                <w:b/>
                <w:bCs/>
              </w:rPr>
              <w:t xml:space="preserve">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E3CFB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5.12e-04]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4884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5.10e-04]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0DF69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3.57e-04]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A126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4.70e-04]</w:t>
            </w:r>
          </w:p>
        </w:tc>
      </w:tr>
      <w:tr w:rsidR="0092162A" w:rsidRPr="00B31420" w14:paraId="743400CB" w14:textId="77777777" w:rsidTr="0028786D">
        <w:tc>
          <w:tcPr>
            <w:tcW w:w="0" w:type="auto"/>
            <w:shd w:val="clear" w:color="auto" w:fill="auto"/>
            <w:vAlign w:val="center"/>
          </w:tcPr>
          <w:p w14:paraId="28539A7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amplitude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58C33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[1.07e-04 , 2.42e-01]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45A02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[9.71e-05 , 3.07e+00]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1D87C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[1.55e-04 , 3.97e-02]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DC89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[2.78e-04 , 1.92e-01]</w:t>
            </w:r>
          </w:p>
        </w:tc>
      </w:tr>
      <w:tr w:rsidR="0092162A" w:rsidRPr="00B31420" w14:paraId="6DB2CD67" w14:textId="77777777" w:rsidTr="0028786D">
        <w:tc>
          <w:tcPr>
            <w:tcW w:w="0" w:type="auto"/>
            <w:shd w:val="clear" w:color="auto" w:fill="auto"/>
            <w:vAlign w:val="center"/>
          </w:tcPr>
          <w:p w14:paraId="0A0F6CB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average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C9D9B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[1.15e+05 , 9.32e+05]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2B87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[1.47e+05 , 8.54e+05]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5ABB4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[1.42e+05 , 5.13e+05]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CEEEF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[1.51e+05 , 6.56e+05]</w:t>
            </w:r>
          </w:p>
        </w:tc>
      </w:tr>
      <w:tr w:rsidR="0092162A" w:rsidRPr="00B31420" w14:paraId="3AB826AD" w14:textId="77777777" w:rsidTr="0028786D">
        <w:tc>
          <w:tcPr>
            <w:tcW w:w="0" w:type="auto"/>
            <w:shd w:val="clear" w:color="auto" w:fill="auto"/>
            <w:vAlign w:val="center"/>
          </w:tcPr>
          <w:p w14:paraId="7F7ED2ED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rms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6EC2E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[1.55e-05 , 5.55e-02]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38456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[1.68e-05 , 8.05e-01]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CA60D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[2.17e-05 , 5.74e-03]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F1362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[3.45e-05 , 4.01e-02]</w:t>
            </w:r>
          </w:p>
        </w:tc>
      </w:tr>
      <w:tr w:rsidR="0092162A" w:rsidRPr="00B31420" w14:paraId="74FFF2F5" w14:textId="77777777" w:rsidTr="0028786D">
        <w:tc>
          <w:tcPr>
            <w:tcW w:w="0" w:type="auto"/>
            <w:shd w:val="clear" w:color="auto" w:fill="auto"/>
            <w:vAlign w:val="center"/>
          </w:tcPr>
          <w:p w14:paraId="45B09BE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asl</w:t>
            </w:r>
            <w:proofErr w:type="spellEnd"/>
            <w:r w:rsidRPr="004D16F4">
              <w:rPr>
                <w:b/>
                <w:bCs/>
              </w:rPr>
              <w:t xml:space="preserve"> [dB]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58E93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[-3.60e-05 , -1.26e-05]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6F09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[-3.53e-05 , -3.91e-06]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7B68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[-3.52e-05 , -2.10e-05]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A145C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[-3.32e-05 , -1.78e-05]</w:t>
            </w:r>
          </w:p>
        </w:tc>
      </w:tr>
      <w:tr w:rsidR="0092162A" w:rsidRPr="00B31420" w14:paraId="10A23C6E" w14:textId="77777777" w:rsidTr="0028786D">
        <w:tc>
          <w:tcPr>
            <w:tcW w:w="0" w:type="auto"/>
            <w:shd w:val="clear" w:color="auto" w:fill="auto"/>
            <w:vAlign w:val="center"/>
          </w:tcPr>
          <w:p w14:paraId="1A189C6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reverbation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5484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[3.67e+04 , 1.04e+06]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22A75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[3.08e+04 , 7.95e+05]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7B268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[4.31e+04 , 4.62e+05]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82B68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[4.65e+04 , 5.47e+05]</w:t>
            </w:r>
          </w:p>
        </w:tc>
      </w:tr>
      <w:tr w:rsidR="0092162A" w:rsidRPr="00B31420" w14:paraId="7BFD069D" w14:textId="77777777" w:rsidTr="0028786D">
        <w:tc>
          <w:tcPr>
            <w:tcW w:w="0" w:type="auto"/>
            <w:shd w:val="clear" w:color="auto" w:fill="auto"/>
            <w:vAlign w:val="center"/>
          </w:tcPr>
          <w:p w14:paraId="3AF50F8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initiation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6126B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 xml:space="preserve">[7.69e+04 , </w:t>
            </w:r>
            <w:proofErr w:type="spellStart"/>
            <w:r w:rsidRPr="00B31420">
              <w:t>Inf</w:t>
            </w:r>
            <w:proofErr w:type="spellEnd"/>
            <w:r w:rsidRPr="00B31420"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16828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 xml:space="preserve">[7.69e+04 , </w:t>
            </w:r>
            <w:proofErr w:type="spellStart"/>
            <w:r w:rsidRPr="00B31420">
              <w:t>Inf</w:t>
            </w:r>
            <w:proofErr w:type="spellEnd"/>
            <w:r w:rsidRPr="00B31420"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999B2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[1.13e+05 , 2.40e+06]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E11C0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[7.84e+04 , 2.00e+06]</w:t>
            </w:r>
          </w:p>
        </w:tc>
      </w:tr>
      <w:tr w:rsidR="0092162A" w:rsidRPr="00B31420" w14:paraId="164A72F0" w14:textId="77777777" w:rsidTr="0028786D">
        <w:tc>
          <w:tcPr>
            <w:tcW w:w="0" w:type="auto"/>
            <w:shd w:val="clear" w:color="auto" w:fill="auto"/>
            <w:vAlign w:val="center"/>
          </w:tcPr>
          <w:p w14:paraId="34F3BF9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signal </w:t>
            </w:r>
            <w:proofErr w:type="spellStart"/>
            <w:r w:rsidRPr="004D16F4">
              <w:rPr>
                <w:b/>
                <w:bCs/>
              </w:rPr>
              <w:t>strength</w:t>
            </w:r>
            <w:proofErr w:type="spellEnd"/>
            <w:r w:rsidRPr="004D16F4">
              <w:rPr>
                <w:b/>
                <w:bCs/>
              </w:rPr>
              <w:t xml:space="preserve"> [Vs]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09651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 xml:space="preserve">[1.35e-09 , </w:t>
            </w:r>
            <w:r w:rsidRPr="00B31420">
              <w:lastRenderedPageBreak/>
              <w:t>8.35e-06]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76D78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lastRenderedPageBreak/>
              <w:t xml:space="preserve">[1.49e-09 , </w:t>
            </w:r>
            <w:r w:rsidRPr="00B31420">
              <w:lastRenderedPageBreak/>
              <w:t>1.92e-04]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3813A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lastRenderedPageBreak/>
              <w:t xml:space="preserve">[1.77e-09 , </w:t>
            </w:r>
            <w:r w:rsidRPr="00B31420">
              <w:lastRenderedPageBreak/>
              <w:t>7.13e-07]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7399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lastRenderedPageBreak/>
              <w:t xml:space="preserve">[2.52e-09 , </w:t>
            </w:r>
            <w:r w:rsidRPr="00B31420">
              <w:lastRenderedPageBreak/>
              <w:t>4.52e-06]</w:t>
            </w:r>
          </w:p>
        </w:tc>
      </w:tr>
      <w:tr w:rsidR="0092162A" w:rsidRPr="00B31420" w14:paraId="5347ADF0" w14:textId="77777777" w:rsidTr="0028786D">
        <w:tc>
          <w:tcPr>
            <w:tcW w:w="0" w:type="auto"/>
            <w:shd w:val="clear" w:color="auto" w:fill="auto"/>
            <w:vAlign w:val="center"/>
          </w:tcPr>
          <w:p w14:paraId="4128238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lastRenderedPageBreak/>
              <w:t>absolute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energy</w:t>
            </w:r>
            <w:proofErr w:type="spellEnd"/>
            <w:r w:rsidRPr="004D16F4">
              <w:rPr>
                <w:b/>
                <w:bCs/>
              </w:rPr>
              <w:t xml:space="preserve"> [</w:t>
            </w:r>
            <w:proofErr w:type="spellStart"/>
            <w:r w:rsidRPr="004D16F4">
              <w:rPr>
                <w:b/>
                <w:bCs/>
              </w:rPr>
              <w:t>aJ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E6B5D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[6.44e-18 , 9.14e-11]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DA2EB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[7.53e-18 , 2.36e-08]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3E7B1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[1.21e-17 , 9.37e-13]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04268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[3.15e-17 , 4.73e-11]</w:t>
            </w:r>
          </w:p>
        </w:tc>
      </w:tr>
      <w:tr w:rsidR="0092162A" w:rsidRPr="00B31420" w14:paraId="139135CE" w14:textId="77777777" w:rsidTr="0028786D">
        <w:tc>
          <w:tcPr>
            <w:tcW w:w="0" w:type="auto"/>
            <w:shd w:val="clear" w:color="auto" w:fill="auto"/>
            <w:vAlign w:val="center"/>
          </w:tcPr>
          <w:p w14:paraId="7FE8AB5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PP1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035DE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[1.55e-06 , 2.39e-02]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35A96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[7.86e-07 , 1.43e-02]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B0A96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[2.84e-06 , 1.07e-02]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5F140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[5.03e-07 , 4.69e-03]</w:t>
            </w:r>
          </w:p>
        </w:tc>
      </w:tr>
      <w:tr w:rsidR="0092162A" w:rsidRPr="00B31420" w14:paraId="408BB313" w14:textId="77777777" w:rsidTr="0028786D">
        <w:tc>
          <w:tcPr>
            <w:tcW w:w="0" w:type="auto"/>
            <w:shd w:val="clear" w:color="auto" w:fill="auto"/>
            <w:vAlign w:val="center"/>
          </w:tcPr>
          <w:p w14:paraId="44C9D5B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PP2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18719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[2.94e-02 , 9.99e-01]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CAC33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[1.70e-02 , 9.96e-01]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AEE2A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[6.95e-02 , 9.98e-01]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39EED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[1.38e-02 , 9.97e-01]</w:t>
            </w:r>
          </w:p>
        </w:tc>
      </w:tr>
      <w:tr w:rsidR="0092162A" w:rsidRPr="00B31420" w14:paraId="37727824" w14:textId="77777777" w:rsidTr="0028786D">
        <w:tc>
          <w:tcPr>
            <w:tcW w:w="0" w:type="auto"/>
            <w:shd w:val="clear" w:color="auto" w:fill="auto"/>
            <w:vAlign w:val="center"/>
          </w:tcPr>
          <w:p w14:paraId="4A61B00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PP3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A9D08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[3.87e-04 , 9.48e-01]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B0E34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[3.22e-03 , 9.14e-01]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0B91F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[1.89e-03 , 8.98e-01]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B06D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[2.36e-03 , 9.26e-01]</w:t>
            </w:r>
          </w:p>
        </w:tc>
      </w:tr>
      <w:tr w:rsidR="0092162A" w:rsidRPr="00B31420" w14:paraId="1174DAB9" w14:textId="77777777" w:rsidTr="0028786D">
        <w:tc>
          <w:tcPr>
            <w:tcW w:w="0" w:type="auto"/>
            <w:shd w:val="clear" w:color="auto" w:fill="auto"/>
            <w:vAlign w:val="center"/>
          </w:tcPr>
          <w:p w14:paraId="3D77D79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PP4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96A5E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[4.74e-07 , 9.17e-01]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66836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[1.43e-04 , 9.57e-01]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CBD80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[4.56e-05 , 7.34e-01]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2AE3E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[2.11e-05 , 7.54e-01]</w:t>
            </w:r>
          </w:p>
        </w:tc>
      </w:tr>
      <w:tr w:rsidR="0092162A" w:rsidRPr="00B31420" w14:paraId="1E81C02C" w14:textId="77777777" w:rsidTr="0028786D">
        <w:tc>
          <w:tcPr>
            <w:tcW w:w="0" w:type="auto"/>
            <w:shd w:val="clear" w:color="auto" w:fill="auto"/>
            <w:vAlign w:val="center"/>
          </w:tcPr>
          <w:p w14:paraId="4AF7B69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centroid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467F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[1.58e+05 , 5.31e+05]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B64A6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[1.89e+05 , 5.35e+05]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50FDB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[1.88e+05 , 4.82e+05]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21A34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[1.78e+05 , 4.98e+05]</w:t>
            </w:r>
          </w:p>
        </w:tc>
      </w:tr>
      <w:tr w:rsidR="0092162A" w:rsidRPr="00B31420" w14:paraId="0733340F" w14:textId="77777777" w:rsidTr="0028786D">
        <w:tc>
          <w:tcPr>
            <w:tcW w:w="0" w:type="auto"/>
            <w:shd w:val="clear" w:color="auto" w:fill="auto"/>
            <w:vAlign w:val="center"/>
          </w:tcPr>
          <w:p w14:paraId="72B6289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40AD3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8.01e+05]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2921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8.03e+05]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A63A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[1.19e+05 , 6.19e+05]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FDD07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5.72e+05]</w:t>
            </w:r>
          </w:p>
        </w:tc>
      </w:tr>
      <w:tr w:rsidR="0092162A" w:rsidRPr="00B31420" w14:paraId="72827A5F" w14:textId="77777777" w:rsidTr="0028786D">
        <w:tc>
          <w:tcPr>
            <w:tcW w:w="0" w:type="auto"/>
            <w:shd w:val="clear" w:color="auto" w:fill="auto"/>
            <w:vAlign w:val="center"/>
          </w:tcPr>
          <w:p w14:paraId="5260DA3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amplitude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A08E1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[2.28e-06 , 1.70e-02]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77792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[2.53e-06 , 3.30e-01]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6F5F2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[3.00e-06 , 1.89e-03]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A2256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[5.22e-06 , 1.21e-02]</w:t>
            </w:r>
          </w:p>
        </w:tc>
      </w:tr>
      <w:tr w:rsidR="0092162A" w:rsidRPr="00B31420" w14:paraId="67341374" w14:textId="77777777" w:rsidTr="0028786D">
        <w:tc>
          <w:tcPr>
            <w:tcW w:w="0" w:type="auto"/>
            <w:shd w:val="clear" w:color="auto" w:fill="auto"/>
            <w:vAlign w:val="center"/>
          </w:tcPr>
          <w:p w14:paraId="129D7C0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num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AD148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1.30e+01]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8768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1.10e+01]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7CE7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[1.00e+00 , 1.30e+01]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E898A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1.00e+01]</w:t>
            </w:r>
          </w:p>
        </w:tc>
      </w:tr>
      <w:tr w:rsidR="0092162A" w:rsidRPr="00B31420" w14:paraId="290EF2D0" w14:textId="77777777" w:rsidTr="0028786D">
        <w:tc>
          <w:tcPr>
            <w:tcW w:w="0" w:type="auto"/>
            <w:shd w:val="clear" w:color="auto" w:fill="auto"/>
            <w:vAlign w:val="center"/>
          </w:tcPr>
          <w:p w14:paraId="53DB477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weighted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51A9E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[1.44e+05 , 6.52e+05]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EC3B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[1.63e+05 , 6.46e+05]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D6954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[1.64e+05 , 5.37e+05]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288F5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[1.70e+05 , 5.14e+05]</w:t>
            </w:r>
          </w:p>
        </w:tc>
      </w:tr>
      <w:tr w:rsidR="0092162A" w:rsidRPr="00B31420" w14:paraId="2D982403" w14:textId="77777777" w:rsidTr="0028786D">
        <w:tc>
          <w:tcPr>
            <w:tcW w:w="0" w:type="auto"/>
            <w:shd w:val="clear" w:color="auto" w:fill="auto"/>
            <w:vAlign w:val="center"/>
          </w:tcPr>
          <w:p w14:paraId="3D85EDF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total </w:t>
            </w: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07768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[3.00e+01 , 3.41e+02]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5BB3D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[3.90e+01 , 2.84e+02]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0E6CC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[3.70e+01 , 1.83e+02]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6F36D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[4.00e+01 , 2.57e+02]</w:t>
            </w:r>
          </w:p>
        </w:tc>
      </w:tr>
      <w:tr w:rsidR="0092162A" w:rsidRPr="00B31420" w14:paraId="5BE08622" w14:textId="77777777" w:rsidTr="0028786D">
        <w:tc>
          <w:tcPr>
            <w:tcW w:w="0" w:type="auto"/>
            <w:shd w:val="clear" w:color="auto" w:fill="auto"/>
            <w:vAlign w:val="center"/>
          </w:tcPr>
          <w:p w14:paraId="40AA404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fall</w:t>
            </w:r>
            <w:proofErr w:type="spellEnd"/>
            <w:r w:rsidRPr="004D16F4">
              <w:rPr>
                <w:b/>
                <w:bCs/>
              </w:rPr>
              <w:t xml:space="preserve">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70148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[1.75e-05 , 4.57e-04]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D0056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[7.50e-05 , 4.65e-04]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6C77D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[2.11e-04 , 3.18e-04]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3E662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[1.77e-04 , 3.48e-04]</w:t>
            </w:r>
          </w:p>
        </w:tc>
      </w:tr>
    </w:tbl>
    <w:p w14:paraId="4F869C25" w14:textId="77777777" w:rsidR="0092162A" w:rsidRDefault="0092162A" w:rsidP="0092162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5"/>
        <w:gridCol w:w="1714"/>
        <w:gridCol w:w="1713"/>
        <w:gridCol w:w="1713"/>
        <w:gridCol w:w="1713"/>
      </w:tblGrid>
      <w:tr w:rsidR="0092162A" w:rsidRPr="00B31420" w14:paraId="248144E5" w14:textId="77777777" w:rsidTr="0028786D">
        <w:tc>
          <w:tcPr>
            <w:tcW w:w="0" w:type="auto"/>
            <w:shd w:val="clear" w:color="auto" w:fill="auto"/>
            <w:vAlign w:val="center"/>
          </w:tcPr>
          <w:p w14:paraId="7A21107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Značajka/Skup podataka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812A4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10 </w:t>
            </w:r>
            <w:proofErr w:type="spellStart"/>
            <w:r w:rsidRPr="004D16F4">
              <w:rPr>
                <w:b/>
                <w:bCs/>
              </w:rPr>
              <w:t>part</w:t>
            </w:r>
            <w:proofErr w:type="spellEnd"/>
            <w:r w:rsidRPr="004D16F4">
              <w:rPr>
                <w:b/>
                <w:bCs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3EB9A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10 </w:t>
            </w:r>
            <w:proofErr w:type="spellStart"/>
            <w:r w:rsidRPr="004D16F4">
              <w:rPr>
                <w:b/>
                <w:bCs/>
              </w:rPr>
              <w:t>part</w:t>
            </w:r>
            <w:proofErr w:type="spellEnd"/>
            <w:r w:rsidRPr="004D16F4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663FA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A48B4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13</w:t>
            </w:r>
          </w:p>
        </w:tc>
      </w:tr>
      <w:tr w:rsidR="0092162A" w:rsidRPr="00B31420" w14:paraId="63DCB8D1" w14:textId="77777777" w:rsidTr="0028786D">
        <w:tc>
          <w:tcPr>
            <w:tcW w:w="0" w:type="auto"/>
            <w:shd w:val="clear" w:color="auto" w:fill="auto"/>
            <w:vAlign w:val="center"/>
          </w:tcPr>
          <w:p w14:paraId="0E3CCDF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rise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B5A51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[4.50e-06 , 7.30e-05]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8A431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[6.00e-06 , 2.01e-04]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3C688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[5.00e-07 , 3.66e-04]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82CC1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[2.50e-06 , 3.77e-04]</w:t>
            </w:r>
          </w:p>
        </w:tc>
      </w:tr>
      <w:tr w:rsidR="0092162A" w:rsidRPr="00B31420" w14:paraId="1699BE3C" w14:textId="77777777" w:rsidTr="0028786D">
        <w:tc>
          <w:tcPr>
            <w:tcW w:w="0" w:type="auto"/>
            <w:shd w:val="clear" w:color="auto" w:fill="auto"/>
            <w:vAlign w:val="center"/>
          </w:tcPr>
          <w:p w14:paraId="25AB0CC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to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15385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[3.00e+00 , 9.40e+01]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1FD8A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[2.00e+00 , 1.91e+02]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C706C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[2.00e+00 , 2.69e+02]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5B31F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[4.00e+00 , 2.78e+02]</w:t>
            </w:r>
          </w:p>
        </w:tc>
      </w:tr>
      <w:tr w:rsidR="0092162A" w:rsidRPr="00B31420" w14:paraId="3061C8C1" w14:textId="77777777" w:rsidTr="0028786D">
        <w:tc>
          <w:tcPr>
            <w:tcW w:w="0" w:type="auto"/>
            <w:shd w:val="clear" w:color="auto" w:fill="auto"/>
            <w:vAlign w:val="center"/>
          </w:tcPr>
          <w:p w14:paraId="2323B8E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from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7A074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[9.00e+00 , 1.15e+02]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53A6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[8.00e+00 , 2.30e+02]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4F646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[6.00e+00 , 2.22e+02]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CC9AF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[9.00e+00 , 1.95e+02]</w:t>
            </w:r>
          </w:p>
        </w:tc>
      </w:tr>
      <w:tr w:rsidR="0092162A" w:rsidRPr="00B31420" w14:paraId="4C809F73" w14:textId="77777777" w:rsidTr="0028786D">
        <w:tc>
          <w:tcPr>
            <w:tcW w:w="0" w:type="auto"/>
            <w:shd w:val="clear" w:color="auto" w:fill="auto"/>
            <w:vAlign w:val="center"/>
          </w:tcPr>
          <w:p w14:paraId="325F517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duration</w:t>
            </w:r>
            <w:proofErr w:type="spellEnd"/>
            <w:r w:rsidRPr="004D16F4">
              <w:rPr>
                <w:b/>
                <w:bCs/>
              </w:rPr>
              <w:t xml:space="preserve">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C5AC7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[2.59e-04 , 3.11e-04]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75D6F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[2.64e-04 , 4.90e-04]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C5F45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5.12e-04]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A8EA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5.12e-04]</w:t>
            </w:r>
          </w:p>
        </w:tc>
      </w:tr>
      <w:tr w:rsidR="0092162A" w:rsidRPr="00B31420" w14:paraId="3853DF0E" w14:textId="77777777" w:rsidTr="0028786D">
        <w:tc>
          <w:tcPr>
            <w:tcW w:w="0" w:type="auto"/>
            <w:shd w:val="clear" w:color="auto" w:fill="auto"/>
            <w:vAlign w:val="center"/>
          </w:tcPr>
          <w:p w14:paraId="7D71CA6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amplitude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6DCFA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[2.17e-04 , 2.17e-02]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3AFB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[2.91e-04 , 1.80e-01]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38602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3.05e-01]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CDE19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[2.40e-04 , 1.98e-01]</w:t>
            </w:r>
          </w:p>
        </w:tc>
      </w:tr>
      <w:tr w:rsidR="0092162A" w:rsidRPr="00B31420" w14:paraId="1BE321E8" w14:textId="77777777" w:rsidTr="0028786D">
        <w:tc>
          <w:tcPr>
            <w:tcW w:w="0" w:type="auto"/>
            <w:shd w:val="clear" w:color="auto" w:fill="auto"/>
            <w:vAlign w:val="center"/>
          </w:tcPr>
          <w:p w14:paraId="04A0F25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average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7D5CF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[2.12e+05 , 5.25e+05]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64C23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[1.88e+05 , 7.75e+05]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7B277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[1.29e+05 , 9.03e+05]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A70E7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[1.60e+05 , 7.06e+05]</w:t>
            </w:r>
          </w:p>
        </w:tc>
      </w:tr>
      <w:tr w:rsidR="0092162A" w:rsidRPr="00B31420" w14:paraId="10DEE661" w14:textId="77777777" w:rsidTr="0028786D">
        <w:tc>
          <w:tcPr>
            <w:tcW w:w="0" w:type="auto"/>
            <w:shd w:val="clear" w:color="auto" w:fill="auto"/>
            <w:vAlign w:val="center"/>
          </w:tcPr>
          <w:p w14:paraId="739894F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rms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98108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[2.95e-05 , 4.65e-03]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BF502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[5.17e-05 , 3.79e-02]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73CA9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[3.56e-05 , 4.74e-02]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2F6FC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[2.91e-05 , 3.00e-02]</w:t>
            </w:r>
          </w:p>
        </w:tc>
      </w:tr>
      <w:tr w:rsidR="0092162A" w:rsidRPr="00B31420" w14:paraId="74F00FD0" w14:textId="77777777" w:rsidTr="0028786D">
        <w:tc>
          <w:tcPr>
            <w:tcW w:w="0" w:type="auto"/>
            <w:shd w:val="clear" w:color="auto" w:fill="auto"/>
            <w:vAlign w:val="center"/>
          </w:tcPr>
          <w:p w14:paraId="5238D19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asl</w:t>
            </w:r>
            <w:proofErr w:type="spellEnd"/>
            <w:r w:rsidRPr="004D16F4">
              <w:rPr>
                <w:b/>
                <w:bCs/>
              </w:rPr>
              <w:t xml:space="preserve"> [dB]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CE144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[-3.54e-05 , -2.14e-05]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EBDF8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[-3.27e-05 , -1.75e-05]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E9FBD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[-3.40e-05 , -1.53e-05]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6ED50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[-3.42e-05 , -1.74e-05]</w:t>
            </w:r>
          </w:p>
        </w:tc>
      </w:tr>
      <w:tr w:rsidR="0092162A" w:rsidRPr="00B31420" w14:paraId="4F92353A" w14:textId="77777777" w:rsidTr="0028786D">
        <w:tc>
          <w:tcPr>
            <w:tcW w:w="0" w:type="auto"/>
            <w:shd w:val="clear" w:color="auto" w:fill="auto"/>
            <w:vAlign w:val="center"/>
          </w:tcPr>
          <w:p w14:paraId="389B925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reverbation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496C6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[4.12e+04 , 4.53e+05]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D11EC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[3.69e+04 , 8.02e+05]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96DDA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[2.68e+04 , 9.27e+05]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C271B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[6.13e+04 , 6.27e+05]</w:t>
            </w:r>
          </w:p>
        </w:tc>
      </w:tr>
      <w:tr w:rsidR="0092162A" w:rsidRPr="00B31420" w14:paraId="37B3DCF1" w14:textId="77777777" w:rsidTr="0028786D">
        <w:tc>
          <w:tcPr>
            <w:tcW w:w="0" w:type="auto"/>
            <w:shd w:val="clear" w:color="auto" w:fill="auto"/>
            <w:vAlign w:val="center"/>
          </w:tcPr>
          <w:p w14:paraId="3710DC8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initiation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E99E9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[1.15e+05 , 2.00e+06]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767F8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[7.55e+04 , 1.80e+06]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07CC2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[7.69e+04 , 4.00e+06]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304AD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[1.60e+05 , 2.40e+06]</w:t>
            </w:r>
          </w:p>
        </w:tc>
      </w:tr>
      <w:tr w:rsidR="0092162A" w:rsidRPr="00B31420" w14:paraId="4D720B76" w14:textId="77777777" w:rsidTr="0028786D">
        <w:tc>
          <w:tcPr>
            <w:tcW w:w="0" w:type="auto"/>
            <w:shd w:val="clear" w:color="auto" w:fill="auto"/>
            <w:vAlign w:val="center"/>
          </w:tcPr>
          <w:p w14:paraId="0A2FE44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signal </w:t>
            </w:r>
            <w:proofErr w:type="spellStart"/>
            <w:r w:rsidRPr="004D16F4">
              <w:rPr>
                <w:b/>
                <w:bCs/>
              </w:rPr>
              <w:t>strength</w:t>
            </w:r>
            <w:proofErr w:type="spellEnd"/>
            <w:r w:rsidRPr="004D16F4">
              <w:rPr>
                <w:b/>
                <w:bCs/>
              </w:rPr>
              <w:t xml:space="preserve"> [Vs]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55C37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[2.66e-09 , 6.07e-07]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37E11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[4.22e-09 , 4.61e-06]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C28EF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[2.63e-09 , 8.53e-06]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F447C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[2.00e-09 , 3.28e-06]</w:t>
            </w:r>
          </w:p>
        </w:tc>
      </w:tr>
      <w:tr w:rsidR="0092162A" w:rsidRPr="00B31420" w14:paraId="55FBAC9C" w14:textId="77777777" w:rsidTr="0028786D">
        <w:tc>
          <w:tcPr>
            <w:tcW w:w="0" w:type="auto"/>
            <w:shd w:val="clear" w:color="auto" w:fill="auto"/>
            <w:vAlign w:val="center"/>
          </w:tcPr>
          <w:p w14:paraId="2B2E7ED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lastRenderedPageBreak/>
              <w:t>absolute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energy</w:t>
            </w:r>
            <w:proofErr w:type="spellEnd"/>
            <w:r w:rsidRPr="004D16F4">
              <w:rPr>
                <w:b/>
                <w:bCs/>
              </w:rPr>
              <w:t xml:space="preserve"> [</w:t>
            </w:r>
            <w:proofErr w:type="spellStart"/>
            <w:r w:rsidRPr="004D16F4">
              <w:rPr>
                <w:b/>
                <w:bCs/>
              </w:rPr>
              <w:t>aJ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C5CBB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[2.41e-17 , 6.26e-13]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23EBE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[7.39e-17 , 4.24e-11]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D523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[3.30e-17 , 7.61e-11]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E7A6E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[2.23e-17 , 2.57e-11]</w:t>
            </w:r>
          </w:p>
        </w:tc>
      </w:tr>
      <w:tr w:rsidR="0092162A" w:rsidRPr="00B31420" w14:paraId="62CAFDF6" w14:textId="77777777" w:rsidTr="0028786D">
        <w:tc>
          <w:tcPr>
            <w:tcW w:w="0" w:type="auto"/>
            <w:shd w:val="clear" w:color="auto" w:fill="auto"/>
            <w:vAlign w:val="center"/>
          </w:tcPr>
          <w:p w14:paraId="3319C6B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PP1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E8755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[8.97e-07 , 8.49e-03]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9E91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[3.97e-07 , 4.54e-03]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A0D00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[1.52e-07 , 6.97e-03]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599C3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[1.14e-06 , 6.32e-03]</w:t>
            </w:r>
          </w:p>
        </w:tc>
      </w:tr>
      <w:tr w:rsidR="0092162A" w:rsidRPr="00B31420" w14:paraId="3BBB3F9D" w14:textId="77777777" w:rsidTr="0028786D">
        <w:tc>
          <w:tcPr>
            <w:tcW w:w="0" w:type="auto"/>
            <w:shd w:val="clear" w:color="auto" w:fill="auto"/>
            <w:vAlign w:val="center"/>
          </w:tcPr>
          <w:p w14:paraId="207DBC9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PP2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B951E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[5.44e-02 , 9.97e-01]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883C0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[3.93e-02 , 9.98e-01]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74817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[1.30e-02 , 9.99e-01]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9845D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[5.91e-02 , 9.96e-01]</w:t>
            </w:r>
          </w:p>
        </w:tc>
      </w:tr>
      <w:tr w:rsidR="0092162A" w:rsidRPr="00B31420" w14:paraId="2B8B4874" w14:textId="77777777" w:rsidTr="0028786D">
        <w:tc>
          <w:tcPr>
            <w:tcW w:w="0" w:type="auto"/>
            <w:shd w:val="clear" w:color="auto" w:fill="auto"/>
            <w:vAlign w:val="center"/>
          </w:tcPr>
          <w:p w14:paraId="198437F7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PP3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63AE9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[2.29e-03 , 9.15e-01]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2E732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[1.57e-03 , 8.70e-01]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03BEB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[6.26e-04 , 9.33e-01]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B9234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[3.68e-03 , 8.86e-01]</w:t>
            </w:r>
          </w:p>
        </w:tc>
      </w:tr>
      <w:tr w:rsidR="0092162A" w:rsidRPr="00B31420" w14:paraId="467C765F" w14:textId="77777777" w:rsidTr="0028786D">
        <w:tc>
          <w:tcPr>
            <w:tcW w:w="0" w:type="auto"/>
            <w:shd w:val="clear" w:color="auto" w:fill="auto"/>
            <w:vAlign w:val="center"/>
          </w:tcPr>
          <w:p w14:paraId="19674A5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PP4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9C521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[5.82e-05 , 8.88e-01]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05E55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[6.10e-05 , 8.34e-01]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3C222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[8.17e-06 , 9.11e-01]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F7336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[5.23e-05 , 6.11e-01]</w:t>
            </w:r>
          </w:p>
        </w:tc>
      </w:tr>
      <w:tr w:rsidR="0092162A" w:rsidRPr="00B31420" w14:paraId="581E151F" w14:textId="77777777" w:rsidTr="0028786D">
        <w:tc>
          <w:tcPr>
            <w:tcW w:w="0" w:type="auto"/>
            <w:shd w:val="clear" w:color="auto" w:fill="auto"/>
            <w:vAlign w:val="center"/>
          </w:tcPr>
          <w:p w14:paraId="2FD606E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centroid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D4D24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[2.06e+05 , 4.56e+05]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946E6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[1.96e+05 , 5.08e+05]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D03A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[1.69e+05 , 5.28e+05]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1A5A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[2.00e+05 , 4.74e+05]</w:t>
            </w:r>
          </w:p>
        </w:tc>
      </w:tr>
      <w:tr w:rsidR="0092162A" w:rsidRPr="00B31420" w14:paraId="2482B8C9" w14:textId="77777777" w:rsidTr="0028786D">
        <w:tc>
          <w:tcPr>
            <w:tcW w:w="0" w:type="auto"/>
            <w:shd w:val="clear" w:color="auto" w:fill="auto"/>
            <w:vAlign w:val="center"/>
          </w:tcPr>
          <w:p w14:paraId="151D2B5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1483B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5.70e+05]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DFEE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6.29e+05]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F82A8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[1.15e+05 , 8.03e+05]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842B6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7.99e+05]</w:t>
            </w:r>
          </w:p>
        </w:tc>
      </w:tr>
      <w:tr w:rsidR="0092162A" w:rsidRPr="00B31420" w14:paraId="22E3CA5C" w14:textId="77777777" w:rsidTr="0028786D">
        <w:tc>
          <w:tcPr>
            <w:tcW w:w="0" w:type="auto"/>
            <w:shd w:val="clear" w:color="auto" w:fill="auto"/>
            <w:vAlign w:val="center"/>
          </w:tcPr>
          <w:p w14:paraId="45F7B5E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amplitude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09882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[6.10e-06 , 1.78e-03]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B90CF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[7.91e-06 , 1.28e-02]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3366E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[6.05e-06 , 1.66e-02]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F797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[4.32e-06 , 8.78e-03]</w:t>
            </w:r>
          </w:p>
        </w:tc>
      </w:tr>
      <w:tr w:rsidR="0092162A" w:rsidRPr="00B31420" w14:paraId="4D223CEE" w14:textId="77777777" w:rsidTr="0028786D">
        <w:tc>
          <w:tcPr>
            <w:tcW w:w="0" w:type="auto"/>
            <w:shd w:val="clear" w:color="auto" w:fill="auto"/>
            <w:vAlign w:val="center"/>
          </w:tcPr>
          <w:p w14:paraId="17D6F62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num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AD072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[1.00e+00 , 9.00e+00]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F7979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1.00e+01]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7E64F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1.70e+01]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39ED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1.10e+01]</w:t>
            </w:r>
          </w:p>
        </w:tc>
      </w:tr>
      <w:tr w:rsidR="0092162A" w:rsidRPr="00B31420" w14:paraId="0A5FB4F3" w14:textId="77777777" w:rsidTr="0028786D">
        <w:tc>
          <w:tcPr>
            <w:tcW w:w="0" w:type="auto"/>
            <w:shd w:val="clear" w:color="auto" w:fill="auto"/>
            <w:vAlign w:val="center"/>
          </w:tcPr>
          <w:p w14:paraId="35885C97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weighted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54D66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[1.85e+05 , 5.09e+05]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B3486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[1.78e+05 , 5.56e+05]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ED565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[1.49e+05 , 6.32e+05]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16D11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[1.81e+05 , 6.14e+05]</w:t>
            </w:r>
          </w:p>
        </w:tc>
      </w:tr>
      <w:tr w:rsidR="0092162A" w:rsidRPr="00B31420" w14:paraId="56A02D40" w14:textId="77777777" w:rsidTr="0028786D">
        <w:tc>
          <w:tcPr>
            <w:tcW w:w="0" w:type="auto"/>
            <w:shd w:val="clear" w:color="auto" w:fill="auto"/>
            <w:vAlign w:val="center"/>
          </w:tcPr>
          <w:p w14:paraId="14AD891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total </w:t>
            </w: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14E1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[5.80e+01 , 1.50e+02]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CE73B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[5.30e+01 , 2.62e+02]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39403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[3.30e+01 , 3.12e+02]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62569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[4.20e+01 , 3.12e+02]</w:t>
            </w:r>
          </w:p>
        </w:tc>
      </w:tr>
      <w:tr w:rsidR="0092162A" w:rsidRPr="00B31420" w14:paraId="4636D242" w14:textId="77777777" w:rsidTr="0028786D">
        <w:tc>
          <w:tcPr>
            <w:tcW w:w="0" w:type="auto"/>
            <w:shd w:val="clear" w:color="auto" w:fill="auto"/>
            <w:vAlign w:val="center"/>
          </w:tcPr>
          <w:p w14:paraId="59F4E70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fall</w:t>
            </w:r>
            <w:proofErr w:type="spellEnd"/>
            <w:r w:rsidRPr="004D16F4">
              <w:rPr>
                <w:b/>
                <w:bCs/>
              </w:rPr>
              <w:t xml:space="preserve">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F341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[2.10e-04 , 2.77e-04]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8EDDB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[1.94e-04 , 3.75e-04]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DD145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[1.31e-04 , 4.09e-04]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6148E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[3.65e-05 , 4.02e-04]</w:t>
            </w:r>
          </w:p>
        </w:tc>
      </w:tr>
    </w:tbl>
    <w:p w14:paraId="402D0FFC" w14:textId="77777777" w:rsidR="0092162A" w:rsidRDefault="0092162A" w:rsidP="0092162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3"/>
        <w:gridCol w:w="1705"/>
        <w:gridCol w:w="1705"/>
        <w:gridCol w:w="1721"/>
        <w:gridCol w:w="1734"/>
      </w:tblGrid>
      <w:tr w:rsidR="0092162A" w:rsidRPr="00B31420" w14:paraId="09FD6C92" w14:textId="77777777" w:rsidTr="0028786D">
        <w:tc>
          <w:tcPr>
            <w:tcW w:w="0" w:type="auto"/>
            <w:shd w:val="clear" w:color="auto" w:fill="auto"/>
            <w:vAlign w:val="center"/>
          </w:tcPr>
          <w:p w14:paraId="1BCB008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Značajka/Skup podataka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DF130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14 </w:t>
            </w:r>
            <w:proofErr w:type="spellStart"/>
            <w:r w:rsidRPr="004D16F4">
              <w:rPr>
                <w:b/>
                <w:bCs/>
              </w:rPr>
              <w:t>part</w:t>
            </w:r>
            <w:proofErr w:type="spellEnd"/>
            <w:r w:rsidRPr="004D16F4">
              <w:rPr>
                <w:b/>
                <w:bCs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EAD0C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Exp</w:t>
            </w:r>
            <w:proofErr w:type="spellEnd"/>
            <w:r w:rsidRPr="004D16F4">
              <w:rPr>
                <w:b/>
                <w:bCs/>
              </w:rPr>
              <w:t xml:space="preserve"> 14 </w:t>
            </w:r>
            <w:proofErr w:type="spellStart"/>
            <w:r w:rsidRPr="004D16F4">
              <w:rPr>
                <w:b/>
                <w:bCs/>
              </w:rPr>
              <w:t>part</w:t>
            </w:r>
            <w:proofErr w:type="spellEnd"/>
            <w:r w:rsidRPr="004D16F4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587A8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Ekstremni [</w:t>
            </w:r>
            <w:proofErr w:type="spellStart"/>
            <w:r w:rsidRPr="004D16F4">
              <w:rPr>
                <w:b/>
                <w:bCs/>
              </w:rPr>
              <w:t>min,max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622A4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Srednji [</w:t>
            </w:r>
            <w:proofErr w:type="spellStart"/>
            <w:r w:rsidRPr="004D16F4">
              <w:rPr>
                <w:b/>
                <w:bCs/>
              </w:rPr>
              <w:t>min,max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</w:tr>
      <w:tr w:rsidR="0092162A" w:rsidRPr="00B31420" w14:paraId="4F73C38D" w14:textId="77777777" w:rsidTr="0028786D">
        <w:tc>
          <w:tcPr>
            <w:tcW w:w="0" w:type="auto"/>
            <w:shd w:val="clear" w:color="auto" w:fill="auto"/>
            <w:vAlign w:val="center"/>
          </w:tcPr>
          <w:p w14:paraId="5A3AD10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rise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7248B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[2.00e-06 , 3.46e-04]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5C9DC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[2.00e-06 , 3.24e-04]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1C9F9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[-3.60e-05 , 4.16e-04]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238A0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[3.30e+04 , 2.41e-04]</w:t>
            </w:r>
          </w:p>
        </w:tc>
      </w:tr>
      <w:tr w:rsidR="0092162A" w:rsidRPr="00B31420" w14:paraId="58465B85" w14:textId="77777777" w:rsidTr="0028786D">
        <w:tc>
          <w:tcPr>
            <w:tcW w:w="0" w:type="auto"/>
            <w:shd w:val="clear" w:color="auto" w:fill="auto"/>
            <w:vAlign w:val="center"/>
          </w:tcPr>
          <w:p w14:paraId="2721E63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to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89BEB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[3.00e+00 , 2.45e+02]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65900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[3.00e+00 , 2.70e+02]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531C7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3.01e+02]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778C1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[1.38e-02 , 1.97e+02]</w:t>
            </w:r>
          </w:p>
        </w:tc>
      </w:tr>
      <w:tr w:rsidR="0092162A" w:rsidRPr="00B31420" w14:paraId="4A1C28D2" w14:textId="77777777" w:rsidTr="0028786D">
        <w:tc>
          <w:tcPr>
            <w:tcW w:w="0" w:type="auto"/>
            <w:shd w:val="clear" w:color="auto" w:fill="auto"/>
            <w:vAlign w:val="center"/>
          </w:tcPr>
          <w:p w14:paraId="1E31DF4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from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4E5D3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[1.20e+01 , 1.92e+02]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5BAF7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[5.00e+00 , 2.14e+02]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67855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3.13e+02]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3CA1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[4.72e-02 , 1.84e+02]</w:t>
            </w:r>
          </w:p>
        </w:tc>
      </w:tr>
      <w:tr w:rsidR="0092162A" w:rsidRPr="00B31420" w14:paraId="41DA9832" w14:textId="77777777" w:rsidTr="0028786D">
        <w:tc>
          <w:tcPr>
            <w:tcW w:w="0" w:type="auto"/>
            <w:shd w:val="clear" w:color="auto" w:fill="auto"/>
            <w:vAlign w:val="center"/>
          </w:tcPr>
          <w:p w14:paraId="3556EC0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duration</w:t>
            </w:r>
            <w:proofErr w:type="spellEnd"/>
            <w:r w:rsidRPr="004D16F4">
              <w:rPr>
                <w:b/>
                <w:bCs/>
              </w:rPr>
              <w:t xml:space="preserve">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A9F6C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4.89e-04]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6C09A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[2.56e-04 , 5.11e-04]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B26B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5.12e-04]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C8BBD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[1.48e-06 , 4.25e-04]</w:t>
            </w:r>
          </w:p>
        </w:tc>
      </w:tr>
      <w:tr w:rsidR="0092162A" w:rsidRPr="00B31420" w14:paraId="2EF6220B" w14:textId="77777777" w:rsidTr="0028786D">
        <w:tc>
          <w:tcPr>
            <w:tcW w:w="0" w:type="auto"/>
            <w:shd w:val="clear" w:color="auto" w:fill="auto"/>
            <w:vAlign w:val="center"/>
          </w:tcPr>
          <w:p w14:paraId="7A0D8A6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amplitude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82B1B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[2.11e-04 , 5.06e-02]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E954EF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[2.97e-04 , 1.03e-01]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6C345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3.07e+00]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21779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[1.24e-06 , 4.00e-01]</w:t>
            </w:r>
          </w:p>
        </w:tc>
      </w:tr>
      <w:tr w:rsidR="0092162A" w:rsidRPr="00B31420" w14:paraId="5A24A5D8" w14:textId="77777777" w:rsidTr="0028786D">
        <w:tc>
          <w:tcPr>
            <w:tcW w:w="0" w:type="auto"/>
            <w:shd w:val="clear" w:color="auto" w:fill="auto"/>
            <w:vAlign w:val="center"/>
          </w:tcPr>
          <w:p w14:paraId="3384C45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average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6CBD8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[1.48e+05 , 9.56e+05]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AFDD4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[1.40e+05 , 8.78e+05]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C8C297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9.56e+05]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DDCD9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[8.82e+02 , 7.00e+05]</w:t>
            </w:r>
          </w:p>
        </w:tc>
      </w:tr>
      <w:tr w:rsidR="0092162A" w:rsidRPr="00B31420" w14:paraId="04BA1356" w14:textId="77777777" w:rsidTr="0028786D">
        <w:tc>
          <w:tcPr>
            <w:tcW w:w="0" w:type="auto"/>
            <w:shd w:val="clear" w:color="auto" w:fill="auto"/>
            <w:vAlign w:val="center"/>
          </w:tcPr>
          <w:p w14:paraId="4AFB42C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rms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3DE16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[2.07e-05 , 5.80e-03]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FCF1B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[4.81e-05 , 1.15e-02]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D2471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8.05e-01]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FDDAA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[1.74e-07 , 9.49e-02]</w:t>
            </w:r>
          </w:p>
        </w:tc>
      </w:tr>
      <w:tr w:rsidR="0092162A" w:rsidRPr="00B31420" w14:paraId="69951B0B" w14:textId="77777777" w:rsidTr="0028786D">
        <w:tc>
          <w:tcPr>
            <w:tcW w:w="0" w:type="auto"/>
            <w:shd w:val="clear" w:color="auto" w:fill="auto"/>
            <w:vAlign w:val="center"/>
          </w:tcPr>
          <w:p w14:paraId="7184759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asl</w:t>
            </w:r>
            <w:proofErr w:type="spellEnd"/>
            <w:r w:rsidRPr="004D16F4">
              <w:rPr>
                <w:b/>
                <w:bCs/>
              </w:rPr>
              <w:t xml:space="preserve"> [dB]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15B7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[-3.41e-05 , -1.89e-05]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F6E4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[-3.45e-05 , -1.86e-05]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775A0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[-3.60e-05 , 0.00e+00]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C5FD5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[-1.98e-07 , -1.50e-05]</w:t>
            </w:r>
          </w:p>
        </w:tc>
      </w:tr>
      <w:tr w:rsidR="0092162A" w:rsidRPr="00B31420" w14:paraId="48B90167" w14:textId="77777777" w:rsidTr="0028786D">
        <w:tc>
          <w:tcPr>
            <w:tcW w:w="0" w:type="auto"/>
            <w:shd w:val="clear" w:color="auto" w:fill="auto"/>
            <w:vAlign w:val="center"/>
          </w:tcPr>
          <w:p w14:paraId="183B5B6D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reverbation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F23B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[5.03e+04 , 9.18e+05]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78EE8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[2.38e+04 , 9.95e+05]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6397D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1.04e+06]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51B6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[2.29e+02 , 6.88e+05]</w:t>
            </w:r>
          </w:p>
        </w:tc>
      </w:tr>
      <w:tr w:rsidR="0092162A" w:rsidRPr="00B31420" w14:paraId="4F923DE0" w14:textId="77777777" w:rsidTr="0028786D">
        <w:tc>
          <w:tcPr>
            <w:tcW w:w="0" w:type="auto"/>
            <w:shd w:val="clear" w:color="auto" w:fill="auto"/>
            <w:vAlign w:val="center"/>
          </w:tcPr>
          <w:p w14:paraId="7C77B53D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initiation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70E9C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[1.15e+05 , 2.18e+06]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C58AF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[1.15e+05 , 2.50e+06]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71732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 xml:space="preserve">[0.00e+00 , </w:t>
            </w:r>
            <w:proofErr w:type="spellStart"/>
            <w:r w:rsidRPr="004D16F4">
              <w:rPr>
                <w:b/>
                <w:bCs/>
                <w:color w:val="FF0000"/>
              </w:rPr>
              <w:t>Inf</w:t>
            </w:r>
            <w:proofErr w:type="spellEnd"/>
            <w:r w:rsidRPr="004D16F4">
              <w:rPr>
                <w:b/>
                <w:bCs/>
                <w:color w:val="FF0000"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5CAE2A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 xml:space="preserve">[5.78e+02 , </w:t>
            </w:r>
            <w:proofErr w:type="spellStart"/>
            <w:r w:rsidRPr="004D16F4">
              <w:rPr>
                <w:b/>
                <w:bCs/>
                <w:color w:val="00B050"/>
              </w:rPr>
              <w:t>Inf</w:t>
            </w:r>
            <w:proofErr w:type="spellEnd"/>
            <w:r w:rsidRPr="004D16F4">
              <w:rPr>
                <w:b/>
                <w:bCs/>
                <w:color w:val="00B050"/>
              </w:rPr>
              <w:t>]</w:t>
            </w:r>
          </w:p>
        </w:tc>
      </w:tr>
      <w:tr w:rsidR="0092162A" w:rsidRPr="00B31420" w14:paraId="19856152" w14:textId="77777777" w:rsidTr="0028786D">
        <w:tc>
          <w:tcPr>
            <w:tcW w:w="0" w:type="auto"/>
            <w:shd w:val="clear" w:color="auto" w:fill="auto"/>
            <w:vAlign w:val="center"/>
          </w:tcPr>
          <w:p w14:paraId="385C923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signal </w:t>
            </w:r>
            <w:proofErr w:type="spellStart"/>
            <w:r w:rsidRPr="004D16F4">
              <w:rPr>
                <w:b/>
                <w:bCs/>
              </w:rPr>
              <w:t>strength</w:t>
            </w:r>
            <w:proofErr w:type="spellEnd"/>
            <w:r w:rsidRPr="004D16F4">
              <w:rPr>
                <w:b/>
                <w:bCs/>
              </w:rPr>
              <w:t xml:space="preserve"> [Vs]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61372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[1.67e-09 , 4.70e-07]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D5C02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[3.86e-09 , 1.00e-06]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0FA33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1.92e-04]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F4B9B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[1.39e-11 , 2.03e-05]</w:t>
            </w:r>
          </w:p>
        </w:tc>
      </w:tr>
      <w:tr w:rsidR="0092162A" w:rsidRPr="00B31420" w14:paraId="32883DBC" w14:textId="77777777" w:rsidTr="0028786D">
        <w:tc>
          <w:tcPr>
            <w:tcW w:w="0" w:type="auto"/>
            <w:shd w:val="clear" w:color="auto" w:fill="auto"/>
            <w:vAlign w:val="center"/>
          </w:tcPr>
          <w:p w14:paraId="2CF35757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absolute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energy</w:t>
            </w:r>
            <w:proofErr w:type="spellEnd"/>
            <w:r w:rsidRPr="004D16F4">
              <w:rPr>
                <w:b/>
                <w:bCs/>
              </w:rPr>
              <w:t xml:space="preserve"> [</w:t>
            </w:r>
            <w:proofErr w:type="spellStart"/>
            <w:r w:rsidRPr="004D16F4">
              <w:rPr>
                <w:b/>
                <w:bCs/>
              </w:rPr>
              <w:t>aJ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6A623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 xml:space="preserve">[1.13e-17 , </w:t>
            </w:r>
            <w:r w:rsidRPr="00B31420">
              <w:lastRenderedPageBreak/>
              <w:t>9.85e-13]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45FDD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lastRenderedPageBreak/>
              <w:t xml:space="preserve">[6.00e-17 , </w:t>
            </w:r>
            <w:r w:rsidRPr="00B31420">
              <w:lastRenderedPageBreak/>
              <w:t>3.76e-12]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280D9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lastRenderedPageBreak/>
              <w:t xml:space="preserve">[0.00e+00 , </w:t>
            </w:r>
            <w:r w:rsidRPr="004D16F4">
              <w:rPr>
                <w:b/>
                <w:bCs/>
                <w:color w:val="FF0000"/>
              </w:rPr>
              <w:lastRenderedPageBreak/>
              <w:t>2.36e-08]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9EA76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lastRenderedPageBreak/>
              <w:t xml:space="preserve">[1.62e-19 , </w:t>
            </w:r>
            <w:r w:rsidRPr="004D16F4">
              <w:rPr>
                <w:b/>
                <w:bCs/>
                <w:color w:val="00B050"/>
              </w:rPr>
              <w:lastRenderedPageBreak/>
              <w:t>2.17e-09]</w:t>
            </w:r>
          </w:p>
        </w:tc>
      </w:tr>
      <w:tr w:rsidR="0092162A" w:rsidRPr="00B31420" w14:paraId="2E7E0A6F" w14:textId="77777777" w:rsidTr="0028786D">
        <w:tc>
          <w:tcPr>
            <w:tcW w:w="0" w:type="auto"/>
            <w:shd w:val="clear" w:color="auto" w:fill="auto"/>
            <w:vAlign w:val="center"/>
          </w:tcPr>
          <w:p w14:paraId="2FB514B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lastRenderedPageBreak/>
              <w:t>PP1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E7710A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[1.21e-06 , 9.34e-03]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E862F3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[6.11e-07 , 8.50e-03]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28E7B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2.39e-02]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4DE60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[5.81e-09 , 8.89e-03]</w:t>
            </w:r>
          </w:p>
        </w:tc>
      </w:tr>
      <w:tr w:rsidR="0092162A" w:rsidRPr="00B31420" w14:paraId="2F08AB6A" w14:textId="77777777" w:rsidTr="0028786D">
        <w:tc>
          <w:tcPr>
            <w:tcW w:w="0" w:type="auto"/>
            <w:shd w:val="clear" w:color="auto" w:fill="auto"/>
            <w:vAlign w:val="center"/>
          </w:tcPr>
          <w:p w14:paraId="34631C24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PP2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3B666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[2.83e-02 , 9.90e-01]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D512CD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[4.60e-02 , 9.96e-01]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3F2CF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9.99e-01]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AC1E06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[2.13e-04 , 9.06e-01]</w:t>
            </w:r>
          </w:p>
        </w:tc>
      </w:tr>
      <w:tr w:rsidR="0092162A" w:rsidRPr="00B31420" w14:paraId="284AC110" w14:textId="77777777" w:rsidTr="0028786D">
        <w:tc>
          <w:tcPr>
            <w:tcW w:w="0" w:type="auto"/>
            <w:shd w:val="clear" w:color="auto" w:fill="auto"/>
            <w:vAlign w:val="center"/>
          </w:tcPr>
          <w:p w14:paraId="7AA4D62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PP3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B95FE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[1.00e-02 , 9.58e-01]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1F06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[3.77e-03 , 9.09e-01]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8F4E3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9.58e-01]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B88EC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[1.72e-05 , 8.32e-01]</w:t>
            </w:r>
          </w:p>
        </w:tc>
      </w:tr>
      <w:tr w:rsidR="0092162A" w:rsidRPr="00B31420" w14:paraId="5B3B1B83" w14:textId="77777777" w:rsidTr="0028786D">
        <w:tc>
          <w:tcPr>
            <w:tcW w:w="0" w:type="auto"/>
            <w:shd w:val="clear" w:color="auto" w:fill="auto"/>
            <w:vAlign w:val="center"/>
          </w:tcPr>
          <w:p w14:paraId="56DD48F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PP4 [%]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44465B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[3.67e-04 , 8.33e-01]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4BCDC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[5.59e-06 , 9.07e-01]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11D8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9.57e-01]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76F8FE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[4.39e-07 , 7.59e-01]</w:t>
            </w:r>
          </w:p>
        </w:tc>
      </w:tr>
      <w:tr w:rsidR="0092162A" w:rsidRPr="00B31420" w14:paraId="37D94170" w14:textId="77777777" w:rsidTr="0028786D">
        <w:tc>
          <w:tcPr>
            <w:tcW w:w="0" w:type="auto"/>
            <w:shd w:val="clear" w:color="auto" w:fill="auto"/>
            <w:vAlign w:val="center"/>
          </w:tcPr>
          <w:p w14:paraId="059B585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centroid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99D79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[2.15e+05 , 5.04e+05]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F022E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[1.81e+05 , 5.19e+05]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77E577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5.35e+05]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AACF2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[1.08e+03 , 4.58e+05]</w:t>
            </w:r>
          </w:p>
        </w:tc>
      </w:tr>
      <w:tr w:rsidR="0092162A" w:rsidRPr="00B31420" w14:paraId="2E437443" w14:textId="77777777" w:rsidTr="0028786D">
        <w:tc>
          <w:tcPr>
            <w:tcW w:w="0" w:type="auto"/>
            <w:shd w:val="clear" w:color="auto" w:fill="auto"/>
            <w:vAlign w:val="center"/>
          </w:tcPr>
          <w:p w14:paraId="24B049B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08DE21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[1.19e+05 , 7.97e+05]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3E5A0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[1.17e+05 , 7.99e+05]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0F8CD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8.03e+05]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99E71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[6.76e+02 , 6.54e+05]</w:t>
            </w:r>
          </w:p>
        </w:tc>
      </w:tr>
      <w:tr w:rsidR="0092162A" w:rsidRPr="00B31420" w14:paraId="2CB8424F" w14:textId="77777777" w:rsidTr="0028786D">
        <w:tc>
          <w:tcPr>
            <w:tcW w:w="0" w:type="auto"/>
            <w:shd w:val="clear" w:color="auto" w:fill="auto"/>
            <w:vAlign w:val="center"/>
          </w:tcPr>
          <w:p w14:paraId="6CD0016F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amplitude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D3EA07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[2.83e-06 , 1.07e-03]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C5B4D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[7.35e-06 , 2.43e-03]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B7224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3.30e-01]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A9DE0C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[2.74e-08 , 3.68e-02]</w:t>
            </w:r>
          </w:p>
        </w:tc>
      </w:tr>
      <w:tr w:rsidR="0092162A" w:rsidRPr="00B31420" w14:paraId="0B87D4D7" w14:textId="77777777" w:rsidTr="0028786D">
        <w:tc>
          <w:tcPr>
            <w:tcW w:w="0" w:type="auto"/>
            <w:shd w:val="clear" w:color="auto" w:fill="auto"/>
            <w:vAlign w:val="center"/>
          </w:tcPr>
          <w:p w14:paraId="33D4A345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num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86E59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1.30e+01]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FE35D5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[0.00e+00 , 1.20e+01]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63FCA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1.70e+01]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DF7493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[1.15e-03 , 1.08e+01]</w:t>
            </w:r>
          </w:p>
        </w:tc>
      </w:tr>
      <w:tr w:rsidR="0092162A" w:rsidRPr="00B31420" w14:paraId="5E8357B9" w14:textId="77777777" w:rsidTr="0028786D">
        <w:tc>
          <w:tcPr>
            <w:tcW w:w="0" w:type="auto"/>
            <w:shd w:val="clear" w:color="auto" w:fill="auto"/>
            <w:vAlign w:val="center"/>
          </w:tcPr>
          <w:p w14:paraId="74FD00BD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weighted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123B30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[1.77e+05 , 6.06e+05]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7562E6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[1.58e+05 , 6.29e+05]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5FEFD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6.52e+05]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7FEBBB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[9.60e+02 , 5.36e+05]</w:t>
            </w:r>
          </w:p>
        </w:tc>
      </w:tr>
      <w:tr w:rsidR="0092162A" w:rsidRPr="00B31420" w14:paraId="0F199D6D" w14:textId="77777777" w:rsidTr="0028786D">
        <w:tc>
          <w:tcPr>
            <w:tcW w:w="0" w:type="auto"/>
            <w:shd w:val="clear" w:color="auto" w:fill="auto"/>
            <w:vAlign w:val="center"/>
          </w:tcPr>
          <w:p w14:paraId="6FC93889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total </w:t>
            </w: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AC1EE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[4.20e+01 , 3.13e+02]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3E7924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[3.70e+01 , 3.25e+02]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BA1DF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3.41e+02]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1C55F0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[2.37e-01 , 2.49e+02]</w:t>
            </w:r>
          </w:p>
        </w:tc>
      </w:tr>
      <w:tr w:rsidR="0092162A" w:rsidRPr="00B31420" w14:paraId="32F8CC9A" w14:textId="77777777" w:rsidTr="0028786D">
        <w:tc>
          <w:tcPr>
            <w:tcW w:w="0" w:type="auto"/>
            <w:shd w:val="clear" w:color="auto" w:fill="auto"/>
            <w:vAlign w:val="center"/>
          </w:tcPr>
          <w:p w14:paraId="64B922C8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fall</w:t>
            </w:r>
            <w:proofErr w:type="spellEnd"/>
            <w:r w:rsidRPr="004D16F4">
              <w:rPr>
                <w:b/>
                <w:bCs/>
              </w:rPr>
              <w:t xml:space="preserve"> time [s]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7837BC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[3.00e-05 , 4.29e-04]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FF0268" w14:textId="77777777" w:rsidR="0092162A" w:rsidRPr="00B31420" w:rsidRDefault="0092162A" w:rsidP="0028786D">
            <w:pPr>
              <w:spacing w:after="0" w:line="240" w:lineRule="auto"/>
              <w:jc w:val="center"/>
            </w:pPr>
            <w:r w:rsidRPr="00B31420">
              <w:t>[5.95e-05 , 3.37e-04]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0C4B31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FF0000"/>
              </w:rPr>
            </w:pPr>
            <w:r w:rsidRPr="004D16F4">
              <w:rPr>
                <w:b/>
                <w:bCs/>
                <w:color w:val="FF0000"/>
              </w:rPr>
              <w:t>[0.00e+00 , 4.65e-04]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AD5092" w14:textId="77777777" w:rsidR="0092162A" w:rsidRPr="004D16F4" w:rsidRDefault="0092162A" w:rsidP="0028786D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4D16F4">
              <w:rPr>
                <w:b/>
                <w:bCs/>
                <w:color w:val="00B050"/>
              </w:rPr>
              <w:t>[6.57e-07 , 3.47e-04]</w:t>
            </w:r>
          </w:p>
        </w:tc>
      </w:tr>
    </w:tbl>
    <w:p w14:paraId="0DCE0870" w14:textId="77777777" w:rsidR="0092162A" w:rsidRPr="00B31420" w:rsidRDefault="0092162A" w:rsidP="0092162A"/>
    <w:p w14:paraId="7E92B0DE" w14:textId="5C98397F" w:rsidR="00501CD8" w:rsidRDefault="00501CD8" w:rsidP="009836C7">
      <w:pPr>
        <w:rPr>
          <w:rStyle w:val="Naglaeno"/>
          <w:b w:val="0"/>
          <w:bCs w:val="0"/>
        </w:rPr>
      </w:pPr>
    </w:p>
    <w:p w14:paraId="56E298EC" w14:textId="4E118321" w:rsidR="00501CD8" w:rsidRDefault="00501CD8" w:rsidP="009836C7">
      <w:pPr>
        <w:rPr>
          <w:rStyle w:val="Naglaeno"/>
          <w:b w:val="0"/>
          <w:bCs w:val="0"/>
        </w:rPr>
      </w:pPr>
    </w:p>
    <w:tbl>
      <w:tblPr>
        <w:tblW w:w="102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0"/>
        <w:gridCol w:w="2273"/>
        <w:gridCol w:w="2298"/>
        <w:gridCol w:w="2422"/>
      </w:tblGrid>
      <w:tr w:rsidR="002549CA" w:rsidRPr="004D16F4" w14:paraId="30103643" w14:textId="77777777" w:rsidTr="00570A22">
        <w:tc>
          <w:tcPr>
            <w:tcW w:w="0" w:type="auto"/>
            <w:shd w:val="clear" w:color="auto" w:fill="auto"/>
            <w:vAlign w:val="center"/>
          </w:tcPr>
          <w:p w14:paraId="1D83E193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Značajka/Skup podataka</w:t>
            </w:r>
          </w:p>
        </w:tc>
        <w:tc>
          <w:tcPr>
            <w:tcW w:w="0" w:type="auto"/>
            <w:vAlign w:val="center"/>
          </w:tcPr>
          <w:p w14:paraId="5A11D094" w14:textId="5EB5B17B" w:rsidR="002549CA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Ekstremni [</w:t>
            </w:r>
            <w:proofErr w:type="spellStart"/>
            <w:r w:rsidRPr="004D16F4">
              <w:rPr>
                <w:b/>
                <w:bCs/>
              </w:rPr>
              <w:t>min,max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vAlign w:val="center"/>
          </w:tcPr>
          <w:p w14:paraId="787BB460" w14:textId="7B669871" w:rsidR="002549CA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Srednji [</w:t>
            </w:r>
            <w:proofErr w:type="spellStart"/>
            <w:r w:rsidRPr="004D16F4">
              <w:rPr>
                <w:b/>
                <w:bCs/>
              </w:rPr>
              <w:t>min,max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174CE" w14:textId="73A34819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Konačan odabir granica</w:t>
            </w:r>
          </w:p>
        </w:tc>
      </w:tr>
      <w:tr w:rsidR="002549CA" w:rsidRPr="004D16F4" w14:paraId="118971C4" w14:textId="77777777" w:rsidTr="00570A22">
        <w:tc>
          <w:tcPr>
            <w:tcW w:w="0" w:type="auto"/>
            <w:shd w:val="clear" w:color="auto" w:fill="auto"/>
            <w:vAlign w:val="center"/>
          </w:tcPr>
          <w:p w14:paraId="78FE8300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rise time [s]</w:t>
            </w:r>
          </w:p>
        </w:tc>
        <w:tc>
          <w:tcPr>
            <w:tcW w:w="0" w:type="auto"/>
            <w:vAlign w:val="center"/>
          </w:tcPr>
          <w:p w14:paraId="3B0FDABD" w14:textId="29F3224F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[-3.60e-05 , 4.16e-04]</w:t>
            </w:r>
          </w:p>
        </w:tc>
        <w:tc>
          <w:tcPr>
            <w:tcW w:w="0" w:type="auto"/>
            <w:vAlign w:val="center"/>
          </w:tcPr>
          <w:p w14:paraId="6A47573B" w14:textId="6F7802E5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[3.30e+04 , 2.41e-04]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F48EF6" w14:textId="460DFB1D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Pr="0059432E">
              <w:rPr>
                <w:b/>
                <w:bCs/>
                <w:color w:val="00B050"/>
              </w:rPr>
              <w:t>15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Pr="0059432E">
              <w:rPr>
                <w:b/>
                <w:bCs/>
                <w:color w:val="00B050"/>
              </w:rPr>
              <w:t xml:space="preserve">500 </w:t>
            </w:r>
            <w:proofErr w:type="spellStart"/>
            <w:r w:rsidRPr="0059432E">
              <w:rPr>
                <w:b/>
                <w:bCs/>
                <w:color w:val="00B050"/>
              </w:rPr>
              <w:t>us</w:t>
            </w:r>
            <w:proofErr w:type="spellEnd"/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712738F6" w14:textId="77777777" w:rsidTr="00570A22">
        <w:tc>
          <w:tcPr>
            <w:tcW w:w="0" w:type="auto"/>
            <w:shd w:val="clear" w:color="auto" w:fill="auto"/>
            <w:vAlign w:val="center"/>
          </w:tcPr>
          <w:p w14:paraId="60DE37CE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to [#]</w:t>
            </w:r>
          </w:p>
        </w:tc>
        <w:tc>
          <w:tcPr>
            <w:tcW w:w="0" w:type="auto"/>
            <w:vAlign w:val="center"/>
          </w:tcPr>
          <w:p w14:paraId="31741FFB" w14:textId="6A13EEFE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3.01e+02]</w:t>
            </w:r>
          </w:p>
        </w:tc>
        <w:tc>
          <w:tcPr>
            <w:tcW w:w="0" w:type="auto"/>
            <w:vAlign w:val="center"/>
          </w:tcPr>
          <w:p w14:paraId="4EFBB06E" w14:textId="19C48461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[1.38e-02 , 1.97e+02]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FBE3D" w14:textId="09E6DF40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[0 , 350]</w:t>
            </w:r>
          </w:p>
        </w:tc>
      </w:tr>
      <w:tr w:rsidR="002549CA" w:rsidRPr="004D16F4" w14:paraId="26D1C4AF" w14:textId="77777777" w:rsidTr="00570A22">
        <w:tc>
          <w:tcPr>
            <w:tcW w:w="0" w:type="auto"/>
            <w:shd w:val="clear" w:color="auto" w:fill="auto"/>
            <w:vAlign w:val="center"/>
          </w:tcPr>
          <w:p w14:paraId="08C131FA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from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vAlign w:val="center"/>
          </w:tcPr>
          <w:p w14:paraId="77151794" w14:textId="23174B9E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3.13e+02]</w:t>
            </w:r>
          </w:p>
        </w:tc>
        <w:tc>
          <w:tcPr>
            <w:tcW w:w="0" w:type="auto"/>
            <w:vAlign w:val="center"/>
          </w:tcPr>
          <w:p w14:paraId="7F3673C2" w14:textId="4FBC9FB9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[4.72e-02 , 1.84e+02]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A6F9FE" w14:textId="5C3F5D91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[0 , 350]</w:t>
            </w:r>
          </w:p>
        </w:tc>
      </w:tr>
      <w:tr w:rsidR="002549CA" w:rsidRPr="004D16F4" w14:paraId="3CCA5F90" w14:textId="77777777" w:rsidTr="00570A22">
        <w:tc>
          <w:tcPr>
            <w:tcW w:w="0" w:type="auto"/>
            <w:shd w:val="clear" w:color="auto" w:fill="auto"/>
            <w:vAlign w:val="center"/>
          </w:tcPr>
          <w:p w14:paraId="58732971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duration</w:t>
            </w:r>
            <w:proofErr w:type="spellEnd"/>
            <w:r w:rsidRPr="004D16F4">
              <w:rPr>
                <w:b/>
                <w:bCs/>
              </w:rPr>
              <w:t xml:space="preserve"> [s]</w:t>
            </w:r>
          </w:p>
        </w:tc>
        <w:tc>
          <w:tcPr>
            <w:tcW w:w="0" w:type="auto"/>
            <w:vAlign w:val="center"/>
          </w:tcPr>
          <w:p w14:paraId="1BF6209D" w14:textId="1248664F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5.12e-04]</w:t>
            </w:r>
          </w:p>
        </w:tc>
        <w:tc>
          <w:tcPr>
            <w:tcW w:w="0" w:type="auto"/>
            <w:vAlign w:val="center"/>
          </w:tcPr>
          <w:p w14:paraId="4C4DDEEE" w14:textId="7E899FF7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[1.48e-06 , 4.25e-04]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09B2E9" w14:textId="304AAE9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 xml:space="preserve">[15 , 500 </w:t>
            </w:r>
            <w:proofErr w:type="spellStart"/>
            <w:r w:rsidRPr="0059432E">
              <w:rPr>
                <w:b/>
                <w:bCs/>
                <w:color w:val="00B050"/>
              </w:rPr>
              <w:t>us</w:t>
            </w:r>
            <w:proofErr w:type="spellEnd"/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7C47DA93" w14:textId="77777777" w:rsidTr="00570A22">
        <w:tc>
          <w:tcPr>
            <w:tcW w:w="0" w:type="auto"/>
            <w:shd w:val="clear" w:color="auto" w:fill="auto"/>
            <w:vAlign w:val="center"/>
          </w:tcPr>
          <w:p w14:paraId="3AC0E3F7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amplitude [V]</w:t>
            </w:r>
          </w:p>
        </w:tc>
        <w:tc>
          <w:tcPr>
            <w:tcW w:w="0" w:type="auto"/>
            <w:vAlign w:val="center"/>
          </w:tcPr>
          <w:p w14:paraId="3A3F3C47" w14:textId="00CABA93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3.07e+00]</w:t>
            </w:r>
          </w:p>
        </w:tc>
        <w:tc>
          <w:tcPr>
            <w:tcW w:w="0" w:type="auto"/>
            <w:vAlign w:val="center"/>
          </w:tcPr>
          <w:p w14:paraId="26F85420" w14:textId="7C6445FB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[1.24e-06 , 4.00e-01]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F64D9B" w14:textId="0427425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Pr="0059432E">
              <w:rPr>
                <w:b/>
                <w:bCs/>
                <w:color w:val="00B050"/>
              </w:rPr>
              <w:t>0, 3 V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1731AC7C" w14:textId="77777777" w:rsidTr="00570A22">
        <w:tc>
          <w:tcPr>
            <w:tcW w:w="0" w:type="auto"/>
            <w:shd w:val="clear" w:color="auto" w:fill="auto"/>
            <w:vAlign w:val="center"/>
          </w:tcPr>
          <w:p w14:paraId="6B9929DE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average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2582DFC4" w14:textId="2DDDB150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9.56e+05]</w:t>
            </w:r>
          </w:p>
        </w:tc>
        <w:tc>
          <w:tcPr>
            <w:tcW w:w="0" w:type="auto"/>
            <w:vAlign w:val="center"/>
          </w:tcPr>
          <w:p w14:paraId="28CF1827" w14:textId="2CE80422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[8.82e+02 , 7.00e+05]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E81C36" w14:textId="6EC8E19F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59432E" w:rsidRPr="0059432E">
              <w:rPr>
                <w:b/>
                <w:bCs/>
                <w:color w:val="00B050"/>
              </w:rPr>
              <w:t>0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="0059432E" w:rsidRPr="0059432E">
              <w:rPr>
                <w:b/>
                <w:bCs/>
                <w:color w:val="00B050"/>
              </w:rPr>
              <w:t>1 MHz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28CD7B55" w14:textId="77777777" w:rsidTr="00570A22">
        <w:tc>
          <w:tcPr>
            <w:tcW w:w="0" w:type="auto"/>
            <w:shd w:val="clear" w:color="auto" w:fill="auto"/>
            <w:vAlign w:val="center"/>
          </w:tcPr>
          <w:p w14:paraId="67B2CC50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rms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vAlign w:val="center"/>
          </w:tcPr>
          <w:p w14:paraId="0D53AEE3" w14:textId="5BF35D6C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8.05e-01]</w:t>
            </w:r>
          </w:p>
        </w:tc>
        <w:tc>
          <w:tcPr>
            <w:tcW w:w="0" w:type="auto"/>
            <w:vAlign w:val="center"/>
          </w:tcPr>
          <w:p w14:paraId="5E68EEB0" w14:textId="2253E69B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[1.74e-07 , 9.49e-02]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550CE7" w14:textId="2BDE619E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[2.07e-05 , 5.80e-03]</w:t>
            </w:r>
          </w:p>
        </w:tc>
      </w:tr>
      <w:tr w:rsidR="002549CA" w:rsidRPr="004D16F4" w14:paraId="57D39574" w14:textId="77777777" w:rsidTr="00570A22">
        <w:tc>
          <w:tcPr>
            <w:tcW w:w="0" w:type="auto"/>
            <w:shd w:val="clear" w:color="auto" w:fill="auto"/>
            <w:vAlign w:val="center"/>
          </w:tcPr>
          <w:p w14:paraId="6E012964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asl</w:t>
            </w:r>
            <w:proofErr w:type="spellEnd"/>
            <w:r w:rsidRPr="004D16F4">
              <w:rPr>
                <w:b/>
                <w:bCs/>
              </w:rPr>
              <w:t xml:space="preserve"> [dB]</w:t>
            </w:r>
          </w:p>
        </w:tc>
        <w:tc>
          <w:tcPr>
            <w:tcW w:w="0" w:type="auto"/>
            <w:vAlign w:val="center"/>
          </w:tcPr>
          <w:p w14:paraId="78716F00" w14:textId="07C29125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[-3.60e-05 , 0.00e+00]</w:t>
            </w:r>
          </w:p>
        </w:tc>
        <w:tc>
          <w:tcPr>
            <w:tcW w:w="0" w:type="auto"/>
            <w:vAlign w:val="center"/>
          </w:tcPr>
          <w:p w14:paraId="32BC4B69" w14:textId="4E46DAD5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[-1.98e-07 , -1.50e-05]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9DE667" w14:textId="7A99C6ED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[-3.41e-05 , -1.89e-05]</w:t>
            </w:r>
          </w:p>
        </w:tc>
      </w:tr>
      <w:tr w:rsidR="002549CA" w:rsidRPr="004D16F4" w14:paraId="41C6FD15" w14:textId="77777777" w:rsidTr="00570A22">
        <w:tc>
          <w:tcPr>
            <w:tcW w:w="0" w:type="auto"/>
            <w:shd w:val="clear" w:color="auto" w:fill="auto"/>
            <w:vAlign w:val="center"/>
          </w:tcPr>
          <w:p w14:paraId="6B1970C2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reverbation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00531FF3" w14:textId="0F460588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1.04e+06]</w:t>
            </w:r>
          </w:p>
        </w:tc>
        <w:tc>
          <w:tcPr>
            <w:tcW w:w="0" w:type="auto"/>
            <w:vAlign w:val="center"/>
          </w:tcPr>
          <w:p w14:paraId="0FFD5092" w14:textId="0C4EF851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[2.29e+02 , 6.88e+05]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07B8B7" w14:textId="606ABCB0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[0 , 1 MHz]</w:t>
            </w:r>
          </w:p>
        </w:tc>
      </w:tr>
      <w:tr w:rsidR="002549CA" w:rsidRPr="004D16F4" w14:paraId="7AF7A956" w14:textId="77777777" w:rsidTr="00570A22">
        <w:tc>
          <w:tcPr>
            <w:tcW w:w="0" w:type="auto"/>
            <w:shd w:val="clear" w:color="auto" w:fill="auto"/>
            <w:vAlign w:val="center"/>
          </w:tcPr>
          <w:p w14:paraId="09E7E447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initiation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5DC9B764" w14:textId="4C9900F5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 xml:space="preserve">[0.00e+00 , </w:t>
            </w:r>
            <w:proofErr w:type="spellStart"/>
            <w:r w:rsidRPr="004D16F4">
              <w:rPr>
                <w:b/>
                <w:bCs/>
                <w:color w:val="FF0000"/>
              </w:rPr>
              <w:t>Inf</w:t>
            </w:r>
            <w:proofErr w:type="spellEnd"/>
            <w:r w:rsidRPr="004D16F4">
              <w:rPr>
                <w:b/>
                <w:bCs/>
                <w:color w:val="FF0000"/>
              </w:rPr>
              <w:t>]</w:t>
            </w:r>
          </w:p>
        </w:tc>
        <w:tc>
          <w:tcPr>
            <w:tcW w:w="0" w:type="auto"/>
            <w:vAlign w:val="center"/>
          </w:tcPr>
          <w:p w14:paraId="1E8D6AC7" w14:textId="24C6A66D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 xml:space="preserve">[5.78e+02 , </w:t>
            </w:r>
            <w:proofErr w:type="spellStart"/>
            <w:r w:rsidRPr="0059432E">
              <w:rPr>
                <w:b/>
                <w:bCs/>
                <w:color w:val="002060"/>
              </w:rPr>
              <w:t>Inf</w:t>
            </w:r>
            <w:proofErr w:type="spellEnd"/>
            <w:r w:rsidRPr="0059432E">
              <w:rPr>
                <w:b/>
                <w:bCs/>
                <w:color w:val="002060"/>
              </w:rPr>
              <w:t>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2D1C83" w14:textId="24958CF4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 xml:space="preserve">[0 , </w:t>
            </w:r>
            <w:r>
              <w:rPr>
                <w:b/>
                <w:bCs/>
                <w:color w:val="00B050"/>
              </w:rPr>
              <w:t>2.5</w:t>
            </w:r>
            <w:r w:rsidRPr="0059432E">
              <w:rPr>
                <w:b/>
                <w:bCs/>
                <w:color w:val="00B050"/>
              </w:rPr>
              <w:t xml:space="preserve"> MHz]</w:t>
            </w:r>
          </w:p>
        </w:tc>
      </w:tr>
      <w:tr w:rsidR="002549CA" w:rsidRPr="004D16F4" w14:paraId="4F51E24C" w14:textId="77777777" w:rsidTr="00570A22">
        <w:tc>
          <w:tcPr>
            <w:tcW w:w="0" w:type="auto"/>
            <w:shd w:val="clear" w:color="auto" w:fill="auto"/>
            <w:vAlign w:val="center"/>
          </w:tcPr>
          <w:p w14:paraId="0A283351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signal </w:t>
            </w:r>
            <w:proofErr w:type="spellStart"/>
            <w:r w:rsidRPr="004D16F4">
              <w:rPr>
                <w:b/>
                <w:bCs/>
              </w:rPr>
              <w:t>strength</w:t>
            </w:r>
            <w:proofErr w:type="spellEnd"/>
            <w:r w:rsidRPr="004D16F4">
              <w:rPr>
                <w:b/>
                <w:bCs/>
              </w:rPr>
              <w:t xml:space="preserve"> [Vs]</w:t>
            </w:r>
          </w:p>
        </w:tc>
        <w:tc>
          <w:tcPr>
            <w:tcW w:w="0" w:type="auto"/>
            <w:vAlign w:val="center"/>
          </w:tcPr>
          <w:p w14:paraId="444B9ABD" w14:textId="73EB5AE4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1.92e-04]</w:t>
            </w:r>
          </w:p>
        </w:tc>
        <w:tc>
          <w:tcPr>
            <w:tcW w:w="0" w:type="auto"/>
            <w:vAlign w:val="center"/>
          </w:tcPr>
          <w:p w14:paraId="237C1536" w14:textId="270ADEFB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[1.39e-11 , 2.03e-05]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4573A1" w14:textId="287838E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59432E">
              <w:rPr>
                <w:b/>
                <w:bCs/>
                <w:color w:val="00B050"/>
              </w:rPr>
              <w:t>0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="0059432E">
              <w:rPr>
                <w:b/>
                <w:bCs/>
                <w:color w:val="00B050"/>
              </w:rPr>
              <w:t xml:space="preserve">0.2 </w:t>
            </w:r>
            <w:proofErr w:type="spellStart"/>
            <w:r w:rsidR="0059432E">
              <w:rPr>
                <w:b/>
                <w:bCs/>
                <w:color w:val="00B050"/>
              </w:rPr>
              <w:t>mVs</w:t>
            </w:r>
            <w:proofErr w:type="spellEnd"/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168BE75E" w14:textId="77777777" w:rsidTr="00570A22">
        <w:tc>
          <w:tcPr>
            <w:tcW w:w="0" w:type="auto"/>
            <w:shd w:val="clear" w:color="auto" w:fill="auto"/>
            <w:vAlign w:val="center"/>
          </w:tcPr>
          <w:p w14:paraId="136352BB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absolute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energy</w:t>
            </w:r>
            <w:proofErr w:type="spellEnd"/>
            <w:r w:rsidRPr="004D16F4">
              <w:rPr>
                <w:b/>
                <w:bCs/>
              </w:rPr>
              <w:t xml:space="preserve"> [</w:t>
            </w:r>
            <w:proofErr w:type="spellStart"/>
            <w:r w:rsidRPr="004D16F4">
              <w:rPr>
                <w:b/>
                <w:bCs/>
              </w:rPr>
              <w:t>aJ</w:t>
            </w:r>
            <w:proofErr w:type="spellEnd"/>
            <w:r w:rsidRPr="004D16F4">
              <w:rPr>
                <w:b/>
                <w:bCs/>
              </w:rPr>
              <w:t>]</w:t>
            </w:r>
          </w:p>
        </w:tc>
        <w:tc>
          <w:tcPr>
            <w:tcW w:w="0" w:type="auto"/>
            <w:vAlign w:val="center"/>
          </w:tcPr>
          <w:p w14:paraId="2C31B4EF" w14:textId="67190A4A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2.36e-08]</w:t>
            </w:r>
          </w:p>
        </w:tc>
        <w:tc>
          <w:tcPr>
            <w:tcW w:w="0" w:type="auto"/>
            <w:vAlign w:val="center"/>
          </w:tcPr>
          <w:p w14:paraId="09F6FAF6" w14:textId="46ACA12F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[1.62e-19 , 2.17e-09]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699098" w14:textId="36F68335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59432E">
              <w:rPr>
                <w:b/>
                <w:bCs/>
                <w:color w:val="00B050"/>
              </w:rPr>
              <w:t>0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="0059432E">
              <w:rPr>
                <w:b/>
                <w:bCs/>
                <w:color w:val="00B050"/>
              </w:rPr>
              <w:t xml:space="preserve">0.25 </w:t>
            </w:r>
            <w:proofErr w:type="spellStart"/>
            <w:r w:rsidR="0059432E">
              <w:rPr>
                <w:b/>
                <w:bCs/>
                <w:color w:val="00B050"/>
              </w:rPr>
              <w:t>pJ</w:t>
            </w:r>
            <w:proofErr w:type="spellEnd"/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3C4C0CFC" w14:textId="77777777" w:rsidTr="00570A22">
        <w:tc>
          <w:tcPr>
            <w:tcW w:w="0" w:type="auto"/>
            <w:shd w:val="clear" w:color="auto" w:fill="auto"/>
            <w:vAlign w:val="center"/>
          </w:tcPr>
          <w:p w14:paraId="1037B8C0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PP1 [%]</w:t>
            </w:r>
          </w:p>
        </w:tc>
        <w:tc>
          <w:tcPr>
            <w:tcW w:w="0" w:type="auto"/>
            <w:vAlign w:val="center"/>
          </w:tcPr>
          <w:p w14:paraId="0721C91C" w14:textId="67B05BEB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2.39e-02]</w:t>
            </w:r>
          </w:p>
        </w:tc>
        <w:tc>
          <w:tcPr>
            <w:tcW w:w="0" w:type="auto"/>
            <w:vAlign w:val="center"/>
          </w:tcPr>
          <w:p w14:paraId="362CEF98" w14:textId="73C32A0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[5.81e-09 , 8.89e-03]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B748AF" w14:textId="3D12E94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59432E">
              <w:rPr>
                <w:b/>
                <w:bCs/>
                <w:color w:val="00B050"/>
              </w:rPr>
              <w:t>0, 1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260CDAB5" w14:textId="77777777" w:rsidTr="00570A22">
        <w:tc>
          <w:tcPr>
            <w:tcW w:w="0" w:type="auto"/>
            <w:shd w:val="clear" w:color="auto" w:fill="auto"/>
            <w:vAlign w:val="center"/>
          </w:tcPr>
          <w:p w14:paraId="4C9AF45E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PP2 [%]</w:t>
            </w:r>
          </w:p>
        </w:tc>
        <w:tc>
          <w:tcPr>
            <w:tcW w:w="0" w:type="auto"/>
            <w:vAlign w:val="center"/>
          </w:tcPr>
          <w:p w14:paraId="4656A3FE" w14:textId="21301859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9.99e-01]</w:t>
            </w:r>
          </w:p>
        </w:tc>
        <w:tc>
          <w:tcPr>
            <w:tcW w:w="0" w:type="auto"/>
            <w:vAlign w:val="center"/>
          </w:tcPr>
          <w:p w14:paraId="04DE2E4E" w14:textId="4D22E506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[2.13e-04 , 9.06e-01]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9D854D" w14:textId="21C0DD1E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>
              <w:rPr>
                <w:b/>
                <w:bCs/>
                <w:color w:val="00B050"/>
              </w:rPr>
              <w:t>0, 1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66C60DFA" w14:textId="77777777" w:rsidTr="00570A22">
        <w:tc>
          <w:tcPr>
            <w:tcW w:w="0" w:type="auto"/>
            <w:shd w:val="clear" w:color="auto" w:fill="auto"/>
            <w:vAlign w:val="center"/>
          </w:tcPr>
          <w:p w14:paraId="562F290B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PP3 [%]</w:t>
            </w:r>
          </w:p>
        </w:tc>
        <w:tc>
          <w:tcPr>
            <w:tcW w:w="0" w:type="auto"/>
            <w:vAlign w:val="center"/>
          </w:tcPr>
          <w:p w14:paraId="3CBAC267" w14:textId="4EB8F716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9.58e-01]</w:t>
            </w:r>
          </w:p>
        </w:tc>
        <w:tc>
          <w:tcPr>
            <w:tcW w:w="0" w:type="auto"/>
            <w:vAlign w:val="center"/>
          </w:tcPr>
          <w:p w14:paraId="63C0ACDA" w14:textId="28EBF404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[1.72e-05 , 8.32e-01]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467C49" w14:textId="6C777131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>
              <w:rPr>
                <w:b/>
                <w:bCs/>
                <w:color w:val="00B050"/>
              </w:rPr>
              <w:t>0, 1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07265BB1" w14:textId="77777777" w:rsidTr="00570A22">
        <w:tc>
          <w:tcPr>
            <w:tcW w:w="0" w:type="auto"/>
            <w:shd w:val="clear" w:color="auto" w:fill="auto"/>
            <w:vAlign w:val="center"/>
          </w:tcPr>
          <w:p w14:paraId="571324B5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>PP4 [%]</w:t>
            </w:r>
          </w:p>
        </w:tc>
        <w:tc>
          <w:tcPr>
            <w:tcW w:w="0" w:type="auto"/>
            <w:vAlign w:val="center"/>
          </w:tcPr>
          <w:p w14:paraId="2455E863" w14:textId="7EFCFBF1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9.57e-01]</w:t>
            </w:r>
          </w:p>
        </w:tc>
        <w:tc>
          <w:tcPr>
            <w:tcW w:w="0" w:type="auto"/>
            <w:vAlign w:val="center"/>
          </w:tcPr>
          <w:p w14:paraId="0EC0EF6A" w14:textId="4A5A391F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[4.39e-07 , 7.59e-01]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741B62" w14:textId="4514DB45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>
              <w:rPr>
                <w:b/>
                <w:bCs/>
                <w:color w:val="00B050"/>
              </w:rPr>
              <w:t>0, 1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504EFF2E" w14:textId="77777777" w:rsidTr="00570A22">
        <w:tc>
          <w:tcPr>
            <w:tcW w:w="0" w:type="auto"/>
            <w:shd w:val="clear" w:color="auto" w:fill="auto"/>
            <w:vAlign w:val="center"/>
          </w:tcPr>
          <w:p w14:paraId="65984182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centroid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0C2DDFDD" w14:textId="024E3BBF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5.35e+05]</w:t>
            </w:r>
          </w:p>
        </w:tc>
        <w:tc>
          <w:tcPr>
            <w:tcW w:w="0" w:type="auto"/>
            <w:vAlign w:val="center"/>
          </w:tcPr>
          <w:p w14:paraId="56F1EBEA" w14:textId="0E56CDEE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[1.08e+03 , 4.58e+05]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5F883" w14:textId="2A5A776F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[0, 1MHz]</w:t>
            </w:r>
          </w:p>
        </w:tc>
      </w:tr>
      <w:tr w:rsidR="002549CA" w:rsidRPr="004D16F4" w14:paraId="236545EE" w14:textId="77777777" w:rsidTr="00570A22">
        <w:tc>
          <w:tcPr>
            <w:tcW w:w="0" w:type="auto"/>
            <w:shd w:val="clear" w:color="auto" w:fill="auto"/>
            <w:vAlign w:val="center"/>
          </w:tcPr>
          <w:p w14:paraId="01A06EBE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4B436132" w14:textId="3326D824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8.03e+05]</w:t>
            </w:r>
          </w:p>
        </w:tc>
        <w:tc>
          <w:tcPr>
            <w:tcW w:w="0" w:type="auto"/>
            <w:vAlign w:val="center"/>
          </w:tcPr>
          <w:p w14:paraId="72F48A10" w14:textId="743E9BCA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[6.76e+02 , 6.54e+05]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C51923" w14:textId="6051E48B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[0, 1MHz]</w:t>
            </w:r>
          </w:p>
        </w:tc>
      </w:tr>
      <w:tr w:rsidR="002549CA" w:rsidRPr="004D16F4" w14:paraId="77E70CCE" w14:textId="77777777" w:rsidTr="00570A22">
        <w:tc>
          <w:tcPr>
            <w:tcW w:w="0" w:type="auto"/>
            <w:shd w:val="clear" w:color="auto" w:fill="auto"/>
            <w:vAlign w:val="center"/>
          </w:tcPr>
          <w:p w14:paraId="7F3889D5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t xml:space="preserve">amplitude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[V]</w:t>
            </w:r>
          </w:p>
        </w:tc>
        <w:tc>
          <w:tcPr>
            <w:tcW w:w="0" w:type="auto"/>
            <w:vAlign w:val="center"/>
          </w:tcPr>
          <w:p w14:paraId="7675E39F" w14:textId="20EB95DC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3.30e-01]</w:t>
            </w:r>
          </w:p>
        </w:tc>
        <w:tc>
          <w:tcPr>
            <w:tcW w:w="0" w:type="auto"/>
            <w:vAlign w:val="center"/>
          </w:tcPr>
          <w:p w14:paraId="23AA2F05" w14:textId="08E0EDF8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[2.74e-08 , 3.68e-02]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0CB06F" w14:textId="102CAAC4" w:rsidR="002549CA" w:rsidRPr="0059432E" w:rsidRDefault="0059432E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[0, </w:t>
            </w:r>
            <w:r w:rsidR="00BA7D9E">
              <w:rPr>
                <w:b/>
                <w:bCs/>
                <w:color w:val="00B050"/>
              </w:rPr>
              <w:t>0.3 V</w:t>
            </w:r>
            <w:r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374F68FC" w14:textId="77777777" w:rsidTr="00570A22">
        <w:tc>
          <w:tcPr>
            <w:tcW w:w="0" w:type="auto"/>
            <w:shd w:val="clear" w:color="auto" w:fill="auto"/>
            <w:vAlign w:val="center"/>
          </w:tcPr>
          <w:p w14:paraId="75E32C80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num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of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vAlign w:val="center"/>
          </w:tcPr>
          <w:p w14:paraId="24983A55" w14:textId="3815FCCA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1.70e+01]</w:t>
            </w:r>
          </w:p>
        </w:tc>
        <w:tc>
          <w:tcPr>
            <w:tcW w:w="0" w:type="auto"/>
            <w:vAlign w:val="center"/>
          </w:tcPr>
          <w:p w14:paraId="7F02A292" w14:textId="3E8FA5FA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[1.15e-03 , 1.08e+01]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2F1978" w14:textId="1DD74803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BA7D9E">
              <w:rPr>
                <w:b/>
                <w:bCs/>
                <w:color w:val="00B050"/>
              </w:rPr>
              <w:t>0, 10]</w:t>
            </w:r>
          </w:p>
        </w:tc>
      </w:tr>
      <w:tr w:rsidR="002549CA" w:rsidRPr="004D16F4" w14:paraId="271E7FCE" w14:textId="77777777" w:rsidTr="00570A22">
        <w:tc>
          <w:tcPr>
            <w:tcW w:w="0" w:type="auto"/>
            <w:shd w:val="clear" w:color="auto" w:fill="auto"/>
            <w:vAlign w:val="center"/>
          </w:tcPr>
          <w:p w14:paraId="7C7B6888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weighted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peak</w:t>
            </w:r>
            <w:proofErr w:type="spellEnd"/>
            <w:r w:rsidRPr="004D16F4">
              <w:rPr>
                <w:b/>
                <w:bCs/>
              </w:rPr>
              <w:t xml:space="preserve"> </w:t>
            </w:r>
            <w:proofErr w:type="spellStart"/>
            <w:r w:rsidRPr="004D16F4">
              <w:rPr>
                <w:b/>
                <w:bCs/>
              </w:rPr>
              <w:t>frequency</w:t>
            </w:r>
            <w:proofErr w:type="spellEnd"/>
            <w:r w:rsidRPr="004D16F4">
              <w:rPr>
                <w:b/>
                <w:bCs/>
              </w:rPr>
              <w:t xml:space="preserve"> [Hz]</w:t>
            </w:r>
          </w:p>
        </w:tc>
        <w:tc>
          <w:tcPr>
            <w:tcW w:w="0" w:type="auto"/>
            <w:vAlign w:val="center"/>
          </w:tcPr>
          <w:p w14:paraId="2C34F24F" w14:textId="27DF446F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6.52e+05]</w:t>
            </w:r>
          </w:p>
        </w:tc>
        <w:tc>
          <w:tcPr>
            <w:tcW w:w="0" w:type="auto"/>
            <w:vAlign w:val="center"/>
          </w:tcPr>
          <w:p w14:paraId="06409692" w14:textId="3B511D48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[9.60e+02 , 5.36e+05]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661335" w14:textId="3BD68C6F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="00BA7D9E">
              <w:rPr>
                <w:b/>
                <w:bCs/>
                <w:color w:val="00B050"/>
              </w:rPr>
              <w:t>0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="00BA7D9E">
              <w:rPr>
                <w:b/>
                <w:bCs/>
                <w:color w:val="00B050"/>
              </w:rPr>
              <w:t>1 MHz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74520EEB" w14:textId="77777777" w:rsidTr="00570A22">
        <w:tc>
          <w:tcPr>
            <w:tcW w:w="0" w:type="auto"/>
            <w:shd w:val="clear" w:color="auto" w:fill="auto"/>
            <w:vAlign w:val="center"/>
          </w:tcPr>
          <w:p w14:paraId="5819C545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r w:rsidRPr="004D16F4">
              <w:rPr>
                <w:b/>
                <w:bCs/>
              </w:rPr>
              <w:lastRenderedPageBreak/>
              <w:t xml:space="preserve">total </w:t>
            </w:r>
            <w:proofErr w:type="spellStart"/>
            <w:r w:rsidRPr="004D16F4">
              <w:rPr>
                <w:b/>
                <w:bCs/>
              </w:rPr>
              <w:t>counts</w:t>
            </w:r>
            <w:proofErr w:type="spellEnd"/>
            <w:r w:rsidRPr="004D16F4">
              <w:rPr>
                <w:b/>
                <w:bCs/>
              </w:rPr>
              <w:t xml:space="preserve"> [#]</w:t>
            </w:r>
          </w:p>
        </w:tc>
        <w:tc>
          <w:tcPr>
            <w:tcW w:w="0" w:type="auto"/>
            <w:vAlign w:val="center"/>
          </w:tcPr>
          <w:p w14:paraId="1B07D906" w14:textId="31DD2D85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3.41e+02]</w:t>
            </w:r>
          </w:p>
        </w:tc>
        <w:tc>
          <w:tcPr>
            <w:tcW w:w="0" w:type="auto"/>
            <w:vAlign w:val="center"/>
          </w:tcPr>
          <w:p w14:paraId="171D758D" w14:textId="0D282368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[2.37e-01 , 2.49e+02]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B1D42F" w14:textId="447D4C2C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>[</w:t>
            </w:r>
            <w:r w:rsidRPr="0059432E">
              <w:rPr>
                <w:b/>
                <w:bCs/>
                <w:color w:val="00B050"/>
              </w:rPr>
              <w:t>0</w:t>
            </w:r>
            <w:r w:rsidRPr="0059432E">
              <w:rPr>
                <w:b/>
                <w:bCs/>
                <w:color w:val="00B050"/>
              </w:rPr>
              <w:t xml:space="preserve"> , </w:t>
            </w:r>
            <w:r w:rsidRPr="0059432E">
              <w:rPr>
                <w:b/>
                <w:bCs/>
                <w:color w:val="00B050"/>
              </w:rPr>
              <w:t>350</w:t>
            </w:r>
            <w:r w:rsidRPr="0059432E">
              <w:rPr>
                <w:b/>
                <w:bCs/>
                <w:color w:val="00B050"/>
              </w:rPr>
              <w:t>]</w:t>
            </w:r>
          </w:p>
        </w:tc>
      </w:tr>
      <w:tr w:rsidR="002549CA" w:rsidRPr="004D16F4" w14:paraId="4B927FDE" w14:textId="77777777" w:rsidTr="00570A22">
        <w:tc>
          <w:tcPr>
            <w:tcW w:w="0" w:type="auto"/>
            <w:shd w:val="clear" w:color="auto" w:fill="auto"/>
            <w:vAlign w:val="center"/>
          </w:tcPr>
          <w:p w14:paraId="0B133E5E" w14:textId="77777777" w:rsidR="002549CA" w:rsidRPr="004D16F4" w:rsidRDefault="002549CA" w:rsidP="002549CA">
            <w:pPr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4D16F4">
              <w:rPr>
                <w:b/>
                <w:bCs/>
              </w:rPr>
              <w:t>fall</w:t>
            </w:r>
            <w:proofErr w:type="spellEnd"/>
            <w:r w:rsidRPr="004D16F4">
              <w:rPr>
                <w:b/>
                <w:bCs/>
              </w:rPr>
              <w:t xml:space="preserve"> time [s]</w:t>
            </w:r>
          </w:p>
        </w:tc>
        <w:tc>
          <w:tcPr>
            <w:tcW w:w="0" w:type="auto"/>
            <w:vAlign w:val="center"/>
          </w:tcPr>
          <w:p w14:paraId="2F4884B9" w14:textId="57E30952" w:rsidR="002549CA" w:rsidRPr="00B31420" w:rsidRDefault="002549CA" w:rsidP="002549CA">
            <w:pPr>
              <w:spacing w:after="0" w:line="240" w:lineRule="auto"/>
              <w:jc w:val="center"/>
            </w:pPr>
            <w:r w:rsidRPr="004D16F4">
              <w:rPr>
                <w:b/>
                <w:bCs/>
                <w:color w:val="FF0000"/>
              </w:rPr>
              <w:t>[0.00e+00 , 4.65e-04]</w:t>
            </w:r>
          </w:p>
        </w:tc>
        <w:tc>
          <w:tcPr>
            <w:tcW w:w="0" w:type="auto"/>
            <w:vAlign w:val="center"/>
          </w:tcPr>
          <w:p w14:paraId="0C18778A" w14:textId="3BE98600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2060"/>
              </w:rPr>
            </w:pPr>
            <w:r w:rsidRPr="0059432E">
              <w:rPr>
                <w:b/>
                <w:bCs/>
                <w:color w:val="002060"/>
              </w:rPr>
              <w:t>[6.57e-07 , 3.47e-04]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4C4C53" w14:textId="389F24F7" w:rsidR="002549CA" w:rsidRPr="0059432E" w:rsidRDefault="002549CA" w:rsidP="002549CA">
            <w:pPr>
              <w:spacing w:after="0" w:line="240" w:lineRule="auto"/>
              <w:jc w:val="center"/>
              <w:rPr>
                <w:b/>
                <w:bCs/>
                <w:color w:val="00B050"/>
              </w:rPr>
            </w:pPr>
            <w:r w:rsidRPr="0059432E">
              <w:rPr>
                <w:b/>
                <w:bCs/>
                <w:color w:val="00B050"/>
              </w:rPr>
              <w:t xml:space="preserve">[15 , 500 </w:t>
            </w:r>
            <w:proofErr w:type="spellStart"/>
            <w:r w:rsidRPr="0059432E">
              <w:rPr>
                <w:b/>
                <w:bCs/>
                <w:color w:val="00B050"/>
              </w:rPr>
              <w:t>us</w:t>
            </w:r>
            <w:proofErr w:type="spellEnd"/>
            <w:r w:rsidRPr="0059432E">
              <w:rPr>
                <w:b/>
                <w:bCs/>
                <w:color w:val="00B050"/>
              </w:rPr>
              <w:t>]</w:t>
            </w:r>
          </w:p>
        </w:tc>
      </w:tr>
    </w:tbl>
    <w:p w14:paraId="51539981" w14:textId="77777777" w:rsidR="009877EC" w:rsidRDefault="009877EC" w:rsidP="00660B0D">
      <w:pPr>
        <w:rPr>
          <w:rStyle w:val="Naglaeno"/>
        </w:rPr>
      </w:pPr>
    </w:p>
    <w:p w14:paraId="46E274A3" w14:textId="6E5BC2F8" w:rsidR="007970CD" w:rsidRDefault="00094DD2" w:rsidP="00660B0D">
      <w:pPr>
        <w:rPr>
          <w:rStyle w:val="Naglaeno"/>
          <w:b w:val="0"/>
          <w:bCs w:val="0"/>
        </w:rPr>
      </w:pPr>
      <w:r w:rsidRPr="00831CD5">
        <w:rPr>
          <w:rStyle w:val="Naglaeno"/>
        </w:rPr>
        <w:t>Zašto ne koristiti neku drugu vrstu normalizacije kao z-</w:t>
      </w:r>
      <w:proofErr w:type="spellStart"/>
      <w:r w:rsidRPr="00831CD5">
        <w:rPr>
          <w:rStyle w:val="Naglaeno"/>
        </w:rPr>
        <w:t>score</w:t>
      </w:r>
      <w:proofErr w:type="spellEnd"/>
      <w:r>
        <w:rPr>
          <w:rStyle w:val="Naglaeno"/>
          <w:b w:val="0"/>
          <w:bCs w:val="0"/>
        </w:rPr>
        <w:t xml:space="preserve"> [</w:t>
      </w:r>
      <w:hyperlink r:id="rId131" w:history="1">
        <w:r>
          <w:rPr>
            <w:rStyle w:val="Hiperveza"/>
          </w:rPr>
          <w:t>Z-</w:t>
        </w:r>
        <w:proofErr w:type="spellStart"/>
        <w:r>
          <w:rPr>
            <w:rStyle w:val="Hiperveza"/>
          </w:rPr>
          <w:t>scores</w:t>
        </w:r>
        <w:proofErr w:type="spellEnd"/>
        <w:r>
          <w:rPr>
            <w:rStyle w:val="Hiperveza"/>
          </w:rPr>
          <w:t xml:space="preserve"> (daylight.com)</w:t>
        </w:r>
      </w:hyperlink>
      <w:r>
        <w:rPr>
          <w:rStyle w:val="Naglaeno"/>
          <w:b w:val="0"/>
          <w:bCs w:val="0"/>
        </w:rPr>
        <w:t xml:space="preserve">] gdje s vrijednosti </w:t>
      </w:r>
      <w:r w:rsidR="0018379B">
        <w:rPr>
          <w:rStyle w:val="Naglaeno"/>
          <w:b w:val="0"/>
          <w:bCs w:val="0"/>
        </w:rPr>
        <w:t xml:space="preserve">značajke </w:t>
      </w:r>
      <w:r>
        <w:rPr>
          <w:rStyle w:val="Naglaeno"/>
          <w:b w:val="0"/>
          <w:bCs w:val="0"/>
        </w:rPr>
        <w:t>oduzmi sa srednjom vrijednosti</w:t>
      </w:r>
      <w:r w:rsidR="0018379B">
        <w:rPr>
          <w:rStyle w:val="Naglaeno"/>
          <w:b w:val="0"/>
          <w:bCs w:val="0"/>
        </w:rPr>
        <w:t xml:space="preserve"> </w:t>
      </w:r>
      <w:r>
        <w:rPr>
          <w:rStyle w:val="Naglaeno"/>
          <w:b w:val="0"/>
          <w:bCs w:val="0"/>
        </w:rPr>
        <w:t xml:space="preserve"> i podijele sa standardnom devijacijom svake značajke.</w:t>
      </w:r>
      <w:r w:rsidR="00BC00EE">
        <w:rPr>
          <w:rStyle w:val="Naglaeno"/>
          <w:b w:val="0"/>
          <w:bCs w:val="0"/>
        </w:rPr>
        <w:t xml:space="preserve"> U tome slučaju normalizirani podatci imaju srednju vrijednost </w:t>
      </w:r>
      <w:r w:rsidR="00564BE2">
        <w:rPr>
          <w:rStyle w:val="Naglaeno"/>
          <w:b w:val="0"/>
          <w:bCs w:val="0"/>
        </w:rPr>
        <w:t>0</w:t>
      </w:r>
      <w:r w:rsidR="00BC00EE">
        <w:rPr>
          <w:rStyle w:val="Naglaeno"/>
          <w:b w:val="0"/>
          <w:bCs w:val="0"/>
        </w:rPr>
        <w:t xml:space="preserve"> te standardnu varijaciju 1.</w:t>
      </w:r>
      <w:r w:rsidR="00564BE2">
        <w:rPr>
          <w:rStyle w:val="Naglaeno"/>
          <w:b w:val="0"/>
          <w:bCs w:val="0"/>
        </w:rPr>
        <w:t xml:space="preserve"> Time će se sve značajke grupirati oko nule kao što vidimo na slikama ispod</w:t>
      </w:r>
      <w:r w:rsidR="00E002B5">
        <w:rPr>
          <w:rStyle w:val="Naglaeno"/>
          <w:b w:val="0"/>
          <w:bCs w:val="0"/>
        </w:rPr>
        <w:t xml:space="preserve"> da PP2 i PP3 koji bi trebali imati suprotne distribucije sada imaju većinu vrijednosti </w:t>
      </w:r>
      <w:r w:rsidR="001D55BA">
        <w:rPr>
          <w:rStyle w:val="Naglaeno"/>
          <w:b w:val="0"/>
          <w:bCs w:val="0"/>
        </w:rPr>
        <w:t xml:space="preserve">oko nule. Vidimo da kod </w:t>
      </w:r>
      <w:proofErr w:type="spellStart"/>
      <w:r w:rsidR="001D55BA">
        <w:rPr>
          <w:rStyle w:val="Naglaeno"/>
          <w:b w:val="0"/>
          <w:bCs w:val="0"/>
        </w:rPr>
        <w:t>clusteriranja</w:t>
      </w:r>
      <w:proofErr w:type="spellEnd"/>
      <w:r w:rsidR="001D55BA">
        <w:rPr>
          <w:rStyle w:val="Naglaeno"/>
          <w:b w:val="0"/>
          <w:bCs w:val="0"/>
        </w:rPr>
        <w:t xml:space="preserve"> će teško biti odvojiti na temelju gustoće ovako normalizirane značajke.</w:t>
      </w:r>
    </w:p>
    <w:p w14:paraId="3AEC2C28" w14:textId="22840946" w:rsidR="00C16725" w:rsidRPr="00C16725" w:rsidRDefault="00C16725" w:rsidP="00C16725">
      <w:pPr>
        <w:rPr>
          <w:rStyle w:val="Naglaeno"/>
        </w:rPr>
      </w:pPr>
      <w:r>
        <w:rPr>
          <w:rStyle w:val="Naglaeno"/>
          <w:noProof/>
        </w:rPr>
        <w:t>Prije</w:t>
      </w:r>
      <w:r w:rsidRPr="00C16725">
        <w:rPr>
          <w:rStyle w:val="Naglaeno"/>
          <w:noProof/>
        </w:rPr>
        <w:t xml:space="preserve"> z score normalizacije:</w:t>
      </w:r>
    </w:p>
    <w:p w14:paraId="0C02E319" w14:textId="6F4D9675" w:rsidR="00C16725" w:rsidRDefault="00C16725" w:rsidP="00660B0D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63A941C9">
          <v:shape id="_x0000_i1183" type="#_x0000_t75" style="width:208.35pt;height:156pt;visibility:visible">
            <v:imagedata r:id="rId79" o:title=""/>
          </v:shape>
        </w:pict>
      </w:r>
      <w:r>
        <w:rPr>
          <w:rStyle w:val="Naglaeno"/>
          <w:b w:val="0"/>
          <w:bCs w:val="0"/>
          <w:noProof/>
        </w:rPr>
        <w:pict w14:anchorId="65CEF9AA">
          <v:shape id="_x0000_i1171" type="#_x0000_t75" style="width:208.9pt;height:156.55pt;visibility:visible">
            <v:imagedata r:id="rId81" o:title=""/>
          </v:shape>
        </w:pict>
      </w:r>
    </w:p>
    <w:p w14:paraId="6354DD78" w14:textId="77777777" w:rsidR="00C16725" w:rsidRDefault="00C16725" w:rsidP="00660B0D">
      <w:pPr>
        <w:rPr>
          <w:rStyle w:val="Naglaeno"/>
          <w:b w:val="0"/>
          <w:bCs w:val="0"/>
          <w:noProof/>
        </w:rPr>
      </w:pPr>
    </w:p>
    <w:p w14:paraId="6D83636C" w14:textId="3FE0FB56" w:rsidR="00C16725" w:rsidRPr="00C16725" w:rsidRDefault="00C16725" w:rsidP="00660B0D">
      <w:pPr>
        <w:rPr>
          <w:rStyle w:val="Naglaeno"/>
        </w:rPr>
      </w:pPr>
      <w:r w:rsidRPr="00C16725">
        <w:rPr>
          <w:rStyle w:val="Naglaeno"/>
          <w:noProof/>
        </w:rPr>
        <w:t>Poslije z score normalizacije:</w:t>
      </w:r>
    </w:p>
    <w:p w14:paraId="2BDF6094" w14:textId="54F4296C" w:rsidR="00E002B5" w:rsidRDefault="00C16725" w:rsidP="00660B0D">
      <w:pPr>
        <w:rPr>
          <w:rStyle w:val="Naglaeno"/>
          <w:b w:val="0"/>
          <w:bCs w:val="0"/>
        </w:rPr>
      </w:pPr>
      <w:r w:rsidRPr="00E002B5">
        <w:rPr>
          <w:rStyle w:val="Naglaeno"/>
          <w:b w:val="0"/>
          <w:bCs w:val="0"/>
        </w:rPr>
        <w:pict w14:anchorId="7F019AC6">
          <v:shape id="_x0000_i1161" type="#_x0000_t75" style="width:234pt;height:175.65pt">
            <v:imagedata r:id="rId132" o:title=""/>
          </v:shape>
        </w:pict>
      </w:r>
      <w:r w:rsidR="001D55BA" w:rsidRPr="001D55BA">
        <w:rPr>
          <w:rStyle w:val="Naglaeno"/>
        </w:rPr>
        <w:t xml:space="preserve"> </w:t>
      </w:r>
      <w:r w:rsidRPr="001D55BA">
        <w:rPr>
          <w:rStyle w:val="Naglaeno"/>
          <w:b w:val="0"/>
          <w:bCs w:val="0"/>
        </w:rPr>
        <w:pict w14:anchorId="3138B172">
          <v:shape id="_x0000_i1168" type="#_x0000_t75" style="width:214.9pt;height:160.35pt">
            <v:imagedata r:id="rId133" o:title=""/>
          </v:shape>
        </w:pict>
      </w:r>
    </w:p>
    <w:p w14:paraId="35E5FCAF" w14:textId="1692454C" w:rsidR="00831CD5" w:rsidRPr="00094DD2" w:rsidRDefault="00831CD5" w:rsidP="00660B0D">
      <w:pPr>
        <w:rPr>
          <w:rStyle w:val="Naglaeno"/>
          <w:b w:val="0"/>
          <w:bCs w:val="0"/>
        </w:rPr>
      </w:pPr>
    </w:p>
    <w:sectPr w:rsidR="00831CD5" w:rsidRPr="00094D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4429"/>
    <w:rsid w:val="00094DD2"/>
    <w:rsid w:val="000E24C8"/>
    <w:rsid w:val="001074D7"/>
    <w:rsid w:val="0018379B"/>
    <w:rsid w:val="001D55BA"/>
    <w:rsid w:val="00213677"/>
    <w:rsid w:val="0024041E"/>
    <w:rsid w:val="00243829"/>
    <w:rsid w:val="0025291C"/>
    <w:rsid w:val="002549CA"/>
    <w:rsid w:val="00274A4E"/>
    <w:rsid w:val="00343012"/>
    <w:rsid w:val="003A74E7"/>
    <w:rsid w:val="00435230"/>
    <w:rsid w:val="00473DF8"/>
    <w:rsid w:val="004E6B97"/>
    <w:rsid w:val="004F0283"/>
    <w:rsid w:val="00501CD8"/>
    <w:rsid w:val="00503F40"/>
    <w:rsid w:val="00564BE2"/>
    <w:rsid w:val="0059432E"/>
    <w:rsid w:val="00660B0D"/>
    <w:rsid w:val="00661F40"/>
    <w:rsid w:val="006E2250"/>
    <w:rsid w:val="0073512F"/>
    <w:rsid w:val="007970CD"/>
    <w:rsid w:val="007B08A9"/>
    <w:rsid w:val="007B57B8"/>
    <w:rsid w:val="00831CD5"/>
    <w:rsid w:val="008D58FB"/>
    <w:rsid w:val="0092162A"/>
    <w:rsid w:val="009836C7"/>
    <w:rsid w:val="009877EC"/>
    <w:rsid w:val="00AA1B5A"/>
    <w:rsid w:val="00B12E9C"/>
    <w:rsid w:val="00B84429"/>
    <w:rsid w:val="00BA7D9E"/>
    <w:rsid w:val="00BC00EE"/>
    <w:rsid w:val="00BF01C5"/>
    <w:rsid w:val="00C16725"/>
    <w:rsid w:val="00C226BE"/>
    <w:rsid w:val="00C57D40"/>
    <w:rsid w:val="00CA46B6"/>
    <w:rsid w:val="00D72276"/>
    <w:rsid w:val="00DD2536"/>
    <w:rsid w:val="00E002B5"/>
    <w:rsid w:val="00E003C0"/>
    <w:rsid w:val="00E928A1"/>
    <w:rsid w:val="00EF1478"/>
    <w:rsid w:val="00F6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76794"/>
  <w15:chartTrackingRefBased/>
  <w15:docId w15:val="{5E0263F7-204E-4005-BD9A-ABEF8DEB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4F0283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92162A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4F0283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4F0283"/>
    <w:rPr>
      <w:b/>
      <w:bCs/>
    </w:rPr>
  </w:style>
  <w:style w:type="character" w:styleId="Hiperveza">
    <w:name w:val="Hyperlink"/>
    <w:uiPriority w:val="99"/>
    <w:semiHidden/>
    <w:unhideWhenUsed/>
    <w:rsid w:val="00094DD2"/>
    <w:rPr>
      <w:color w:val="0000FF"/>
      <w:u w:val="single"/>
    </w:rPr>
  </w:style>
  <w:style w:type="paragraph" w:customStyle="1" w:styleId="xmsonormal">
    <w:name w:val="x_msonormal"/>
    <w:basedOn w:val="Normal"/>
    <w:rsid w:val="0025291C"/>
    <w:pPr>
      <w:spacing w:after="0" w:line="240" w:lineRule="auto"/>
    </w:pPr>
    <w:rPr>
      <w:rFonts w:eastAsia="Times New Roman" w:cs="Calibri"/>
      <w:lang w:eastAsia="hr-HR"/>
    </w:rPr>
  </w:style>
  <w:style w:type="table" w:customStyle="1" w:styleId="TableNormal">
    <w:name w:val="Table Normal"/>
    <w:uiPriority w:val="99"/>
    <w:semiHidden/>
    <w:rsid w:val="0025291C"/>
    <w:rPr>
      <w:rFonts w:eastAsia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slov2Char">
    <w:name w:val="Naslov 2 Char"/>
    <w:link w:val="Naslov2"/>
    <w:uiPriority w:val="9"/>
    <w:semiHidden/>
    <w:rsid w:val="0092162A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theme" Target="theme/theme1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hyperlink" Target="https://www.daylight.com/meetings/emug97/Bradshaw/Significant_Similarity/Z-scores.html" TargetMode="Externa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8.emf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29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jak\Desktop\FER\5_godina\DIPLOMSKI_PROJEKT\DILPOMSKI_RAD\plant_AE_classification\documentation\preprocessing\small_feature_distribution_results_with_IRQ.doc.dot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small_feature_distribution_results_with_IRQ.doc.dot</Template>
  <TotalTime>137</TotalTime>
  <Pages>51</Pages>
  <Words>2651</Words>
  <Characters>15113</Characters>
  <Application>Microsoft Office Word</Application>
  <DocSecurity>0</DocSecurity>
  <Lines>125</Lines>
  <Paragraphs>35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22</cp:revision>
  <dcterms:created xsi:type="dcterms:W3CDTF">2022-06-14T15:09:00Z</dcterms:created>
  <dcterms:modified xsi:type="dcterms:W3CDTF">2022-06-14T18:35:00Z</dcterms:modified>
</cp:coreProperties>
</file>