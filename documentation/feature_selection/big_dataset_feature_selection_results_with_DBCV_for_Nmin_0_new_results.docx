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AE94C" w14:textId="77777777" w:rsidR="00F53ABE" w:rsidRDefault="00F53ABE" w:rsidP="00F53ABE">
      <w:pPr>
        <w:pStyle w:val="Naslov1"/>
        <w:rPr>
          <w:color w:val="auto"/>
        </w:rPr>
      </w:pPr>
      <w:r>
        <w:t xml:space="preserve">Feature selection results for big_dataset and Nmin = </w:t>
      </w:r>
      <w:r w:rsidRPr="00F53ABE">
        <w:rPr>
          <w:color w:val="auto"/>
        </w:rPr>
        <w:t>10</w:t>
      </w:r>
    </w:p>
    <w:p w14:paraId="3CC12095" w14:textId="77777777" w:rsidR="00F53ABE" w:rsidRDefault="00F53ABE" w:rsidP="00F53ABE">
      <w:pPr>
        <w:pStyle w:val="Naslov1"/>
        <w:rPr>
          <w:color w:val="auto"/>
        </w:rPr>
      </w:pPr>
    </w:p>
    <w:p w14:paraId="4D24AB94" w14:textId="77777777" w:rsidR="00F53ABE" w:rsidRDefault="00F53ABE" w:rsidP="00F53ABE">
      <w:pPr>
        <w:rPr>
          <w:rStyle w:val="Naglaeno"/>
        </w:rPr>
      </w:pPr>
      <w:r>
        <w:t xml:space="preserve">1. result: </w:t>
      </w:r>
      <w:r>
        <w:rPr>
          <w:rStyle w:val="Naglaeno"/>
        </w:rPr>
        <w:t>(signal_strength, peak_frequency, amp_of_peak_frequency)</w:t>
      </w:r>
    </w:p>
    <w:p w14:paraId="4B1F849E" w14:textId="77777777" w:rsidR="00F53ABE" w:rsidRDefault="00F53ABE" w:rsidP="00F53ABE">
      <w:r>
        <w:t xml:space="preserve">Estimated Epsilon: 0.0062405, Picked Epsilon: 0.021241, MinNumPoints: </w:t>
      </w:r>
      <w:r w:rsidRPr="00F53ABE">
        <w:t>10</w:t>
      </w:r>
    </w:p>
    <w:p w14:paraId="56E620F3" w14:textId="77777777" w:rsidR="00F53ABE" w:rsidRDefault="00F53ABE" w:rsidP="00F53ABE">
      <w:r>
        <w:t>DBCV index value: 0.</w:t>
      </w:r>
      <w:r w:rsidRPr="00F53ABE">
        <w:t>97041</w:t>
      </w:r>
    </w:p>
    <w:p w14:paraId="64292A52" w14:textId="77777777" w:rsidR="00F53ABE" w:rsidRDefault="00F53ABE" w:rsidP="00F53ABE">
      <w:r>
        <w:t xml:space="preserve">cluster -1 had 1.3115% single </w:t>
      </w:r>
      <w:r w:rsidRPr="00F53ABE">
        <w:t>peaks</w:t>
      </w:r>
    </w:p>
    <w:p w14:paraId="3462E3B6" w14:textId="77777777" w:rsidR="00F53ABE" w:rsidRDefault="00F53ABE" w:rsidP="00F53ABE">
      <w:r>
        <w:t xml:space="preserve">cluster 1 had 97.0492% single </w:t>
      </w:r>
      <w:r w:rsidRPr="00F53ABE">
        <w:t>peaks</w:t>
      </w:r>
    </w:p>
    <w:p w14:paraId="221B5737" w14:textId="77777777" w:rsidR="00F53ABE" w:rsidRDefault="00F53ABE" w:rsidP="00F53ABE">
      <w:r>
        <w:t xml:space="preserve">cluster 2 had 1.3115% single </w:t>
      </w:r>
      <w:r w:rsidRPr="00F53ABE">
        <w:t>peaks</w:t>
      </w:r>
    </w:p>
    <w:p w14:paraId="59BC5F9D" w14:textId="77777777" w:rsidR="00F53ABE" w:rsidRDefault="00F53ABE" w:rsidP="00F53ABE">
      <w:r>
        <w:t xml:space="preserve">cluster 3 had 0% single </w:t>
      </w:r>
      <w:r w:rsidRPr="00F53ABE">
        <w:t>peaks</w:t>
      </w:r>
    </w:p>
    <w:p w14:paraId="2697F5F9" w14:textId="77777777" w:rsidR="00F53ABE" w:rsidRDefault="00F53ABE" w:rsidP="00F53ABE">
      <w:r>
        <w:t xml:space="preserve">cluster 4 had 0% single </w:t>
      </w:r>
      <w:r w:rsidRPr="00F53ABE">
        <w:t>peaks</w:t>
      </w:r>
    </w:p>
    <w:p w14:paraId="3B585997" w14:textId="77777777" w:rsidR="00F53ABE" w:rsidRDefault="00F53ABE" w:rsidP="00F53ABE">
      <w:r>
        <w:t xml:space="preserve">cluster 5 had 0.32787% single </w:t>
      </w:r>
      <w:r w:rsidRPr="00F53ABE">
        <w:t>peaks</w:t>
      </w:r>
    </w:p>
    <w:p w14:paraId="73931DA9" w14:textId="36537911" w:rsidR="00661F40" w:rsidRDefault="00BD41F9" w:rsidP="00F53ABE">
      <w:r w:rsidRPr="00F53ABE">
        <w:t>Feature</w:t>
      </w:r>
      <w:r>
        <w:t xml:space="preserve"> selection results for big_dataset and Nmin = 10</w:t>
      </w:r>
    </w:p>
    <w:p w14:paraId="6DE5E463" w14:textId="77777777" w:rsidR="00BD41F9" w:rsidRDefault="00BD41F9" w:rsidP="00BD41F9"/>
    <w:p w14:paraId="27779DE1" w14:textId="77777777" w:rsidR="00BD41F9" w:rsidRDefault="00BD41F9" w:rsidP="00BD41F9">
      <w:pPr>
        <w:rPr>
          <w:rStyle w:val="Naglaeno"/>
        </w:rPr>
      </w:pPr>
      <w:r>
        <w:t xml:space="preserve">1. result: </w:t>
      </w:r>
      <w:r>
        <w:rPr>
          <w:rStyle w:val="Naglaeno"/>
        </w:rPr>
        <w:t>(signal_strength, peak_frequency, max_frequency)</w:t>
      </w:r>
    </w:p>
    <w:p w14:paraId="32F09A94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0.0062405, Picked Epsilon: 0.018741, MinNumPoints: 10</w:t>
      </w:r>
    </w:p>
    <w:p w14:paraId="5366F17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0.66925</w:t>
      </w:r>
    </w:p>
    <w:p w14:paraId="2F492F14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1.4754% single peaks</w:t>
      </w:r>
    </w:p>
    <w:p w14:paraId="259FE07E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97.0492% single peaks</w:t>
      </w:r>
    </w:p>
    <w:p w14:paraId="01740D88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1.1475% single peaks</w:t>
      </w:r>
    </w:p>
    <w:p w14:paraId="5C37C005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61CE60B3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45609303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0.32787% single peaks</w:t>
      </w:r>
    </w:p>
    <w:p w14:paraId="24F4A7B8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6 had 0% single peaks</w:t>
      </w:r>
    </w:p>
    <w:p w14:paraId="58D2F836" w14:textId="567E5E64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580BBA09" wp14:editId="387408B2">
            <wp:extent cx="4064000" cy="3039745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1C90" w14:textId="1DDA170E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54ECD72A" wp14:editId="3B89504B">
            <wp:extent cx="4064000" cy="3039745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9E33" w14:textId="77777777" w:rsidR="00BD41F9" w:rsidRDefault="00BD41F9" w:rsidP="00BD41F9">
      <w:pPr>
        <w:rPr>
          <w:rStyle w:val="Naglaeno"/>
          <w:b w:val="0"/>
        </w:rPr>
      </w:pPr>
    </w:p>
    <w:p w14:paraId="4CD6D4DB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68B0B697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2. result: </w:t>
      </w:r>
      <w:r>
        <w:rPr>
          <w:rStyle w:val="Naglaeno"/>
        </w:rPr>
        <w:t>(peak_amplitude, peak_frequency, max_frequency)</w:t>
      </w:r>
    </w:p>
    <w:p w14:paraId="5E59A14F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0.0085671, Picked Epsilon: 0.021067, MinNumPoints: 10</w:t>
      </w:r>
    </w:p>
    <w:p w14:paraId="2F8E4777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0.66481</w:t>
      </w:r>
    </w:p>
    <w:p w14:paraId="00586C1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1.6393% single peaks</w:t>
      </w:r>
    </w:p>
    <w:p w14:paraId="5B364E65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96.8852% single peaks</w:t>
      </w:r>
    </w:p>
    <w:p w14:paraId="4D6A5574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1.1475% single peaks</w:t>
      </w:r>
    </w:p>
    <w:p w14:paraId="035D266D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2797CA9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0542BB2D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0.32787% single peaks</w:t>
      </w:r>
    </w:p>
    <w:p w14:paraId="6C135E0C" w14:textId="4CDFB5FE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1D0755AE" wp14:editId="4FE986A8">
            <wp:extent cx="4064000" cy="303974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F51C" w14:textId="359A65BA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3D6EAB82" wp14:editId="61F2AB16">
            <wp:extent cx="4064000" cy="303974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0BA9" w14:textId="77777777" w:rsidR="00BD41F9" w:rsidRDefault="00BD41F9" w:rsidP="00BD41F9">
      <w:pPr>
        <w:rPr>
          <w:rStyle w:val="Naglaeno"/>
          <w:b w:val="0"/>
        </w:rPr>
      </w:pPr>
    </w:p>
    <w:p w14:paraId="4E174017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6D028932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3. result: </w:t>
      </w:r>
      <w:r>
        <w:rPr>
          <w:rStyle w:val="Naglaeno"/>
        </w:rPr>
        <w:t>(peak_amplitude, pp3, peak_frequency)</w:t>
      </w:r>
    </w:p>
    <w:p w14:paraId="15563103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0.018447, Picked Epsilon: 0.040947, MinNumPoints: 10</w:t>
      </w:r>
    </w:p>
    <w:p w14:paraId="26A2FEA8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0.65286</w:t>
      </w:r>
    </w:p>
    <w:p w14:paraId="56104035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1.3115% single peaks</w:t>
      </w:r>
    </w:p>
    <w:p w14:paraId="487C0E8A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98.0328% single peaks</w:t>
      </w:r>
    </w:p>
    <w:p w14:paraId="5A46A371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0.32787% single peaks</w:t>
      </w:r>
    </w:p>
    <w:p w14:paraId="62F901B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05C29C66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15F6B845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0.16393% single peaks</w:t>
      </w:r>
    </w:p>
    <w:p w14:paraId="3507DFEC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6 had 0.16393% single peaks</w:t>
      </w:r>
    </w:p>
    <w:p w14:paraId="0A2624B3" w14:textId="1BF00CE7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59B67603" wp14:editId="45FD27E3">
            <wp:extent cx="4064000" cy="3039745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90D6" w14:textId="6FDF1F57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47DA3E7C" wp14:editId="1A169858">
            <wp:extent cx="4064000" cy="3039745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4938" w14:textId="77777777" w:rsidR="00BD41F9" w:rsidRDefault="00BD41F9" w:rsidP="00BD41F9">
      <w:pPr>
        <w:rPr>
          <w:rStyle w:val="Naglaeno"/>
          <w:b w:val="0"/>
        </w:rPr>
      </w:pPr>
    </w:p>
    <w:p w14:paraId="4ECCBD56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1F887DD6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4. result: </w:t>
      </w:r>
      <w:r>
        <w:rPr>
          <w:rStyle w:val="Naglaeno"/>
        </w:rPr>
        <w:t>(pp3, peak_frequency, max_frequency)</w:t>
      </w:r>
    </w:p>
    <w:p w14:paraId="52503C4E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0.014342, Picked Epsilon: 0.039342, MinNumPoints: 10</w:t>
      </w:r>
    </w:p>
    <w:p w14:paraId="6B2653B3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0.65251</w:t>
      </w:r>
    </w:p>
    <w:p w14:paraId="3865F24A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1.3115% single peaks</w:t>
      </w:r>
    </w:p>
    <w:p w14:paraId="3A0CC8E4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98.0328% single peaks</w:t>
      </w:r>
    </w:p>
    <w:p w14:paraId="17839BA9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0.32787% single peaks</w:t>
      </w:r>
    </w:p>
    <w:p w14:paraId="2EF76B27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64D678F4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12EB14EA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0.16393% single peaks</w:t>
      </w:r>
    </w:p>
    <w:p w14:paraId="5F8E1A8A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6 had 0.16393% single peaks</w:t>
      </w:r>
    </w:p>
    <w:p w14:paraId="699D0F8D" w14:textId="22FD7803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1A9BFC62" wp14:editId="41E901F9">
            <wp:extent cx="4064000" cy="3039745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71E2" w14:textId="4C77D6E2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6D2DED34" wp14:editId="0FAF2053">
            <wp:extent cx="4064000" cy="303974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C6E4" w14:textId="77777777" w:rsidR="00BD41F9" w:rsidRDefault="00BD41F9" w:rsidP="00BD41F9">
      <w:pPr>
        <w:rPr>
          <w:rStyle w:val="Naglaeno"/>
          <w:b w:val="0"/>
        </w:rPr>
      </w:pPr>
    </w:p>
    <w:p w14:paraId="739DDFDB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0AA1DC42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5. result: </w:t>
      </w:r>
      <w:r>
        <w:rPr>
          <w:rStyle w:val="Naglaeno"/>
        </w:rPr>
        <w:t>(signal_strength, pp3, peak_frequency)</w:t>
      </w:r>
    </w:p>
    <w:p w14:paraId="7E8B81A7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0.017417, Picked Epsilon: 0.039917, MinNumPoints: 10</w:t>
      </w:r>
    </w:p>
    <w:p w14:paraId="48F9CDEB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0.65191</w:t>
      </w:r>
    </w:p>
    <w:p w14:paraId="325D79BA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1.3115% single peaks</w:t>
      </w:r>
    </w:p>
    <w:p w14:paraId="4713A7BE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98.0328% single peaks</w:t>
      </w:r>
    </w:p>
    <w:p w14:paraId="5816EF53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0.32787% single peaks</w:t>
      </w:r>
    </w:p>
    <w:p w14:paraId="02E8320D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20D4C99B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1E471196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0.16393% single peaks</w:t>
      </w:r>
    </w:p>
    <w:p w14:paraId="277A5C8B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6 had 0.16393% single peaks</w:t>
      </w:r>
    </w:p>
    <w:p w14:paraId="1C3D0B0D" w14:textId="76724B85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15F1C72C" wp14:editId="5A43CF3D">
            <wp:extent cx="4064000" cy="303974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C14B" w14:textId="2BEB2777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7772B062" wp14:editId="51C9205B">
            <wp:extent cx="4064000" cy="303974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56B5" w14:textId="77777777" w:rsidR="00BD41F9" w:rsidRDefault="00BD41F9" w:rsidP="00BD41F9">
      <w:pPr>
        <w:rPr>
          <w:rStyle w:val="Naglaeno"/>
          <w:b w:val="0"/>
        </w:rPr>
      </w:pPr>
    </w:p>
    <w:p w14:paraId="3C0405FE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0166A982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6. result: </w:t>
      </w:r>
      <w:r>
        <w:rPr>
          <w:rStyle w:val="Naglaeno"/>
        </w:rPr>
        <w:t>(pp2, peak_frequency, max_frequency)</w:t>
      </w:r>
    </w:p>
    <w:p w14:paraId="5A819799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0.01633, Picked Epsilon: 0.04383, MinNumPoints: 10</w:t>
      </w:r>
    </w:p>
    <w:p w14:paraId="38A1AB57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0.64942</w:t>
      </w:r>
    </w:p>
    <w:p w14:paraId="2D36F6FB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0.65574% single peaks</w:t>
      </w:r>
    </w:p>
    <w:p w14:paraId="30ADD4E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98.0328% single peaks</w:t>
      </w:r>
    </w:p>
    <w:p w14:paraId="17CC591D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1.1475% single peaks</w:t>
      </w:r>
    </w:p>
    <w:p w14:paraId="158368CE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6D58744F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7572F3DB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0.16393% single peaks</w:t>
      </w:r>
    </w:p>
    <w:p w14:paraId="56020DD2" w14:textId="364F65DA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05E591CC" wp14:editId="13E79518">
            <wp:extent cx="4064000" cy="3039745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1578" w14:textId="4F4E2D6F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5316EBB1" wp14:editId="42945358">
            <wp:extent cx="4064000" cy="303974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70D0" w14:textId="77777777" w:rsidR="00BD41F9" w:rsidRDefault="00BD41F9" w:rsidP="00BD41F9">
      <w:pPr>
        <w:rPr>
          <w:rStyle w:val="Naglaeno"/>
          <w:b w:val="0"/>
        </w:rPr>
      </w:pPr>
    </w:p>
    <w:p w14:paraId="4109BBB2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2D72773A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7. result: </w:t>
      </w:r>
      <w:r>
        <w:rPr>
          <w:rStyle w:val="Naglaeno"/>
        </w:rPr>
        <w:t>(signal_strength, centroid_frequency, peak_frequency)</w:t>
      </w:r>
    </w:p>
    <w:p w14:paraId="1B54C49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0.01697, Picked Epsilon: 0.04197, MinNumPoints: 10</w:t>
      </w:r>
    </w:p>
    <w:p w14:paraId="1E058FA6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0.64873</w:t>
      </w:r>
    </w:p>
    <w:p w14:paraId="566483C8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0.4918% single peaks</w:t>
      </w:r>
    </w:p>
    <w:p w14:paraId="69207D8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98.0328% single peaks</w:t>
      </w:r>
    </w:p>
    <w:p w14:paraId="1E7B7C48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1.1475% single peaks</w:t>
      </w:r>
    </w:p>
    <w:p w14:paraId="025B9566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0E7F2939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3F5D27E8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0.32787% single peaks</w:t>
      </w:r>
    </w:p>
    <w:p w14:paraId="73D0C299" w14:textId="58EF00C8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315CC210" wp14:editId="574A5014">
            <wp:extent cx="4064000" cy="3039745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6730" w14:textId="1826B384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4E8DB4B5" wp14:editId="13575363">
            <wp:extent cx="4064000" cy="3039745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5CCE" w14:textId="77777777" w:rsidR="00BD41F9" w:rsidRDefault="00BD41F9" w:rsidP="00BD41F9">
      <w:pPr>
        <w:rPr>
          <w:rStyle w:val="Naglaeno"/>
          <w:b w:val="0"/>
        </w:rPr>
      </w:pPr>
    </w:p>
    <w:p w14:paraId="5001FF6F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77B132CB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8. result: </w:t>
      </w:r>
      <w:r>
        <w:rPr>
          <w:rStyle w:val="Naglaeno"/>
        </w:rPr>
        <w:t>(peak_amplitude, pp2, peak_frequency)</w:t>
      </w:r>
    </w:p>
    <w:p w14:paraId="63F67E0B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0.018288, Picked Epsilon: 0.043288, MinNumPoints: 10</w:t>
      </w:r>
    </w:p>
    <w:p w14:paraId="024E6635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0.64832</w:t>
      </w:r>
    </w:p>
    <w:p w14:paraId="14B3BC8C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0.98361% single peaks</w:t>
      </w:r>
    </w:p>
    <w:p w14:paraId="4E5510AA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98.0328% single peaks</w:t>
      </w:r>
    </w:p>
    <w:p w14:paraId="306D3761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0.98361% single peaks</w:t>
      </w:r>
    </w:p>
    <w:p w14:paraId="68F2541C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3391A824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75EC2B1E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0% single peaks</w:t>
      </w:r>
    </w:p>
    <w:p w14:paraId="003F0707" w14:textId="7E8EBB55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2D5A55E0" wp14:editId="1F75A02E">
            <wp:extent cx="4064000" cy="3039745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4507" w14:textId="04892ADA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7D9D4F35" wp14:editId="6A817C44">
            <wp:extent cx="4064000" cy="3039745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DAD5" w14:textId="77777777" w:rsidR="00BD41F9" w:rsidRDefault="00BD41F9" w:rsidP="00BD41F9">
      <w:pPr>
        <w:rPr>
          <w:rStyle w:val="Naglaeno"/>
          <w:b w:val="0"/>
        </w:rPr>
      </w:pPr>
    </w:p>
    <w:p w14:paraId="24D11BED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052915B6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9. result: </w:t>
      </w:r>
      <w:r>
        <w:rPr>
          <w:rStyle w:val="Naglaeno"/>
        </w:rPr>
        <w:t>(centroid_frequency, peak_frequency, max_frequency)</w:t>
      </w:r>
    </w:p>
    <w:p w14:paraId="1432ACF4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0.016101, Picked Epsilon: 0.041101, MinNumPoints: 10</w:t>
      </w:r>
    </w:p>
    <w:p w14:paraId="7721CB34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0.64811</w:t>
      </w:r>
    </w:p>
    <w:p w14:paraId="667D7D6E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0.4918% single peaks</w:t>
      </w:r>
    </w:p>
    <w:p w14:paraId="7741C265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98.0328% single peaks</w:t>
      </w:r>
    </w:p>
    <w:p w14:paraId="30CB89F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1.1475% single peaks</w:t>
      </w:r>
    </w:p>
    <w:p w14:paraId="0B778FBC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04D1E715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039AC48F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0.32787% single peaks</w:t>
      </w:r>
    </w:p>
    <w:p w14:paraId="637350B4" w14:textId="5CAA8E10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16F4A67B" wp14:editId="5F5861BE">
            <wp:extent cx="4064000" cy="3039745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F06A" w14:textId="5AC0AB22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42A38AD5" wp14:editId="55DEADDC">
            <wp:extent cx="4064000" cy="303974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0958" w14:textId="77777777" w:rsidR="00BD41F9" w:rsidRDefault="00BD41F9" w:rsidP="00BD41F9">
      <w:pPr>
        <w:rPr>
          <w:rStyle w:val="Naglaeno"/>
          <w:b w:val="0"/>
        </w:rPr>
      </w:pPr>
    </w:p>
    <w:p w14:paraId="173A51F5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366E771" w14:textId="77777777" w:rsidR="00BD41F9" w:rsidRDefault="00BD41F9" w:rsidP="00BD41F9">
      <w:pPr>
        <w:rPr>
          <w:rStyle w:val="Naglaeno"/>
        </w:rPr>
      </w:pPr>
      <w:r>
        <w:rPr>
          <w:rStyle w:val="Naglaeno"/>
          <w:b w:val="0"/>
        </w:rPr>
        <w:t xml:space="preserve">10. result: </w:t>
      </w:r>
      <w:r>
        <w:rPr>
          <w:rStyle w:val="Naglaeno"/>
        </w:rPr>
        <w:t>(signal_strength, pp2, peak_frequency)</w:t>
      </w:r>
    </w:p>
    <w:p w14:paraId="0DC99FD0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Estimated Epsilon: 0.016969, Picked Epsilon: 0.041969, MinNumPoints: 10</w:t>
      </w:r>
    </w:p>
    <w:p w14:paraId="0B04A62A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DBCV index value: 0.6467</w:t>
      </w:r>
    </w:p>
    <w:p w14:paraId="4C674431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-1 had 0.98361% single peaks</w:t>
      </w:r>
    </w:p>
    <w:p w14:paraId="30AFE8B7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1 had 97.8689% single peaks</w:t>
      </w:r>
    </w:p>
    <w:p w14:paraId="677F70F2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2 had 1.1475% single peaks</w:t>
      </w:r>
    </w:p>
    <w:p w14:paraId="1F1CE429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3 had 0% single peaks</w:t>
      </w:r>
    </w:p>
    <w:p w14:paraId="3269B01E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4 had 0% single peaks</w:t>
      </w:r>
    </w:p>
    <w:p w14:paraId="1B9643B8" w14:textId="77777777" w:rsidR="00BD41F9" w:rsidRDefault="00BD41F9" w:rsidP="00BD41F9">
      <w:pPr>
        <w:rPr>
          <w:rStyle w:val="Naglaeno"/>
          <w:b w:val="0"/>
        </w:rPr>
      </w:pPr>
      <w:r>
        <w:rPr>
          <w:rStyle w:val="Naglaeno"/>
          <w:b w:val="0"/>
        </w:rPr>
        <w:t>cluster 5 had 0% single peaks</w:t>
      </w:r>
    </w:p>
    <w:p w14:paraId="6EB0B4FF" w14:textId="2A277C64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drawing>
          <wp:inline distT="0" distB="0" distL="0" distR="0" wp14:anchorId="1711F887" wp14:editId="023AF075">
            <wp:extent cx="4064000" cy="3039745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7B99" w14:textId="7438B412" w:rsidR="00BD41F9" w:rsidRDefault="00BC67FB" w:rsidP="00BD41F9">
      <w:pPr>
        <w:rPr>
          <w:rStyle w:val="Naglaeno"/>
          <w:b w:val="0"/>
        </w:rPr>
      </w:pPr>
      <w:r w:rsidRPr="00BD41F9">
        <w:rPr>
          <w:rStyle w:val="Naglaeno"/>
          <w:b w:val="0"/>
          <w:bCs w:val="0"/>
          <w:noProof/>
        </w:rPr>
        <w:lastRenderedPageBreak/>
        <w:drawing>
          <wp:inline distT="0" distB="0" distL="0" distR="0" wp14:anchorId="27782325" wp14:editId="57B92120">
            <wp:extent cx="4064000" cy="3039745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51DB" w14:textId="77777777" w:rsidR="00BD41F9" w:rsidRDefault="00BD41F9" w:rsidP="00BD41F9">
      <w:pPr>
        <w:rPr>
          <w:rStyle w:val="Naglaeno"/>
          <w:b w:val="0"/>
        </w:rPr>
      </w:pPr>
    </w:p>
    <w:p w14:paraId="0F571E05" w14:textId="77777777" w:rsidR="00BD41F9" w:rsidRDefault="00BD41F9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1C276908" w14:textId="585DAD6A" w:rsidR="00BD41F9" w:rsidRPr="00BD41F9" w:rsidRDefault="00BC67FB" w:rsidP="00F53ABE">
      <w:pPr>
        <w:rPr>
          <w:rStyle w:val="Naglaeno"/>
          <w:b w:val="0"/>
        </w:rPr>
      </w:pPr>
      <w:r w:rsidRPr="00F53ABE">
        <w:rPr>
          <w:rStyle w:val="Naglaeno"/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 wp14:anchorId="543012DF" wp14:editId="338D8C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43880" cy="4220210"/>
            <wp:effectExtent l="0" t="0" r="0" b="0"/>
            <wp:wrapNone/>
            <wp:docPr id="21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D41F9" w:rsidRPr="00BD41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1F9"/>
    <w:rsid w:val="00274A4E"/>
    <w:rsid w:val="00435230"/>
    <w:rsid w:val="00661F40"/>
    <w:rsid w:val="007B08A9"/>
    <w:rsid w:val="00BC67FB"/>
    <w:rsid w:val="00BD41F9"/>
    <w:rsid w:val="00C57D40"/>
    <w:rsid w:val="00F5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20D6B"/>
  <w15:chartTrackingRefBased/>
  <w15:docId w15:val="{14D02AF1-6A71-4728-82BB-F7DDFB84C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BD41F9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link w:val="Naslov1"/>
    <w:uiPriority w:val="9"/>
    <w:rsid w:val="00BD41F9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Naglaeno">
    <w:name w:val="Strong"/>
    <w:uiPriority w:val="22"/>
    <w:qFormat/>
    <w:rsid w:val="00BD41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big_dataset_feature_selection_results_with_DBCV_for_Nmin_0_new_results.docx</Template>
  <TotalTime>225</TotalTime>
  <Pages>21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2</cp:revision>
  <dcterms:created xsi:type="dcterms:W3CDTF">2022-06-13T06:16:00Z</dcterms:created>
  <dcterms:modified xsi:type="dcterms:W3CDTF">2022-06-13T06:16:00Z</dcterms:modified>
</cp:coreProperties>
</file>