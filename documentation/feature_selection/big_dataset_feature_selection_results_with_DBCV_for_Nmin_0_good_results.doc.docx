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DA099" w14:textId="77777777" w:rsidR="00661F40" w:rsidRDefault="00BD41F9" w:rsidP="00BD41F9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big_dataset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Nmin</w:t>
      </w:r>
      <w:proofErr w:type="spellEnd"/>
      <w:r>
        <w:t xml:space="preserve"> = 10</w:t>
      </w:r>
    </w:p>
    <w:p w14:paraId="7106F701" w14:textId="77777777" w:rsidR="00BD41F9" w:rsidRDefault="00BD41F9" w:rsidP="00BD41F9"/>
    <w:p w14:paraId="333ED102" w14:textId="77777777" w:rsidR="00BD41F9" w:rsidRDefault="00BD41F9" w:rsidP="00BD41F9">
      <w:pPr>
        <w:rPr>
          <w:rStyle w:val="Naglaeno"/>
        </w:rPr>
      </w:pPr>
      <w:r>
        <w:t xml:space="preserve">1. </w:t>
      </w:r>
      <w:proofErr w:type="spellStart"/>
      <w:r>
        <w:t>result</w:t>
      </w:r>
      <w:proofErr w:type="spellEnd"/>
      <w: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0BE5061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0.0062405,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0.018741, MinNumPoints: 10</w:t>
      </w:r>
    </w:p>
    <w:p w14:paraId="6C270AA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0.66925</w:t>
      </w:r>
    </w:p>
    <w:p w14:paraId="30CF8267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1.4754%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3CA810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97.0492%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AC4108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EBAECFA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21F5CF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DFC88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51C19EA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21AF50F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47A5E8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320pt;height:239.35pt;visibility:visible">
            <v:imagedata r:id="rId4" o:title=""/>
          </v:shape>
        </w:pict>
      </w:r>
    </w:p>
    <w:p w14:paraId="2F380C21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42E44819">
          <v:shape id="Slika 2" o:spid="_x0000_i1026" type="#_x0000_t75" style="width:320pt;height:239.35pt;visibility:visible">
            <v:imagedata r:id="rId5" o:title=""/>
          </v:shape>
        </w:pict>
      </w:r>
    </w:p>
    <w:p w14:paraId="14361300" w14:textId="77777777" w:rsidR="00BD41F9" w:rsidRDefault="00BD41F9" w:rsidP="00BD41F9">
      <w:pPr>
        <w:rPr>
          <w:rStyle w:val="Naglaeno"/>
          <w:b w:val="0"/>
        </w:rPr>
      </w:pPr>
    </w:p>
    <w:p w14:paraId="7983A5A3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A7658B9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2.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39368A7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0.0085671,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0.021067, MinNumPoints: 10</w:t>
      </w:r>
    </w:p>
    <w:p w14:paraId="7C6A1E1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0.66481</w:t>
      </w:r>
    </w:p>
    <w:p w14:paraId="0E10462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160D14A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96.8852%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A49CC6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C33D1C1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B02AB6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075B961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F556B7F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6C4A3692">
          <v:shape id="Slika 3" o:spid="_x0000_i1029" type="#_x0000_t75" style="width:320pt;height:239.35pt;visibility:visible">
            <v:imagedata r:id="rId6" o:title=""/>
          </v:shape>
        </w:pict>
      </w:r>
    </w:p>
    <w:p w14:paraId="4B09B5E3" w14:textId="404A582B" w:rsidR="00BD41F9" w:rsidRDefault="00110221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761C61CB">
          <v:shape id="Slika 4" o:spid="_x0000_i1030" type="#_x0000_t75" style="width:370pt;height:276.65pt;visibility:visible">
            <v:imagedata r:id="rId7" o:title=""/>
          </v:shape>
        </w:pict>
      </w:r>
    </w:p>
    <w:p w14:paraId="4E93A719" w14:textId="77777777" w:rsidR="00BD41F9" w:rsidRDefault="00BD41F9" w:rsidP="00BD41F9">
      <w:pPr>
        <w:rPr>
          <w:rStyle w:val="Naglaeno"/>
          <w:b w:val="0"/>
        </w:rPr>
      </w:pPr>
    </w:p>
    <w:p w14:paraId="117E3790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2263BBF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3.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FCEDD3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0.018447,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0.040947, MinNumPoints: 10</w:t>
      </w:r>
    </w:p>
    <w:p w14:paraId="3E093DC1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0.65286</w:t>
      </w:r>
    </w:p>
    <w:p w14:paraId="0392E690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5A3E6C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BD9FAB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736FA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B8F569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4F91760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3028CE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3E52BC7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39E0922C">
          <v:shape id="Slika 5" o:spid="_x0000_i1031" type="#_x0000_t75" style="width:320pt;height:239.35pt;visibility:visible">
            <v:imagedata r:id="rId8" o:title=""/>
          </v:shape>
        </w:pict>
      </w:r>
    </w:p>
    <w:p w14:paraId="79CD364C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77546B56">
          <v:shape id="Slika 6" o:spid="_x0000_i1032" type="#_x0000_t75" style="width:320pt;height:239.35pt;visibility:visible">
            <v:imagedata r:id="rId9" o:title=""/>
          </v:shape>
        </w:pict>
      </w:r>
    </w:p>
    <w:p w14:paraId="50A90CFA" w14:textId="77777777" w:rsidR="00BD41F9" w:rsidRDefault="00BD41F9" w:rsidP="00BD41F9">
      <w:pPr>
        <w:rPr>
          <w:rStyle w:val="Naglaeno"/>
          <w:b w:val="0"/>
        </w:rPr>
      </w:pPr>
    </w:p>
    <w:p w14:paraId="0063A6F8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A092AE6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4.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1CBF72E1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0.014342,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0.039342, MinNumPoints: 10</w:t>
      </w:r>
    </w:p>
    <w:p w14:paraId="77A6E1D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0.65251</w:t>
      </w:r>
    </w:p>
    <w:p w14:paraId="5833DED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8F8065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E190317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098530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EB562C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F9B00C0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8788FC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430B0D0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7CA6BBC6">
          <v:shape id="Slika 7" o:spid="_x0000_i1033" type="#_x0000_t75" style="width:320pt;height:239.35pt;visibility:visible">
            <v:imagedata r:id="rId10" o:title=""/>
          </v:shape>
        </w:pict>
      </w:r>
    </w:p>
    <w:p w14:paraId="3AFC0E81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237E8CBF">
          <v:shape id="Slika 8" o:spid="_x0000_i1034" type="#_x0000_t75" style="width:320pt;height:239.35pt;visibility:visible">
            <v:imagedata r:id="rId11" o:title=""/>
          </v:shape>
        </w:pict>
      </w:r>
    </w:p>
    <w:p w14:paraId="72C536C3" w14:textId="77777777" w:rsidR="00BD41F9" w:rsidRDefault="00BD41F9" w:rsidP="00BD41F9">
      <w:pPr>
        <w:rPr>
          <w:rStyle w:val="Naglaeno"/>
          <w:b w:val="0"/>
        </w:rPr>
      </w:pPr>
    </w:p>
    <w:p w14:paraId="12D2D71F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D93728A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5.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5C9DED66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0.017417,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0.039917, MinNumPoints: 10</w:t>
      </w:r>
    </w:p>
    <w:p w14:paraId="31A9570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0.65191</w:t>
      </w:r>
    </w:p>
    <w:p w14:paraId="487C230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1.3115%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D59611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8EEB879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927E33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A453024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B54A986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9F8485A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6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4FC9A41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48EA51EE">
          <v:shape id="Slika 9" o:spid="_x0000_i1035" type="#_x0000_t75" style="width:320pt;height:239.35pt;visibility:visible">
            <v:imagedata r:id="rId12" o:title=""/>
          </v:shape>
        </w:pict>
      </w:r>
    </w:p>
    <w:p w14:paraId="19B6AF98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6055E96E">
          <v:shape id="Slika 10" o:spid="_x0000_i1036" type="#_x0000_t75" style="width:320pt;height:239.35pt;visibility:visible">
            <v:imagedata r:id="rId13" o:title=""/>
          </v:shape>
        </w:pict>
      </w:r>
    </w:p>
    <w:p w14:paraId="107B16FD" w14:textId="77777777" w:rsidR="00BD41F9" w:rsidRDefault="00BD41F9" w:rsidP="00BD41F9">
      <w:pPr>
        <w:rPr>
          <w:rStyle w:val="Naglaeno"/>
          <w:b w:val="0"/>
        </w:rPr>
      </w:pPr>
    </w:p>
    <w:p w14:paraId="5D2DA74C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B780213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6.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05F46939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0.01633,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0.04383, MinNumPoints: 10</w:t>
      </w:r>
    </w:p>
    <w:p w14:paraId="0C756CC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0.64942</w:t>
      </w:r>
    </w:p>
    <w:p w14:paraId="0FDAC33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0.65574%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67F11C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3D9FD7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CDDE04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6F2BF8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9AAFB9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0.16393%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F83476B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5AE91639">
          <v:shape id="Slika 11" o:spid="_x0000_i1037" type="#_x0000_t75" style="width:320pt;height:239.35pt;visibility:visible">
            <v:imagedata r:id="rId14" o:title=""/>
          </v:shape>
        </w:pict>
      </w:r>
    </w:p>
    <w:p w14:paraId="2A57B31B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3B066CD0">
          <v:shape id="Slika 12" o:spid="_x0000_i1038" type="#_x0000_t75" style="width:320pt;height:239.35pt;visibility:visible">
            <v:imagedata r:id="rId15" o:title=""/>
          </v:shape>
        </w:pict>
      </w:r>
    </w:p>
    <w:p w14:paraId="017EE77B" w14:textId="77777777" w:rsidR="00BD41F9" w:rsidRDefault="00BD41F9" w:rsidP="00BD41F9">
      <w:pPr>
        <w:rPr>
          <w:rStyle w:val="Naglaeno"/>
          <w:b w:val="0"/>
        </w:rPr>
      </w:pPr>
    </w:p>
    <w:p w14:paraId="7C8316E6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C125EC1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7.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centroid_frequency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7C9F86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0.01697,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0.04197, MinNumPoints: 10</w:t>
      </w:r>
    </w:p>
    <w:p w14:paraId="1A4AEBD9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0.64873</w:t>
      </w:r>
    </w:p>
    <w:p w14:paraId="47469D4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B0D7906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EE8C427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2B9F870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37CCC96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5C15F8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67B5B86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008934D1">
          <v:shape id="Slika 13" o:spid="_x0000_i1039" type="#_x0000_t75" style="width:320pt;height:239.35pt;visibility:visible">
            <v:imagedata r:id="rId16" o:title=""/>
          </v:shape>
        </w:pict>
      </w:r>
    </w:p>
    <w:p w14:paraId="4572D91B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2ABBF3D1">
          <v:shape id="Slika 14" o:spid="_x0000_i1040" type="#_x0000_t75" style="width:320pt;height:239.35pt;visibility:visible">
            <v:imagedata r:id="rId17" o:title=""/>
          </v:shape>
        </w:pict>
      </w:r>
    </w:p>
    <w:p w14:paraId="61FFA7D7" w14:textId="77777777" w:rsidR="00BD41F9" w:rsidRDefault="00BD41F9" w:rsidP="00BD41F9">
      <w:pPr>
        <w:rPr>
          <w:rStyle w:val="Naglaeno"/>
          <w:b w:val="0"/>
        </w:rPr>
      </w:pPr>
    </w:p>
    <w:p w14:paraId="27D6C470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753AD4A7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8.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6CFCEDF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0.018288,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0.043288, MinNumPoints: 10</w:t>
      </w:r>
    </w:p>
    <w:p w14:paraId="3E4150A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0.64832</w:t>
      </w:r>
    </w:p>
    <w:p w14:paraId="6AC0EF1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6A20574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0B7E56C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9E90F2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F6A6AD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D65298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CF691BB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0785741E">
          <v:shape id="Slika 15" o:spid="_x0000_i1041" type="#_x0000_t75" style="width:320pt;height:239.35pt;visibility:visible">
            <v:imagedata r:id="rId18" o:title=""/>
          </v:shape>
        </w:pict>
      </w:r>
    </w:p>
    <w:p w14:paraId="2A41988A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25C4640D">
          <v:shape id="Slika 16" o:spid="_x0000_i1042" type="#_x0000_t75" style="width:320pt;height:239.35pt;visibility:visible">
            <v:imagedata r:id="rId19" o:title=""/>
          </v:shape>
        </w:pict>
      </w:r>
    </w:p>
    <w:p w14:paraId="3185A54C" w14:textId="77777777" w:rsidR="00BD41F9" w:rsidRDefault="00BD41F9" w:rsidP="00BD41F9">
      <w:pPr>
        <w:rPr>
          <w:rStyle w:val="Naglaeno"/>
          <w:b w:val="0"/>
        </w:rPr>
      </w:pPr>
    </w:p>
    <w:p w14:paraId="6F23332B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46EDB4D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9.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centroid_frequency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1BDFFB5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0.016101,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0.041101, MinNumPoints: 10</w:t>
      </w:r>
    </w:p>
    <w:p w14:paraId="7ABA987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0.64811</w:t>
      </w:r>
    </w:p>
    <w:p w14:paraId="6378E9B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0AB30D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98.0328%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27E0273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730B4CB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294A05F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AD92112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6D69119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7A3F0AF1">
          <v:shape id="Slika 17" o:spid="_x0000_i1043" type="#_x0000_t75" style="width:320pt;height:239.35pt;visibility:visible">
            <v:imagedata r:id="rId20" o:title=""/>
          </v:shape>
        </w:pict>
      </w:r>
    </w:p>
    <w:p w14:paraId="108932BE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5F93BB4B">
          <v:shape id="Slika 18" o:spid="_x0000_i1044" type="#_x0000_t75" style="width:320pt;height:239.35pt;visibility:visible">
            <v:imagedata r:id="rId21" o:title=""/>
          </v:shape>
        </w:pict>
      </w:r>
    </w:p>
    <w:p w14:paraId="7A6C6183" w14:textId="77777777" w:rsidR="00BD41F9" w:rsidRDefault="00BD41F9" w:rsidP="00BD41F9">
      <w:pPr>
        <w:rPr>
          <w:rStyle w:val="Naglaeno"/>
          <w:b w:val="0"/>
        </w:rPr>
      </w:pPr>
    </w:p>
    <w:p w14:paraId="2AE5CB2A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CAFC560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10.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0E33D9C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0.016969,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0.041969, MinNumPoints: 10</w:t>
      </w:r>
    </w:p>
    <w:p w14:paraId="7636825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0.6467</w:t>
      </w:r>
    </w:p>
    <w:p w14:paraId="2432C4F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ABAA8F8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97.8689%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5F1143F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CA2B324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8BF4877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D4BD5A5" w14:textId="77777777" w:rsidR="00BD41F9" w:rsidRDefault="00BD41F9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5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15001AC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pict w14:anchorId="4AAEB5AE">
          <v:shape id="Slika 19" o:spid="_x0000_i1027" type="#_x0000_t75" style="width:320pt;height:239.35pt;visibility:visible">
            <v:imagedata r:id="rId22" o:title=""/>
          </v:shape>
        </w:pict>
      </w:r>
    </w:p>
    <w:p w14:paraId="455CD829" w14:textId="77777777" w:rsidR="00BD41F9" w:rsidRDefault="00BD41F9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pict w14:anchorId="2B7CC2CF">
          <v:shape id="Slika 20" o:spid="_x0000_i1028" type="#_x0000_t75" style="width:320pt;height:239.35pt;visibility:visible">
            <v:imagedata r:id="rId23" o:title=""/>
          </v:shape>
        </w:pict>
      </w:r>
    </w:p>
    <w:p w14:paraId="15DD6AF9" w14:textId="400796BC" w:rsidR="00BD41F9" w:rsidRDefault="00AF0138" w:rsidP="00BD41F9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results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correlations</w:t>
      </w:r>
      <w:proofErr w:type="spellEnd"/>
      <w:r>
        <w:rPr>
          <w:rStyle w:val="Naglaeno"/>
          <w:b w:val="0"/>
        </w:rPr>
        <w:t>:</w:t>
      </w:r>
      <w:r>
        <w:rPr>
          <w:rStyle w:val="Naglaeno"/>
          <w:b w:val="0"/>
        </w:rPr>
        <w:br/>
      </w:r>
    </w:p>
    <w:p w14:paraId="449C70AB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:</w:t>
      </w:r>
    </w:p>
    <w:p w14:paraId="409B1B5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1     0     0</w:t>
      </w:r>
    </w:p>
    <w:p w14:paraId="1974B14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0     1     0</w:t>
      </w:r>
    </w:p>
    <w:p w14:paraId="2CC0932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0     0     1</w:t>
      </w:r>
    </w:p>
    <w:p w14:paraId="72DA3421" w14:textId="77777777" w:rsidR="00270C91" w:rsidRPr="00270C91" w:rsidRDefault="00270C91" w:rsidP="00270C91">
      <w:pPr>
        <w:rPr>
          <w:rStyle w:val="Naglaeno"/>
          <w:b w:val="0"/>
        </w:rPr>
      </w:pPr>
    </w:p>
    <w:p w14:paraId="380EC495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:</w:t>
      </w:r>
    </w:p>
    <w:p w14:paraId="299865DE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0.9971    0.0002    0.0002    0.0026</w:t>
      </w:r>
    </w:p>
    <w:p w14:paraId="5688B20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0.0006    0.9767         0         0</w:t>
      </w:r>
    </w:p>
    <w:p w14:paraId="552312E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0.0011         0    0.9195         0</w:t>
      </w:r>
    </w:p>
    <w:p w14:paraId="3D992FFD" w14:textId="77777777" w:rsidR="00270C91" w:rsidRPr="00270C91" w:rsidRDefault="00270C91" w:rsidP="00270C91">
      <w:pPr>
        <w:rPr>
          <w:rStyle w:val="Naglaeno"/>
          <w:b w:val="0"/>
        </w:rPr>
      </w:pPr>
    </w:p>
    <w:p w14:paraId="38D2D15B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:</w:t>
      </w:r>
    </w:p>
    <w:p w14:paraId="0AB65EB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0.9882         0    0.0002    0.0090    0.0026</w:t>
      </w:r>
    </w:p>
    <w:p w14:paraId="115D218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0.0013    0.9535         0         0         0</w:t>
      </w:r>
    </w:p>
    <w:p w14:paraId="3CDADEC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0.0011         0    0.9195         0         0</w:t>
      </w:r>
    </w:p>
    <w:p w14:paraId="33A04EE2" w14:textId="77777777" w:rsidR="00270C91" w:rsidRPr="00270C91" w:rsidRDefault="00270C91" w:rsidP="00270C91">
      <w:pPr>
        <w:rPr>
          <w:rStyle w:val="Naglaeno"/>
          <w:b w:val="0"/>
        </w:rPr>
      </w:pPr>
    </w:p>
    <w:p w14:paraId="27FEF37E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:</w:t>
      </w:r>
    </w:p>
    <w:p w14:paraId="7ACFF5D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0.9971    0.0002    0.0002    0.0026</w:t>
      </w:r>
    </w:p>
    <w:p w14:paraId="171868B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0.0005    0.9826         0         0</w:t>
      </w:r>
    </w:p>
    <w:p w14:paraId="1E7531B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lastRenderedPageBreak/>
        <w:t xml:space="preserve">    0.0011         0    0.9195         0</w:t>
      </w:r>
    </w:p>
    <w:p w14:paraId="1101AE33" w14:textId="77777777" w:rsidR="00270C91" w:rsidRPr="00270C91" w:rsidRDefault="00270C91" w:rsidP="00270C91">
      <w:pPr>
        <w:rPr>
          <w:rStyle w:val="Naglaeno"/>
          <w:b w:val="0"/>
        </w:rPr>
      </w:pPr>
    </w:p>
    <w:p w14:paraId="08849726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:</w:t>
      </w:r>
    </w:p>
    <w:p w14:paraId="61A73E4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0.9868         0    0.0002    0.0130</w:t>
      </w:r>
    </w:p>
    <w:p w14:paraId="680C3F5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0.0015    0.9477         0         0</w:t>
      </w:r>
    </w:p>
    <w:p w14:paraId="38E6025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6AF54788" w14:textId="77777777" w:rsidR="00270C91" w:rsidRPr="00270C91" w:rsidRDefault="00270C91" w:rsidP="00270C91">
      <w:pPr>
        <w:rPr>
          <w:rStyle w:val="Naglaeno"/>
          <w:b w:val="0"/>
        </w:rPr>
      </w:pPr>
    </w:p>
    <w:p w14:paraId="5EC60A84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6E8E492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0.9870         0    0.0002    0.0129</w:t>
      </w:r>
    </w:p>
    <w:p w14:paraId="639A8B1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0.0010    0.9651         0         0</w:t>
      </w:r>
    </w:p>
    <w:p w14:paraId="3AD76E8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75B874E7" w14:textId="77777777" w:rsidR="00270C91" w:rsidRPr="00270C91" w:rsidRDefault="00270C91" w:rsidP="00270C91">
      <w:pPr>
        <w:rPr>
          <w:rStyle w:val="Naglaeno"/>
          <w:b w:val="0"/>
        </w:rPr>
      </w:pPr>
    </w:p>
    <w:p w14:paraId="4069BAC7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332F3DA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0.9870         0    0.0002    0.0129</w:t>
      </w:r>
    </w:p>
    <w:p w14:paraId="365E30C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5682F43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78E0210B" w14:textId="77777777" w:rsidR="00270C91" w:rsidRPr="00270C91" w:rsidRDefault="00270C91" w:rsidP="00270C91">
      <w:pPr>
        <w:rPr>
          <w:rStyle w:val="Naglaeno"/>
          <w:b w:val="0"/>
        </w:rPr>
      </w:pPr>
    </w:p>
    <w:p w14:paraId="4960AA3E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1C6FE11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0.9868         0    0.0002    0.0130</w:t>
      </w:r>
    </w:p>
    <w:p w14:paraId="0B1C188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4FE5208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241E753A" w14:textId="77777777" w:rsidR="00270C91" w:rsidRPr="00270C91" w:rsidRDefault="00270C91" w:rsidP="00270C91">
      <w:pPr>
        <w:rPr>
          <w:rStyle w:val="Naglaeno"/>
          <w:b w:val="0"/>
        </w:rPr>
      </w:pPr>
    </w:p>
    <w:p w14:paraId="3F83E7CB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426039A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0.9866         0    0.0002    0.0132</w:t>
      </w:r>
    </w:p>
    <w:p w14:paraId="00908C8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446B7D6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6AB74710" w14:textId="77777777" w:rsidR="00270C91" w:rsidRPr="00270C91" w:rsidRDefault="00270C91" w:rsidP="00270C91">
      <w:pPr>
        <w:rPr>
          <w:rStyle w:val="Naglaeno"/>
          <w:b w:val="0"/>
        </w:rPr>
      </w:pPr>
    </w:p>
    <w:p w14:paraId="142E2A46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:</w:t>
      </w:r>
    </w:p>
    <w:p w14:paraId="4A1883C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0.9971    0.0002    0.0002    0.0026</w:t>
      </w:r>
    </w:p>
    <w:p w14:paraId="2983C2D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0.0006    0.9767         0         0</w:t>
      </w:r>
    </w:p>
    <w:p w14:paraId="3ED71E6E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0.0011         0    0.9195         0</w:t>
      </w:r>
    </w:p>
    <w:p w14:paraId="5DB737C1" w14:textId="77777777" w:rsidR="00270C91" w:rsidRPr="00270C91" w:rsidRDefault="00270C91" w:rsidP="00270C91">
      <w:pPr>
        <w:rPr>
          <w:rStyle w:val="Naglaeno"/>
          <w:b w:val="0"/>
        </w:rPr>
      </w:pPr>
    </w:p>
    <w:p w14:paraId="58E2C020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:</w:t>
      </w:r>
    </w:p>
    <w:p w14:paraId="0DF183B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0.9882         0    0.0002    0.0090    0.0026</w:t>
      </w:r>
    </w:p>
    <w:p w14:paraId="0557A3A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0.0013    0.9535         0         0         0</w:t>
      </w:r>
    </w:p>
    <w:p w14:paraId="0E2E2E2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0.0011         0    0.9195         0         0</w:t>
      </w:r>
    </w:p>
    <w:p w14:paraId="1CACC0D8" w14:textId="77777777" w:rsidR="00270C91" w:rsidRPr="00270C91" w:rsidRDefault="00270C91" w:rsidP="00270C91">
      <w:pPr>
        <w:rPr>
          <w:rStyle w:val="Naglaeno"/>
          <w:b w:val="0"/>
        </w:rPr>
      </w:pPr>
    </w:p>
    <w:p w14:paraId="2A6EE6ED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:</w:t>
      </w:r>
    </w:p>
    <w:p w14:paraId="7B9DDE5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0.9971    0.0002    0.0002    0.0026</w:t>
      </w:r>
    </w:p>
    <w:p w14:paraId="7268DF4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0.0005    0.9826         0         0</w:t>
      </w:r>
    </w:p>
    <w:p w14:paraId="3C4A1E2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0.0011         0    0.9195         0</w:t>
      </w:r>
    </w:p>
    <w:p w14:paraId="02748289" w14:textId="77777777" w:rsidR="00270C91" w:rsidRPr="00270C91" w:rsidRDefault="00270C91" w:rsidP="00270C91">
      <w:pPr>
        <w:rPr>
          <w:rStyle w:val="Naglaeno"/>
          <w:b w:val="0"/>
        </w:rPr>
      </w:pPr>
    </w:p>
    <w:p w14:paraId="4AC0819C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:</w:t>
      </w:r>
    </w:p>
    <w:p w14:paraId="56390E3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0.9868         0    0.0002    0.0130</w:t>
      </w:r>
    </w:p>
    <w:p w14:paraId="65E3754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0.0015    0.9477         0         0</w:t>
      </w:r>
    </w:p>
    <w:p w14:paraId="6217E79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4A1C2C73" w14:textId="77777777" w:rsidR="00270C91" w:rsidRPr="00270C91" w:rsidRDefault="00270C91" w:rsidP="00270C91">
      <w:pPr>
        <w:rPr>
          <w:rStyle w:val="Naglaeno"/>
          <w:b w:val="0"/>
        </w:rPr>
      </w:pPr>
    </w:p>
    <w:p w14:paraId="35E21224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3CDECB2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0.9870         0    0.0002    0.0129</w:t>
      </w:r>
    </w:p>
    <w:p w14:paraId="4A24ED2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0.0010    0.9651         0         0</w:t>
      </w:r>
    </w:p>
    <w:p w14:paraId="05AB351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14212647" w14:textId="77777777" w:rsidR="00270C91" w:rsidRPr="00270C91" w:rsidRDefault="00270C91" w:rsidP="00270C91">
      <w:pPr>
        <w:rPr>
          <w:rStyle w:val="Naglaeno"/>
          <w:b w:val="0"/>
        </w:rPr>
      </w:pPr>
    </w:p>
    <w:p w14:paraId="56C6209F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09DE61C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0.9870         0    0.0002    0.0129</w:t>
      </w:r>
    </w:p>
    <w:p w14:paraId="33591BD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7C8D715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59435627" w14:textId="77777777" w:rsidR="00270C91" w:rsidRPr="00270C91" w:rsidRDefault="00270C91" w:rsidP="00270C91">
      <w:pPr>
        <w:rPr>
          <w:rStyle w:val="Naglaeno"/>
          <w:b w:val="0"/>
        </w:rPr>
      </w:pPr>
    </w:p>
    <w:p w14:paraId="074CEDC3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2D4A124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0.9868         0    0.0002    0.0130</w:t>
      </w:r>
    </w:p>
    <w:p w14:paraId="0DAC0FB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1CE4158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751BD142" w14:textId="77777777" w:rsidR="00270C91" w:rsidRPr="00270C91" w:rsidRDefault="00270C91" w:rsidP="00270C91">
      <w:pPr>
        <w:rPr>
          <w:rStyle w:val="Naglaeno"/>
          <w:b w:val="0"/>
        </w:rPr>
      </w:pPr>
    </w:p>
    <w:p w14:paraId="4737C7AA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lastRenderedPageBreak/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2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41F393C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0.9866         0    0.0002    0.0132</w:t>
      </w:r>
    </w:p>
    <w:p w14:paraId="387A37E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0.0013    0.9535         0         0</w:t>
      </w:r>
    </w:p>
    <w:p w14:paraId="43BE77B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0.0007         0    0.9540         0</w:t>
      </w:r>
    </w:p>
    <w:p w14:paraId="7D04BF63" w14:textId="77777777" w:rsidR="00270C91" w:rsidRPr="00270C91" w:rsidRDefault="00270C91" w:rsidP="00270C91">
      <w:pPr>
        <w:rPr>
          <w:rStyle w:val="Naglaeno"/>
          <w:b w:val="0"/>
        </w:rPr>
      </w:pPr>
    </w:p>
    <w:p w14:paraId="3A2F3379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:</w:t>
      </w:r>
    </w:p>
    <w:p w14:paraId="3FD6823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0.9907    0.0002         0    0.0090    0.0002</w:t>
      </w:r>
    </w:p>
    <w:p w14:paraId="234D9ED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0.0010    0.9645         0         0         0</w:t>
      </w:r>
    </w:p>
    <w:p w14:paraId="73D28BE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0         0    1.0000         0         0</w:t>
      </w:r>
    </w:p>
    <w:p w14:paraId="6F4EA7F6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0.0002         0         0         0    0.9375</w:t>
      </w:r>
    </w:p>
    <w:p w14:paraId="378E704B" w14:textId="77777777" w:rsidR="00270C91" w:rsidRPr="00270C91" w:rsidRDefault="00270C91" w:rsidP="00270C91">
      <w:pPr>
        <w:rPr>
          <w:rStyle w:val="Naglaeno"/>
          <w:b w:val="0"/>
        </w:rPr>
      </w:pPr>
    </w:p>
    <w:p w14:paraId="6E76C4AF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:</w:t>
      </w:r>
    </w:p>
    <w:p w14:paraId="5D646CC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0.9997    0.0002         0    0.0002</w:t>
      </w:r>
    </w:p>
    <w:p w14:paraId="70AEDEC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0    0.9941         0         0</w:t>
      </w:r>
    </w:p>
    <w:p w14:paraId="7FA6084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1F9899C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0.0002         0         0    0.9375</w:t>
      </w:r>
    </w:p>
    <w:p w14:paraId="3C506F97" w14:textId="77777777" w:rsidR="00270C91" w:rsidRPr="00270C91" w:rsidRDefault="00270C91" w:rsidP="00270C91">
      <w:pPr>
        <w:rPr>
          <w:rStyle w:val="Naglaeno"/>
          <w:b w:val="0"/>
        </w:rPr>
      </w:pPr>
    </w:p>
    <w:p w14:paraId="74D5B6D7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:</w:t>
      </w:r>
    </w:p>
    <w:p w14:paraId="45D43EC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0.9879    0.0003    0.0011    0.0106</w:t>
      </w:r>
    </w:p>
    <w:p w14:paraId="7A794F0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0.0013    0.9527         0         0</w:t>
      </w:r>
    </w:p>
    <w:p w14:paraId="1ADAA21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5089AD5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0.0002         0         0    0.1852</w:t>
      </w:r>
    </w:p>
    <w:p w14:paraId="4CCCB488" w14:textId="77777777" w:rsidR="00270C91" w:rsidRPr="00270C91" w:rsidRDefault="00270C91" w:rsidP="00270C91">
      <w:pPr>
        <w:rPr>
          <w:rStyle w:val="Naglaeno"/>
          <w:b w:val="0"/>
        </w:rPr>
      </w:pPr>
    </w:p>
    <w:p w14:paraId="6436A6E3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1FAD385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0.9881    0.0005    0.0011    0.0103</w:t>
      </w:r>
    </w:p>
    <w:p w14:paraId="5358492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0.0010    0.9645         0         0</w:t>
      </w:r>
    </w:p>
    <w:p w14:paraId="7CFC848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7E7479C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0         0         0    0.2000</w:t>
      </w:r>
    </w:p>
    <w:p w14:paraId="55704EDC" w14:textId="77777777" w:rsidR="00270C91" w:rsidRPr="00270C91" w:rsidRDefault="00270C91" w:rsidP="00270C91">
      <w:pPr>
        <w:rPr>
          <w:rStyle w:val="Naglaeno"/>
          <w:b w:val="0"/>
        </w:rPr>
      </w:pPr>
    </w:p>
    <w:p w14:paraId="508E3519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7A97DE7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0.9879    0.0003    0.0011    0.0106</w:t>
      </w:r>
    </w:p>
    <w:p w14:paraId="2F3F5C8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lastRenderedPageBreak/>
        <w:t xml:space="preserve">    0.0011    0.9586         0         0</w:t>
      </w:r>
    </w:p>
    <w:p w14:paraId="2CCD1E9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541AD97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0.0003         0         0    0.1750</w:t>
      </w:r>
    </w:p>
    <w:p w14:paraId="2514E7C5" w14:textId="77777777" w:rsidR="00270C91" w:rsidRPr="00270C91" w:rsidRDefault="00270C91" w:rsidP="00270C91">
      <w:pPr>
        <w:rPr>
          <w:rStyle w:val="Naglaeno"/>
          <w:b w:val="0"/>
        </w:rPr>
      </w:pPr>
    </w:p>
    <w:p w14:paraId="2E0C45FC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27E5B116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0.9881    0.0003    0.0011    0.0105</w:t>
      </w:r>
    </w:p>
    <w:p w14:paraId="31C758F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0.0011    0.9586         0         0</w:t>
      </w:r>
    </w:p>
    <w:p w14:paraId="47AD73A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643B42D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0         0         0    0.1975</w:t>
      </w:r>
    </w:p>
    <w:p w14:paraId="507FCBCE" w14:textId="77777777" w:rsidR="00270C91" w:rsidRPr="00270C91" w:rsidRDefault="00270C91" w:rsidP="00270C91">
      <w:pPr>
        <w:rPr>
          <w:rStyle w:val="Naglaeno"/>
          <w:b w:val="0"/>
        </w:rPr>
      </w:pPr>
    </w:p>
    <w:p w14:paraId="51BA834A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3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7B4B857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0.9878    0.0003    0.0011    0.0108</w:t>
      </w:r>
    </w:p>
    <w:p w14:paraId="1B4C59C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0.0011    0.9586         0         0</w:t>
      </w:r>
    </w:p>
    <w:p w14:paraId="5B1C496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6739042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0.0002         0         0    0.1829</w:t>
      </w:r>
    </w:p>
    <w:p w14:paraId="11604EAB" w14:textId="77777777" w:rsidR="00270C91" w:rsidRPr="00270C91" w:rsidRDefault="00270C91" w:rsidP="00270C91">
      <w:pPr>
        <w:rPr>
          <w:rStyle w:val="Naglaeno"/>
          <w:b w:val="0"/>
        </w:rPr>
      </w:pPr>
    </w:p>
    <w:p w14:paraId="36B6A015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:</w:t>
      </w:r>
    </w:p>
    <w:p w14:paraId="172814AE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0.9910    0.0010         0         0</w:t>
      </w:r>
    </w:p>
    <w:p w14:paraId="77AE22E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0    0.9647         0         0</w:t>
      </w:r>
    </w:p>
    <w:p w14:paraId="6E7D49D6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57867BD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0.0090         0         0         0</w:t>
      </w:r>
    </w:p>
    <w:p w14:paraId="5D49027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0         0         0    1.0000</w:t>
      </w:r>
    </w:p>
    <w:p w14:paraId="54F0DE55" w14:textId="77777777" w:rsidR="00270C91" w:rsidRPr="00270C91" w:rsidRDefault="00270C91" w:rsidP="00270C91">
      <w:pPr>
        <w:rPr>
          <w:rStyle w:val="Naglaeno"/>
          <w:b w:val="0"/>
        </w:rPr>
      </w:pPr>
    </w:p>
    <w:p w14:paraId="378E3ED1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:</w:t>
      </w:r>
    </w:p>
    <w:p w14:paraId="670CACE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0.9966    0.0003    0.0011    0.0019</w:t>
      </w:r>
    </w:p>
    <w:p w14:paraId="6C51A64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0.0005    0.9817         0         0</w:t>
      </w:r>
    </w:p>
    <w:p w14:paraId="1364F0E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2279774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0.0003         0         0    0.6667</w:t>
      </w:r>
    </w:p>
    <w:p w14:paraId="28E09CB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0.0002         0         0    0.1852</w:t>
      </w:r>
    </w:p>
    <w:p w14:paraId="4BE97A8A" w14:textId="77777777" w:rsidR="00270C91" w:rsidRPr="00270C91" w:rsidRDefault="00270C91" w:rsidP="00270C91">
      <w:pPr>
        <w:rPr>
          <w:rStyle w:val="Naglaeno"/>
          <w:b w:val="0"/>
        </w:rPr>
      </w:pPr>
    </w:p>
    <w:p w14:paraId="570EDA58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6FDB567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lastRenderedPageBreak/>
        <w:t xml:space="preserve">    0.9964    0.0006    0.0011    0.0018</w:t>
      </w:r>
    </w:p>
    <w:p w14:paraId="4C9197D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0.0003    0.9759         0         0</w:t>
      </w:r>
    </w:p>
    <w:p w14:paraId="087A96A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61F1669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0.0005         0         0    0.6625</w:t>
      </w:r>
    </w:p>
    <w:p w14:paraId="04F8BED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0         0         0    0.2000</w:t>
      </w:r>
    </w:p>
    <w:p w14:paraId="55BE02BD" w14:textId="77777777" w:rsidR="00270C91" w:rsidRPr="00270C91" w:rsidRDefault="00270C91" w:rsidP="00270C91">
      <w:pPr>
        <w:rPr>
          <w:rStyle w:val="Naglaeno"/>
          <w:b w:val="0"/>
        </w:rPr>
      </w:pPr>
    </w:p>
    <w:p w14:paraId="757BF52F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2F79F4D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0.9963    0.0005    0.0011    0.0021</w:t>
      </w:r>
    </w:p>
    <w:p w14:paraId="74B21A1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0.0005    0.9817         0         0</w:t>
      </w:r>
    </w:p>
    <w:p w14:paraId="6F9FE39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63EAB57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0.0005         0         0    0.6625</w:t>
      </w:r>
    </w:p>
    <w:p w14:paraId="3E3FF36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0.0003         0         0    0.1750</w:t>
      </w:r>
    </w:p>
    <w:p w14:paraId="36690B69" w14:textId="77777777" w:rsidR="00270C91" w:rsidRPr="00270C91" w:rsidRDefault="00270C91" w:rsidP="00270C91">
      <w:pPr>
        <w:rPr>
          <w:rStyle w:val="Naglaeno"/>
          <w:b w:val="0"/>
        </w:rPr>
      </w:pPr>
    </w:p>
    <w:p w14:paraId="76E78AF1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2BCA2A8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0.9964    0.0005    0.0011    0.0019</w:t>
      </w:r>
    </w:p>
    <w:p w14:paraId="05CF256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0.0005    0.9817         0         0</w:t>
      </w:r>
    </w:p>
    <w:p w14:paraId="76DA095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25A598F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0.0005         0         0    0.6543</w:t>
      </w:r>
    </w:p>
    <w:p w14:paraId="5CEAECE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0         0         0    0.1975</w:t>
      </w:r>
    </w:p>
    <w:p w14:paraId="3B8FA007" w14:textId="77777777" w:rsidR="00270C91" w:rsidRPr="00270C91" w:rsidRDefault="00270C91" w:rsidP="00270C91">
      <w:pPr>
        <w:rPr>
          <w:rStyle w:val="Naglaeno"/>
          <w:b w:val="0"/>
        </w:rPr>
      </w:pPr>
    </w:p>
    <w:p w14:paraId="0FFB1047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4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2DAC1E3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0.9963    0.0005    0.0011    0.0021</w:t>
      </w:r>
    </w:p>
    <w:p w14:paraId="3F0F836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0.0005    0.9817         0         0</w:t>
      </w:r>
    </w:p>
    <w:p w14:paraId="5130464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4404FF6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0.0003         0         0    0.6585</w:t>
      </w:r>
    </w:p>
    <w:p w14:paraId="0EC7556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0.0002         0         0    0.1829</w:t>
      </w:r>
    </w:p>
    <w:p w14:paraId="10235C35" w14:textId="77777777" w:rsidR="00270C91" w:rsidRPr="00270C91" w:rsidRDefault="00270C91" w:rsidP="00270C91">
      <w:pPr>
        <w:rPr>
          <w:rStyle w:val="Naglaeno"/>
          <w:b w:val="0"/>
        </w:rPr>
      </w:pPr>
    </w:p>
    <w:p w14:paraId="37951B4C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:</w:t>
      </w:r>
    </w:p>
    <w:p w14:paraId="6E44F55E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0.9881    0.0002    0.0011    0.0106</w:t>
      </w:r>
    </w:p>
    <w:p w14:paraId="6686114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0.0013    0.9529         0         0</w:t>
      </w:r>
    </w:p>
    <w:p w14:paraId="4051D3FE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1E3E932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lastRenderedPageBreak/>
        <w:t xml:space="preserve">    0.0002         0         0    0.1852</w:t>
      </w:r>
    </w:p>
    <w:p w14:paraId="619F73B7" w14:textId="77777777" w:rsidR="00270C91" w:rsidRPr="00270C91" w:rsidRDefault="00270C91" w:rsidP="00270C91">
      <w:pPr>
        <w:rPr>
          <w:rStyle w:val="Naglaeno"/>
          <w:b w:val="0"/>
        </w:rPr>
      </w:pPr>
    </w:p>
    <w:p w14:paraId="3D2710B1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1EB82EA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0.9882    0.0003    0.0011    0.0103</w:t>
      </w:r>
    </w:p>
    <w:p w14:paraId="1AE2295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0.0010    0.9647         0         0</w:t>
      </w:r>
    </w:p>
    <w:p w14:paraId="7158A75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7118083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0         0         0    0.2000</w:t>
      </w:r>
    </w:p>
    <w:p w14:paraId="420144B5" w14:textId="77777777" w:rsidR="00270C91" w:rsidRPr="00270C91" w:rsidRDefault="00270C91" w:rsidP="00270C91">
      <w:pPr>
        <w:rPr>
          <w:rStyle w:val="Naglaeno"/>
          <w:b w:val="0"/>
        </w:rPr>
      </w:pPr>
    </w:p>
    <w:p w14:paraId="45B5BC47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6804D88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0.9881    0.0002    0.0011    0.0106</w:t>
      </w:r>
    </w:p>
    <w:p w14:paraId="1CF423C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0.0011    0.9588         0         0</w:t>
      </w:r>
    </w:p>
    <w:p w14:paraId="5D0DC74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74A4141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0.0003         0         0    0.1750</w:t>
      </w:r>
    </w:p>
    <w:p w14:paraId="55A48463" w14:textId="77777777" w:rsidR="00270C91" w:rsidRPr="00270C91" w:rsidRDefault="00270C91" w:rsidP="00270C91">
      <w:pPr>
        <w:rPr>
          <w:rStyle w:val="Naglaeno"/>
          <w:b w:val="0"/>
        </w:rPr>
      </w:pPr>
    </w:p>
    <w:p w14:paraId="23779A84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3E6F778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0.9882    0.0002    0.0011    0.0105</w:t>
      </w:r>
    </w:p>
    <w:p w14:paraId="5549F52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0.0011    0.9588         0         0</w:t>
      </w:r>
    </w:p>
    <w:p w14:paraId="114F857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32C09A2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0         0         0    0.1975</w:t>
      </w:r>
    </w:p>
    <w:p w14:paraId="21E57A52" w14:textId="77777777" w:rsidR="00270C91" w:rsidRPr="00270C91" w:rsidRDefault="00270C91" w:rsidP="00270C91">
      <w:pPr>
        <w:rPr>
          <w:rStyle w:val="Naglaeno"/>
          <w:b w:val="0"/>
        </w:rPr>
      </w:pPr>
    </w:p>
    <w:p w14:paraId="7B925435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5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37B56CD7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0.9879    0.0002    0.0011    0.0108</w:t>
      </w:r>
    </w:p>
    <w:p w14:paraId="461D4A0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0.0011    0.9588         0         0</w:t>
      </w:r>
    </w:p>
    <w:p w14:paraId="6CAE954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0.0007         0    0.9167         0</w:t>
      </w:r>
    </w:p>
    <w:p w14:paraId="00A2E79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0.0002         0         0    0.1829</w:t>
      </w:r>
    </w:p>
    <w:p w14:paraId="049A86DD" w14:textId="77777777" w:rsidR="00270C91" w:rsidRPr="00270C91" w:rsidRDefault="00270C91" w:rsidP="00270C91">
      <w:pPr>
        <w:rPr>
          <w:rStyle w:val="Naglaeno"/>
          <w:b w:val="0"/>
        </w:rPr>
      </w:pPr>
    </w:p>
    <w:p w14:paraId="37346FF4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:</w:t>
      </w:r>
    </w:p>
    <w:p w14:paraId="71B7B44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0.9985    0.0007    0.0003    0.0005</w:t>
      </w:r>
    </w:p>
    <w:p w14:paraId="2F8C9B3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0.0002    0.9759         0         0</w:t>
      </w:r>
    </w:p>
    <w:p w14:paraId="402BF52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7169E23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0.0007         0         0    0.9506</w:t>
      </w:r>
    </w:p>
    <w:p w14:paraId="06193A05" w14:textId="77777777" w:rsidR="00270C91" w:rsidRPr="00270C91" w:rsidRDefault="00270C91" w:rsidP="00270C91">
      <w:pPr>
        <w:rPr>
          <w:rStyle w:val="Naglaeno"/>
          <w:b w:val="0"/>
        </w:rPr>
      </w:pPr>
    </w:p>
    <w:p w14:paraId="10D38F09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1F230F1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0.9997    0.0002         0    0.0002</w:t>
      </w:r>
    </w:p>
    <w:p w14:paraId="1F07598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0    0.9939         0         0</w:t>
      </w:r>
    </w:p>
    <w:p w14:paraId="7803286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2C32ABE6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0.0003         0         0    0.9753</w:t>
      </w:r>
    </w:p>
    <w:p w14:paraId="2EF9695A" w14:textId="77777777" w:rsidR="00270C91" w:rsidRPr="00270C91" w:rsidRDefault="00270C91" w:rsidP="00270C91">
      <w:pPr>
        <w:rPr>
          <w:rStyle w:val="Naglaeno"/>
          <w:b w:val="0"/>
        </w:rPr>
      </w:pPr>
    </w:p>
    <w:p w14:paraId="314B7085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36287B7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0.9987    0.0005    0.0003    0.0005</w:t>
      </w:r>
    </w:p>
    <w:p w14:paraId="4A14E28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0.0003    0.9817         0         0</w:t>
      </w:r>
    </w:p>
    <w:p w14:paraId="1E429F7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7CEC9D4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0.0005         0         0    0.9630</w:t>
      </w:r>
    </w:p>
    <w:p w14:paraId="1C5B8398" w14:textId="77777777" w:rsidR="00270C91" w:rsidRPr="00270C91" w:rsidRDefault="00270C91" w:rsidP="00270C91">
      <w:pPr>
        <w:rPr>
          <w:rStyle w:val="Naglaeno"/>
          <w:b w:val="0"/>
        </w:rPr>
      </w:pPr>
    </w:p>
    <w:p w14:paraId="7DD411FE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6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4BC32AD1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0.9997    0.0002         0    0.0002</w:t>
      </w:r>
    </w:p>
    <w:p w14:paraId="194E835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0    0.9939         0         0</w:t>
      </w:r>
    </w:p>
    <w:p w14:paraId="7411A4A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63E59046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0         0         0    0.9878</w:t>
      </w:r>
    </w:p>
    <w:p w14:paraId="78DCBAE6" w14:textId="77777777" w:rsidR="00270C91" w:rsidRPr="00270C91" w:rsidRDefault="00270C91" w:rsidP="00270C91">
      <w:pPr>
        <w:rPr>
          <w:rStyle w:val="Naglaeno"/>
          <w:b w:val="0"/>
        </w:rPr>
      </w:pPr>
    </w:p>
    <w:p w14:paraId="46FAF1DB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:</w:t>
      </w:r>
    </w:p>
    <w:p w14:paraId="241D326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0.9985    0.0002    0.0003    0.0007</w:t>
      </w:r>
    </w:p>
    <w:p w14:paraId="0F237D1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0.0005    0.9819         0         0</w:t>
      </w:r>
    </w:p>
    <w:p w14:paraId="5F820BB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1B07F56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0.0007         0         0    0.9500</w:t>
      </w:r>
    </w:p>
    <w:p w14:paraId="1B5D1674" w14:textId="77777777" w:rsidR="00270C91" w:rsidRPr="00270C91" w:rsidRDefault="00270C91" w:rsidP="00270C91">
      <w:pPr>
        <w:rPr>
          <w:rStyle w:val="Naglaeno"/>
          <w:b w:val="0"/>
        </w:rPr>
      </w:pPr>
    </w:p>
    <w:p w14:paraId="5D332AEB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0F025DD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0.9997         0         0    0.0002</w:t>
      </w:r>
    </w:p>
    <w:p w14:paraId="68D73DE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0.0003    0.9880         0         0</w:t>
      </w:r>
    </w:p>
    <w:p w14:paraId="246F7CC0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6411887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0         0         0    0.9877</w:t>
      </w:r>
    </w:p>
    <w:p w14:paraId="0FAC6E2F" w14:textId="77777777" w:rsidR="00270C91" w:rsidRPr="00270C91" w:rsidRDefault="00270C91" w:rsidP="00270C91">
      <w:pPr>
        <w:rPr>
          <w:rStyle w:val="Naglaeno"/>
          <w:b w:val="0"/>
        </w:rPr>
      </w:pPr>
    </w:p>
    <w:p w14:paraId="650BC2B6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lastRenderedPageBreak/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7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0F399E7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0.9987    0.0002    0.0003    0.0008</w:t>
      </w:r>
    </w:p>
    <w:p w14:paraId="308095EB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0.0005    0.9819         0         0</w:t>
      </w:r>
    </w:p>
    <w:p w14:paraId="500420A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4966718D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0.0005         0         0    0.9390</w:t>
      </w:r>
    </w:p>
    <w:p w14:paraId="7A1F0CDB" w14:textId="77777777" w:rsidR="00270C91" w:rsidRPr="00270C91" w:rsidRDefault="00270C91" w:rsidP="00270C91">
      <w:pPr>
        <w:rPr>
          <w:rStyle w:val="Naglaeno"/>
          <w:b w:val="0"/>
        </w:rPr>
      </w:pPr>
    </w:p>
    <w:p w14:paraId="143D1736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:</w:t>
      </w:r>
    </w:p>
    <w:p w14:paraId="06B02A9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0.9987    0.0003    0.0003    0.0007</w:t>
      </w:r>
    </w:p>
    <w:p w14:paraId="2F5EB0A2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0.0003    0.9878         0         0</w:t>
      </w:r>
    </w:p>
    <w:p w14:paraId="5EAAFF28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610B863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0.0005         0         0    0.9506</w:t>
      </w:r>
    </w:p>
    <w:p w14:paraId="12298A6F" w14:textId="77777777" w:rsidR="00270C91" w:rsidRPr="00270C91" w:rsidRDefault="00270C91" w:rsidP="00270C91">
      <w:pPr>
        <w:rPr>
          <w:rStyle w:val="Naglaeno"/>
          <w:b w:val="0"/>
        </w:rPr>
      </w:pPr>
    </w:p>
    <w:p w14:paraId="5EB0879C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8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354F49DC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0.9997         0         0    0.0003</w:t>
      </w:r>
    </w:p>
    <w:p w14:paraId="3DD13CC3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0    1.0000         0         0</w:t>
      </w:r>
    </w:p>
    <w:p w14:paraId="1F14D564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0         0    1.0000         0</w:t>
      </w:r>
    </w:p>
    <w:p w14:paraId="7D4B1AEA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     0         0         0    0.9756</w:t>
      </w:r>
    </w:p>
    <w:p w14:paraId="45548F0C" w14:textId="77777777" w:rsidR="00270C91" w:rsidRPr="00270C91" w:rsidRDefault="00270C91" w:rsidP="00270C91">
      <w:pPr>
        <w:rPr>
          <w:rStyle w:val="Naglaeno"/>
          <w:b w:val="0"/>
        </w:rPr>
      </w:pPr>
    </w:p>
    <w:p w14:paraId="5800ABEE" w14:textId="77777777" w:rsidR="00270C91" w:rsidRPr="00270C91" w:rsidRDefault="00270C91" w:rsidP="00270C91">
      <w:pPr>
        <w:rPr>
          <w:rStyle w:val="Naglaeno"/>
          <w:b w:val="0"/>
        </w:rPr>
      </w:pPr>
      <w:proofErr w:type="spellStart"/>
      <w:r w:rsidRPr="00270C91">
        <w:rPr>
          <w:rStyle w:val="Naglaeno"/>
          <w:b w:val="0"/>
        </w:rPr>
        <w:t>Intersection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between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9 </w:t>
      </w:r>
      <w:proofErr w:type="spellStart"/>
      <w:r w:rsidRPr="00270C91">
        <w:rPr>
          <w:rStyle w:val="Naglaeno"/>
          <w:b w:val="0"/>
        </w:rPr>
        <w:t>and</w:t>
      </w:r>
      <w:proofErr w:type="spellEnd"/>
      <w:r w:rsidRPr="00270C91">
        <w:rPr>
          <w:rStyle w:val="Naglaeno"/>
          <w:b w:val="0"/>
        </w:rPr>
        <w:t xml:space="preserve"> </w:t>
      </w:r>
      <w:proofErr w:type="spellStart"/>
      <w:r w:rsidRPr="00270C91">
        <w:rPr>
          <w:rStyle w:val="Naglaeno"/>
          <w:b w:val="0"/>
        </w:rPr>
        <w:t>rank</w:t>
      </w:r>
      <w:proofErr w:type="spellEnd"/>
      <w:r w:rsidRPr="00270C91">
        <w:rPr>
          <w:rStyle w:val="Naglaeno"/>
          <w:b w:val="0"/>
        </w:rPr>
        <w:t xml:space="preserve"> 10 :</w:t>
      </w:r>
    </w:p>
    <w:p w14:paraId="2CD0AADF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0.9987    0.0003    0.0003    0.0007</w:t>
      </w:r>
    </w:p>
    <w:p w14:paraId="5C37E595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0.0003    0.9878         0         0</w:t>
      </w:r>
    </w:p>
    <w:p w14:paraId="676F6449" w14:textId="77777777" w:rsidR="00270C91" w:rsidRPr="00270C91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0.0003         0    0.9762         0</w:t>
      </w:r>
    </w:p>
    <w:p w14:paraId="022CEC80" w14:textId="37673896" w:rsidR="00AF0138" w:rsidRDefault="00270C91" w:rsidP="00270C91">
      <w:pPr>
        <w:rPr>
          <w:rStyle w:val="Naglaeno"/>
          <w:b w:val="0"/>
        </w:rPr>
      </w:pPr>
      <w:r w:rsidRPr="00270C91">
        <w:rPr>
          <w:rStyle w:val="Naglaeno"/>
          <w:b w:val="0"/>
        </w:rPr>
        <w:t xml:space="preserve">    0.0005         0         0    0.9512</w:t>
      </w:r>
    </w:p>
    <w:p w14:paraId="231EC379" w14:textId="77777777" w:rsidR="00AF0138" w:rsidRDefault="00AF0138">
      <w:pPr>
        <w:rPr>
          <w:rStyle w:val="Naglaeno"/>
          <w:b w:val="0"/>
        </w:rPr>
      </w:pPr>
    </w:p>
    <w:p w14:paraId="502FA37B" w14:textId="77777777" w:rsidR="00E5078D" w:rsidRDefault="00E5078D">
      <w:pPr>
        <w:rPr>
          <w:rStyle w:val="Naglaeno"/>
          <w:b w:val="0"/>
        </w:rPr>
      </w:pPr>
    </w:p>
    <w:p w14:paraId="6A5D9045" w14:textId="60A25F51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274A1A7" w14:textId="77777777" w:rsidR="00BD41F9" w:rsidRPr="00BD41F9" w:rsidRDefault="00BD41F9" w:rsidP="00BD41F9">
      <w:pPr>
        <w:rPr>
          <w:rStyle w:val="Naglaeno"/>
          <w:b w:val="0"/>
        </w:rPr>
      </w:pPr>
    </w:p>
    <w:sectPr w:rsidR="00BD41F9" w:rsidRPr="00BD41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41F9"/>
    <w:rsid w:val="000A2F2D"/>
    <w:rsid w:val="00110221"/>
    <w:rsid w:val="00270C91"/>
    <w:rsid w:val="00274A4E"/>
    <w:rsid w:val="00435230"/>
    <w:rsid w:val="00661F40"/>
    <w:rsid w:val="007B08A9"/>
    <w:rsid w:val="00842A0A"/>
    <w:rsid w:val="00AF0138"/>
    <w:rsid w:val="00BB2B9E"/>
    <w:rsid w:val="00BD41F9"/>
    <w:rsid w:val="00C57624"/>
    <w:rsid w:val="00C57D40"/>
    <w:rsid w:val="00E5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CD40"/>
  <w15:chartTrackingRefBased/>
  <w15:docId w15:val="{758613F7-391B-47E3-AA3D-9A1FF9AAB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BD41F9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BD41F9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BD41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big_dataset_feature_selection_results_with_DBCV_for_Nmin_0_good_results.doc.docx</Template>
  <TotalTime>393</TotalTime>
  <Pages>29</Pages>
  <Words>1895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5</cp:revision>
  <dcterms:created xsi:type="dcterms:W3CDTF">2022-06-12T23:54:00Z</dcterms:created>
  <dcterms:modified xsi:type="dcterms:W3CDTF">2022-06-13T07:12:00Z</dcterms:modified>
</cp:coreProperties>
</file>