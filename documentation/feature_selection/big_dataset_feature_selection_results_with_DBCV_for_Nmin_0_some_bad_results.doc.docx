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BF85D" w14:textId="77777777" w:rsidR="00661F40" w:rsidRDefault="00435A69" w:rsidP="00435A69">
      <w:pPr>
        <w:pStyle w:val="Naslov1"/>
        <w:rPr>
          <w:color w:val="auto"/>
        </w:rPr>
      </w:pP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for </w:t>
      </w:r>
      <w:proofErr w:type="spellStart"/>
      <w:r>
        <w:t>big_dataset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Nmin</w:t>
      </w:r>
      <w:proofErr w:type="spellEnd"/>
      <w:r>
        <w:t xml:space="preserve"> = 10</w:t>
      </w:r>
    </w:p>
    <w:p w14:paraId="13B3D6D6" w14:textId="77777777" w:rsidR="00435A69" w:rsidRDefault="00435A69" w:rsidP="00435A69">
      <w:pPr>
        <w:rPr>
          <w:rStyle w:val="Naglaeno"/>
        </w:rPr>
      </w:pPr>
      <w:r>
        <w:t xml:space="preserve">1. </w:t>
      </w:r>
      <w:proofErr w:type="spellStart"/>
      <w:r>
        <w:t>result</w:t>
      </w:r>
      <w:proofErr w:type="spellEnd"/>
      <w: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max_frequency</w:t>
      </w:r>
      <w:proofErr w:type="spellEnd"/>
      <w:r>
        <w:rPr>
          <w:rStyle w:val="Naglaeno"/>
        </w:rPr>
        <w:t>)</w:t>
      </w:r>
    </w:p>
    <w:p w14:paraId="75459B6B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0.0062405,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0.018741, MinNumPoints: 10</w:t>
      </w:r>
    </w:p>
    <w:p w14:paraId="0A68433F" w14:textId="77777777" w:rsidR="00435A69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0.66925</w:t>
      </w:r>
    </w:p>
    <w:p w14:paraId="5CE8869A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1.4754%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F809D0E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97.0492%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4161D7E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F764AD5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821A1F9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D4FAA11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43C3B7E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6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5C35193" w14:textId="77777777" w:rsidR="00435A69" w:rsidRDefault="00524688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6E6305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lika 1" o:spid="_x0000_i1025" type="#_x0000_t75" style="width:293.35pt;height:219.35pt;visibility:visible">
            <v:imagedata r:id="rId4" o:title=""/>
          </v:shape>
        </w:pict>
      </w:r>
    </w:p>
    <w:p w14:paraId="711D5788" w14:textId="77777777" w:rsidR="00435A69" w:rsidRDefault="00524688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67E1994E">
          <v:shape id="Slika 2" o:spid="_x0000_i1026" type="#_x0000_t75" style="width:282pt;height:210.65pt;visibility:visible">
            <v:imagedata r:id="rId5" o:title=""/>
          </v:shape>
        </w:pict>
      </w:r>
    </w:p>
    <w:p w14:paraId="0DB3E22A" w14:textId="77777777" w:rsidR="00435A69" w:rsidRPr="00524688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  <w:r>
        <w:rPr>
          <w:rStyle w:val="Naglaeno"/>
          <w:b w:val="0"/>
        </w:rPr>
        <w:lastRenderedPageBreak/>
        <w:t xml:space="preserve">2.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max_frequency</w:t>
      </w:r>
      <w:proofErr w:type="spellEnd"/>
      <w:r>
        <w:rPr>
          <w:rStyle w:val="Naglaeno"/>
        </w:rPr>
        <w:t>)</w:t>
      </w:r>
    </w:p>
    <w:p w14:paraId="48F80C25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0.0085671,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0.021067, MinNumPoints: 10</w:t>
      </w:r>
    </w:p>
    <w:p w14:paraId="6EF6CBB1" w14:textId="77777777" w:rsidR="00435A69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0.66481</w:t>
      </w:r>
    </w:p>
    <w:p w14:paraId="0CF146DB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F37F549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96.8852%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0C9AE10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4276CAA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78068DC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443951E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FBC6787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54C32279">
          <v:shape id="Slika 3" o:spid="_x0000_i1027" type="#_x0000_t75" style="width:320pt;height:239.35pt;visibility:visible">
            <v:imagedata r:id="rId6" o:title=""/>
          </v:shape>
        </w:pict>
      </w:r>
    </w:p>
    <w:p w14:paraId="09DC98C3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5D0E4D54">
          <v:shape id="Slika 4" o:spid="_x0000_i1028" type="#_x0000_t75" style="width:320pt;height:239.35pt;visibility:visible">
            <v:imagedata r:id="rId7" o:title=""/>
          </v:shape>
        </w:pict>
      </w:r>
    </w:p>
    <w:p w14:paraId="6EDD27D6" w14:textId="77777777" w:rsidR="00435A69" w:rsidRDefault="00435A6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354E2305" w14:textId="77777777" w:rsidR="00435A69" w:rsidRDefault="00435A69" w:rsidP="00435A69">
      <w:pPr>
        <w:rPr>
          <w:rStyle w:val="Naglaeno"/>
        </w:rPr>
      </w:pPr>
      <w:r>
        <w:rPr>
          <w:rStyle w:val="Naglaeno"/>
          <w:b w:val="0"/>
        </w:rPr>
        <w:t xml:space="preserve">3.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rise_time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counts_from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11A24E69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0.019441,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0.041941, MinNumPoints: 10</w:t>
      </w:r>
    </w:p>
    <w:p w14:paraId="1AA6D296" w14:textId="77777777" w:rsidR="00435A69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0.66373</w:t>
      </w:r>
    </w:p>
    <w:p w14:paraId="0CE98010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2.2951%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4E2A8CC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97.377%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67282C9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210296A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111C3E4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194C963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08B97366">
          <v:shape id="Slika 5" o:spid="_x0000_i1029" type="#_x0000_t75" style="width:320pt;height:239.35pt;visibility:visible">
            <v:imagedata r:id="rId8" o:title=""/>
          </v:shape>
        </w:pict>
      </w:r>
    </w:p>
    <w:p w14:paraId="03FEA05A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4D8CC866">
          <v:shape id="Slika 6" o:spid="_x0000_i1030" type="#_x0000_t75" style="width:320pt;height:239.35pt;visibility:visible">
            <v:imagedata r:id="rId9" o:title=""/>
          </v:shape>
        </w:pict>
      </w:r>
    </w:p>
    <w:p w14:paraId="5A5A57D0" w14:textId="77777777" w:rsidR="00435A69" w:rsidRPr="00524688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  <w:r>
        <w:rPr>
          <w:rStyle w:val="Naglaeno"/>
          <w:b w:val="0"/>
        </w:rPr>
        <w:lastRenderedPageBreak/>
        <w:t xml:space="preserve">4.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56E7AC77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0.018447,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0.040947, MinNumPoints: 10</w:t>
      </w:r>
    </w:p>
    <w:p w14:paraId="10D02C46" w14:textId="77777777" w:rsidR="00435A69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0.65286</w:t>
      </w:r>
    </w:p>
    <w:p w14:paraId="1D3F2125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9E74643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87F2632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0E92C4D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C553B2C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CCBDF79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44912A8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6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25D6782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2CF0E1AC">
          <v:shape id="Slika 7" o:spid="_x0000_i1031" type="#_x0000_t75" style="width:320pt;height:239.35pt;visibility:visible">
            <v:imagedata r:id="rId10" o:title=""/>
          </v:shape>
        </w:pict>
      </w:r>
    </w:p>
    <w:p w14:paraId="6458D412" w14:textId="77777777" w:rsidR="00435A69" w:rsidRPr="00524688" w:rsidRDefault="00524688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300E5D8D">
          <v:shape id="Slika 8" o:spid="_x0000_i1032" type="#_x0000_t75" style="width:303.35pt;height:226.65pt;visibility:visible">
            <v:imagedata r:id="rId11" o:title=""/>
          </v:shape>
        </w:pict>
      </w:r>
      <w:r w:rsidR="00435A69">
        <w:rPr>
          <w:rStyle w:val="Naglaeno"/>
          <w:b w:val="0"/>
        </w:rPr>
        <w:br w:type="page"/>
      </w:r>
      <w:r w:rsidR="00435A69">
        <w:rPr>
          <w:rStyle w:val="Naglaeno"/>
          <w:b w:val="0"/>
        </w:rPr>
        <w:lastRenderedPageBreak/>
        <w:t xml:space="preserve">5. </w:t>
      </w:r>
      <w:proofErr w:type="spellStart"/>
      <w:r w:rsidR="00435A69">
        <w:rPr>
          <w:rStyle w:val="Naglaeno"/>
          <w:b w:val="0"/>
        </w:rPr>
        <w:t>result</w:t>
      </w:r>
      <w:proofErr w:type="spellEnd"/>
      <w:r w:rsidR="00435A69">
        <w:rPr>
          <w:rStyle w:val="Naglaeno"/>
          <w:b w:val="0"/>
        </w:rPr>
        <w:t xml:space="preserve">: </w:t>
      </w:r>
      <w:r w:rsidR="00435A69">
        <w:rPr>
          <w:rStyle w:val="Naglaeno"/>
        </w:rPr>
        <w:t xml:space="preserve">(pp3, </w:t>
      </w:r>
      <w:proofErr w:type="spellStart"/>
      <w:r w:rsidR="00435A69">
        <w:rPr>
          <w:rStyle w:val="Naglaeno"/>
        </w:rPr>
        <w:t>peak_frequency</w:t>
      </w:r>
      <w:proofErr w:type="spellEnd"/>
      <w:r w:rsidR="00435A69">
        <w:rPr>
          <w:rStyle w:val="Naglaeno"/>
        </w:rPr>
        <w:t xml:space="preserve">, </w:t>
      </w:r>
      <w:proofErr w:type="spellStart"/>
      <w:r w:rsidR="00435A69">
        <w:rPr>
          <w:rStyle w:val="Naglaeno"/>
        </w:rPr>
        <w:t>max_frequency</w:t>
      </w:r>
      <w:proofErr w:type="spellEnd"/>
      <w:r w:rsidR="00435A69">
        <w:rPr>
          <w:rStyle w:val="Naglaeno"/>
        </w:rPr>
        <w:t>)</w:t>
      </w:r>
    </w:p>
    <w:p w14:paraId="3ECC9B51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0.014342,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0.039342, MinNumPoints: 10</w:t>
      </w:r>
    </w:p>
    <w:p w14:paraId="4A6F5807" w14:textId="77777777" w:rsidR="00435A69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0.65251</w:t>
      </w:r>
    </w:p>
    <w:p w14:paraId="2C90EA13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E709319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FC808C3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8050325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3568846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9B69323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C3777E9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6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7000973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3227AA70">
          <v:shape id="Slika 9" o:spid="_x0000_i1033" type="#_x0000_t75" style="width:320pt;height:239.35pt;visibility:visible">
            <v:imagedata r:id="rId12" o:title=""/>
          </v:shape>
        </w:pict>
      </w:r>
    </w:p>
    <w:p w14:paraId="37775885" w14:textId="77777777" w:rsidR="00435A69" w:rsidRDefault="00524688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36C257B7">
          <v:shape id="Slika 10" o:spid="_x0000_i1034" type="#_x0000_t75" style="width:296.65pt;height:222pt;visibility:visible">
            <v:imagedata r:id="rId13" o:title=""/>
          </v:shape>
        </w:pict>
      </w:r>
    </w:p>
    <w:p w14:paraId="788BB4B0" w14:textId="77777777" w:rsidR="00435A69" w:rsidRPr="00524688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  <w:r>
        <w:rPr>
          <w:rStyle w:val="Naglaeno"/>
          <w:b w:val="0"/>
        </w:rPr>
        <w:lastRenderedPageBreak/>
        <w:t xml:space="preserve">6.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229FC3FE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0.017417,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0.039917, MinNumPoints: 10</w:t>
      </w:r>
    </w:p>
    <w:p w14:paraId="662EAB15" w14:textId="77777777" w:rsidR="00435A69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0.65191</w:t>
      </w:r>
    </w:p>
    <w:p w14:paraId="27662D3B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5E1F9CB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9388D8E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99B4BE4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5BB325C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987C6AB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8DD6065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6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FC7C71A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58ABD6D4">
          <v:shape id="Slika 11" o:spid="_x0000_i1035" type="#_x0000_t75" style="width:320pt;height:239.35pt;visibility:visible">
            <v:imagedata r:id="rId14" o:title=""/>
          </v:shape>
        </w:pict>
      </w:r>
    </w:p>
    <w:p w14:paraId="3E2E0411" w14:textId="77777777" w:rsidR="00435A69" w:rsidRPr="00524688" w:rsidRDefault="00524688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535D6A91">
          <v:shape id="Slika 12" o:spid="_x0000_i1036" type="#_x0000_t75" style="width:302pt;height:226pt;visibility:visible">
            <v:imagedata r:id="rId15" o:title=""/>
          </v:shape>
        </w:pict>
      </w:r>
      <w:r w:rsidR="00435A69">
        <w:rPr>
          <w:rStyle w:val="Naglaeno"/>
          <w:b w:val="0"/>
        </w:rPr>
        <w:br w:type="page"/>
      </w:r>
      <w:r w:rsidR="00435A69">
        <w:rPr>
          <w:rStyle w:val="Naglaeno"/>
          <w:b w:val="0"/>
        </w:rPr>
        <w:lastRenderedPageBreak/>
        <w:t xml:space="preserve">7. </w:t>
      </w:r>
      <w:proofErr w:type="spellStart"/>
      <w:r w:rsidR="00435A69">
        <w:rPr>
          <w:rStyle w:val="Naglaeno"/>
          <w:b w:val="0"/>
        </w:rPr>
        <w:t>result</w:t>
      </w:r>
      <w:proofErr w:type="spellEnd"/>
      <w:r w:rsidR="00435A69">
        <w:rPr>
          <w:rStyle w:val="Naglaeno"/>
          <w:b w:val="0"/>
        </w:rPr>
        <w:t xml:space="preserve">: </w:t>
      </w:r>
      <w:r w:rsidR="00435A69">
        <w:rPr>
          <w:rStyle w:val="Naglaeno"/>
        </w:rPr>
        <w:t xml:space="preserve">(pp2, </w:t>
      </w:r>
      <w:proofErr w:type="spellStart"/>
      <w:r w:rsidR="00435A69">
        <w:rPr>
          <w:rStyle w:val="Naglaeno"/>
        </w:rPr>
        <w:t>peak_frequency</w:t>
      </w:r>
      <w:proofErr w:type="spellEnd"/>
      <w:r w:rsidR="00435A69">
        <w:rPr>
          <w:rStyle w:val="Naglaeno"/>
        </w:rPr>
        <w:t xml:space="preserve">, </w:t>
      </w:r>
      <w:proofErr w:type="spellStart"/>
      <w:r w:rsidR="00435A69">
        <w:rPr>
          <w:rStyle w:val="Naglaeno"/>
        </w:rPr>
        <w:t>max_frequency</w:t>
      </w:r>
      <w:proofErr w:type="spellEnd"/>
      <w:r w:rsidR="00435A69">
        <w:rPr>
          <w:rStyle w:val="Naglaeno"/>
        </w:rPr>
        <w:t>)</w:t>
      </w:r>
    </w:p>
    <w:p w14:paraId="065ECEEE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0.01633,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0.04383, MinNumPoints: 10</w:t>
      </w:r>
    </w:p>
    <w:p w14:paraId="7E353043" w14:textId="77777777" w:rsidR="00435A69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0.64942</w:t>
      </w:r>
    </w:p>
    <w:p w14:paraId="59897632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0.65574%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9883FBF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B024539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1267672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B9ACBFB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C902A7B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1BAA9C4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41CE1790">
          <v:shape id="Slika 13" o:spid="_x0000_i1037" type="#_x0000_t75" style="width:320pt;height:239.35pt;visibility:visible">
            <v:imagedata r:id="rId16" o:title=""/>
          </v:shape>
        </w:pict>
      </w:r>
    </w:p>
    <w:p w14:paraId="210FB26D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1A6AD5D1">
          <v:shape id="Slika 14" o:spid="_x0000_i1038" type="#_x0000_t75" style="width:320pt;height:239.35pt;visibility:visible">
            <v:imagedata r:id="rId17" o:title=""/>
          </v:shape>
        </w:pict>
      </w:r>
    </w:p>
    <w:p w14:paraId="723CBA90" w14:textId="77777777" w:rsidR="00435A69" w:rsidRDefault="00435A6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1ECE24A5" w14:textId="77777777" w:rsidR="00435A69" w:rsidRDefault="00435A69" w:rsidP="00435A69">
      <w:pPr>
        <w:rPr>
          <w:rStyle w:val="Naglaeno"/>
        </w:rPr>
      </w:pPr>
      <w:r>
        <w:rPr>
          <w:rStyle w:val="Naglaeno"/>
          <w:b w:val="0"/>
        </w:rPr>
        <w:t xml:space="preserve">8.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counts_from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fall_time</w:t>
      </w:r>
      <w:proofErr w:type="spellEnd"/>
      <w:r>
        <w:rPr>
          <w:rStyle w:val="Naglaeno"/>
        </w:rPr>
        <w:t>)</w:t>
      </w:r>
    </w:p>
    <w:p w14:paraId="65608B02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0.018416,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0.033416, MinNumPoints: 10</w:t>
      </w:r>
    </w:p>
    <w:p w14:paraId="43C1A6FD" w14:textId="77777777" w:rsidR="00435A69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0.6489</w:t>
      </w:r>
    </w:p>
    <w:p w14:paraId="77301AE3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2.2951%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B8474A6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97.377%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37BB348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B99CD16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65DAF9E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3270628" w14:textId="77777777" w:rsidR="00435A69" w:rsidRDefault="00435A69" w:rsidP="00435A69">
      <w:pPr>
        <w:rPr>
          <w:rStyle w:val="Naglaeno"/>
          <w:b w:val="0"/>
          <w:bCs w:val="0"/>
          <w:noProof/>
        </w:rPr>
      </w:pPr>
      <w:r w:rsidRPr="00435A69">
        <w:rPr>
          <w:rStyle w:val="Naglaeno"/>
          <w:b w:val="0"/>
          <w:bCs w:val="0"/>
          <w:noProof/>
        </w:rPr>
        <w:pict w14:anchorId="0F9978FD">
          <v:shape id="Slika 15" o:spid="_x0000_i1039" type="#_x0000_t75" style="width:320pt;height:239.35pt;visibility:visible">
            <v:imagedata r:id="rId18" o:title=""/>
          </v:shape>
        </w:pict>
      </w:r>
    </w:p>
    <w:p w14:paraId="1B240A7E" w14:textId="77777777" w:rsidR="00F63F32" w:rsidRDefault="00F63F32" w:rsidP="00435A69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t>Popravljeno:</w:t>
      </w:r>
    </w:p>
    <w:p w14:paraId="50B35512" w14:textId="77777777" w:rsidR="00F63F32" w:rsidRDefault="00F63F32" w:rsidP="00435A69">
      <w:pPr>
        <w:rPr>
          <w:rStyle w:val="Naglaeno"/>
          <w:b w:val="0"/>
        </w:rPr>
      </w:pPr>
      <w:r w:rsidRPr="00F63F32">
        <w:rPr>
          <w:rStyle w:val="Naglaeno"/>
          <w:b w:val="0"/>
          <w:bCs w:val="0"/>
          <w:noProof/>
        </w:rPr>
        <w:lastRenderedPageBreak/>
        <w:pict w14:anchorId="0DC32F05">
          <v:shape id="_x0000_i1040" type="#_x0000_t75" style="width:453.35pt;height:340pt;visibility:visible">
            <v:imagedata r:id="rId19" o:title=""/>
          </v:shape>
        </w:pict>
      </w:r>
    </w:p>
    <w:p w14:paraId="0AD37074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13EF93A2">
          <v:shape id="Slika 16" o:spid="_x0000_i1041" type="#_x0000_t75" style="width:320pt;height:239.35pt;visibility:visible">
            <v:imagedata r:id="rId20" o:title=""/>
          </v:shape>
        </w:pict>
      </w:r>
    </w:p>
    <w:p w14:paraId="6C8DCE9B" w14:textId="77777777" w:rsidR="00435A69" w:rsidRDefault="00435A69" w:rsidP="00435A69">
      <w:pPr>
        <w:rPr>
          <w:rStyle w:val="Naglaeno"/>
        </w:rPr>
      </w:pPr>
      <w:r>
        <w:rPr>
          <w:rStyle w:val="Naglaeno"/>
          <w:b w:val="0"/>
        </w:rPr>
        <w:t xml:space="preserve">9.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centroid_frequency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173C008E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0.01697,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0.04197, MinNumPoints: 10</w:t>
      </w:r>
    </w:p>
    <w:p w14:paraId="73EDFEF5" w14:textId="77777777" w:rsidR="00435A69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0.64873</w:t>
      </w:r>
    </w:p>
    <w:p w14:paraId="0C5ADFC3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0.4918%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546FEE7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lastRenderedPageBreak/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FADAD32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4DA49BB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54B5A5B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6D64395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4EB5B89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68FF65E5">
          <v:shape id="Slika 17" o:spid="_x0000_i1042" type="#_x0000_t75" style="width:320pt;height:239.35pt;visibility:visible">
            <v:imagedata r:id="rId21" o:title=""/>
          </v:shape>
        </w:pict>
      </w:r>
    </w:p>
    <w:p w14:paraId="44235748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28F4FD4D">
          <v:shape id="Slika 18" o:spid="_x0000_i1043" type="#_x0000_t75" style="width:320pt;height:239.35pt;visibility:visible">
            <v:imagedata r:id="rId22" o:title=""/>
          </v:shape>
        </w:pict>
      </w:r>
    </w:p>
    <w:p w14:paraId="1AD84E0F" w14:textId="77777777" w:rsidR="00435A69" w:rsidRDefault="00435A69" w:rsidP="00435A69">
      <w:pPr>
        <w:rPr>
          <w:rStyle w:val="Naglaeno"/>
        </w:rPr>
      </w:pPr>
      <w:r>
        <w:rPr>
          <w:rStyle w:val="Naglaeno"/>
          <w:b w:val="0"/>
        </w:rPr>
        <w:t xml:space="preserve">10.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pp2,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77375450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0.018288,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0.043288, MinNumPoints: 10</w:t>
      </w:r>
    </w:p>
    <w:p w14:paraId="20AA6A1D" w14:textId="77777777" w:rsidR="00435A69" w:rsidRDefault="00435A69" w:rsidP="00435A6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0.64832</w:t>
      </w:r>
    </w:p>
    <w:p w14:paraId="44B5A77D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0.98361%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7E72ECB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lastRenderedPageBreak/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AFAE70E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0.98361%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67EDE9A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C2E7D9C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E957DF9" w14:textId="77777777" w:rsidR="00435A69" w:rsidRDefault="00435A69" w:rsidP="00435A6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80E8B0F" w14:textId="77777777" w:rsidR="00435A69" w:rsidRDefault="00435A69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59A63728">
          <v:shape id="Slika 19" o:spid="_x0000_i1044" type="#_x0000_t75" style="width:320pt;height:239.35pt;visibility:visible">
            <v:imagedata r:id="rId23" o:title=""/>
          </v:shape>
        </w:pict>
      </w:r>
    </w:p>
    <w:p w14:paraId="30F96A82" w14:textId="77777777" w:rsidR="00435A69" w:rsidRDefault="00524688" w:rsidP="00435A69">
      <w:pPr>
        <w:rPr>
          <w:rStyle w:val="Naglaeno"/>
          <w:b w:val="0"/>
        </w:rPr>
      </w:pPr>
      <w:r w:rsidRPr="00435A69">
        <w:rPr>
          <w:rStyle w:val="Naglaeno"/>
          <w:b w:val="0"/>
          <w:bCs w:val="0"/>
          <w:noProof/>
        </w:rPr>
        <w:pict w14:anchorId="589EDE9C">
          <v:shape id="Slika 20" o:spid="_x0000_i1045" type="#_x0000_t75" style="width:296.65pt;height:222pt;visibility:visible">
            <v:imagedata r:id="rId24" o:title=""/>
          </v:shape>
        </w:pict>
      </w:r>
    </w:p>
    <w:p w14:paraId="6B77CF92" w14:textId="77777777" w:rsidR="00435A69" w:rsidRPr="00435A69" w:rsidRDefault="00435A69" w:rsidP="00435A69">
      <w:pPr>
        <w:rPr>
          <w:rStyle w:val="Naglaeno"/>
          <w:b w:val="0"/>
        </w:rPr>
      </w:pPr>
    </w:p>
    <w:sectPr w:rsidR="00435A69" w:rsidRPr="00435A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35A69"/>
    <w:rsid w:val="00274A4E"/>
    <w:rsid w:val="00435230"/>
    <w:rsid w:val="00435A69"/>
    <w:rsid w:val="00524688"/>
    <w:rsid w:val="00661F40"/>
    <w:rsid w:val="00780EA2"/>
    <w:rsid w:val="007B08A9"/>
    <w:rsid w:val="00C57D40"/>
    <w:rsid w:val="00E16FBA"/>
    <w:rsid w:val="00F1167B"/>
    <w:rsid w:val="00F6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8B110"/>
  <w15:chartTrackingRefBased/>
  <w15:docId w15:val="{EC1703E7-9350-469E-94FA-9260B105F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435A69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link w:val="Naslov1"/>
    <w:uiPriority w:val="9"/>
    <w:rsid w:val="00435A69"/>
    <w:rPr>
      <w:rFonts w:ascii="Calibri Light" w:eastAsia="Times New Roman" w:hAnsi="Calibri Light" w:cs="Times New Roman"/>
      <w:color w:val="2F5496"/>
      <w:sz w:val="32"/>
      <w:szCs w:val="32"/>
    </w:rPr>
  </w:style>
  <w:style w:type="character" w:styleId="Naglaeno">
    <w:name w:val="Strong"/>
    <w:uiPriority w:val="22"/>
    <w:qFormat/>
    <w:rsid w:val="00435A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big_dataset_feature_selection_results_with_DBCV_for_Nmin_0_some_bad_results.doc.docx</Template>
  <TotalTime>1</TotalTime>
  <Pages>11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Gracin</dc:creator>
  <cp:keywords/>
  <dc:description/>
  <cp:lastModifiedBy>Renato Gracin</cp:lastModifiedBy>
  <cp:revision>2</cp:revision>
  <dcterms:created xsi:type="dcterms:W3CDTF">2022-06-12T23:26:00Z</dcterms:created>
  <dcterms:modified xsi:type="dcterms:W3CDTF">2022-06-12T23:26:00Z</dcterms:modified>
</cp:coreProperties>
</file>